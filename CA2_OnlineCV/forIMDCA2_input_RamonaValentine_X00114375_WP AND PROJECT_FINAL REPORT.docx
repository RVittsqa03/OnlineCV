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27AF73" w14:textId="77777777" w:rsidR="0013568A" w:rsidRPr="00DD332E" w:rsidRDefault="0013568A" w:rsidP="00DD332E">
      <w:pPr>
        <w:spacing w:after="0" w:afterAutospacing="0" w:line="480" w:lineRule="auto"/>
        <w:jc w:val="center"/>
      </w:pPr>
      <w:bookmarkStart w:id="0" w:name="_GoBack"/>
      <w:bookmarkEnd w:id="0"/>
    </w:p>
    <w:p w14:paraId="2A82A4DF" w14:textId="77777777" w:rsidR="0013568A" w:rsidRPr="00DD332E" w:rsidRDefault="0013568A" w:rsidP="00DD332E">
      <w:pPr>
        <w:spacing w:after="0" w:afterAutospacing="0" w:line="480" w:lineRule="auto"/>
        <w:jc w:val="center"/>
        <w:rPr>
          <w:b/>
        </w:rPr>
      </w:pPr>
      <w:r w:rsidRPr="00DD332E">
        <w:rPr>
          <w:b/>
        </w:rPr>
        <w:t>Institute of Technology Tallaght,</w:t>
      </w:r>
    </w:p>
    <w:p w14:paraId="70FBCD89" w14:textId="77777777" w:rsidR="0013568A" w:rsidRPr="00DD332E" w:rsidRDefault="0013568A" w:rsidP="00DD332E">
      <w:pPr>
        <w:spacing w:after="0" w:afterAutospacing="0" w:line="480" w:lineRule="auto"/>
        <w:jc w:val="center"/>
        <w:rPr>
          <w:b/>
        </w:rPr>
      </w:pPr>
    </w:p>
    <w:p w14:paraId="0708E866" w14:textId="77777777" w:rsidR="0013568A" w:rsidRPr="00DD332E" w:rsidRDefault="0013568A" w:rsidP="00DD332E">
      <w:pPr>
        <w:spacing w:after="0" w:afterAutospacing="0" w:line="480" w:lineRule="auto"/>
        <w:jc w:val="center"/>
        <w:rPr>
          <w:b/>
        </w:rPr>
      </w:pPr>
      <w:r w:rsidRPr="00DD332E">
        <w:rPr>
          <w:b/>
        </w:rPr>
        <w:t>Department of Computing</w:t>
      </w:r>
    </w:p>
    <w:p w14:paraId="7BC84C9F" w14:textId="276C2D84" w:rsidR="0013568A" w:rsidRPr="00DD332E" w:rsidRDefault="008B6382" w:rsidP="008B6382">
      <w:pPr>
        <w:spacing w:after="0" w:afterAutospacing="0" w:line="480" w:lineRule="auto"/>
        <w:rPr>
          <w:b/>
        </w:rPr>
      </w:pPr>
      <w:r w:rsidRPr="008B6382">
        <w:rPr>
          <w:b/>
          <w:noProof/>
          <w:lang w:eastAsia="en-IE"/>
        </w:rPr>
        <w:drawing>
          <wp:anchor distT="0" distB="0" distL="114300" distR="114300" simplePos="0" relativeHeight="251666432" behindDoc="1" locked="0" layoutInCell="1" allowOverlap="1" wp14:anchorId="1F2E0D0B" wp14:editId="3DE50249">
            <wp:simplePos x="0" y="0"/>
            <wp:positionH relativeFrom="column">
              <wp:posOffset>-8890</wp:posOffset>
            </wp:positionH>
            <wp:positionV relativeFrom="paragraph">
              <wp:posOffset>-3810</wp:posOffset>
            </wp:positionV>
            <wp:extent cx="1605280" cy="812800"/>
            <wp:effectExtent l="0" t="0" r="0" b="6350"/>
            <wp:wrapThrough wrapText="bothSides">
              <wp:wrapPolygon edited="0">
                <wp:start x="0" y="0"/>
                <wp:lineTo x="0" y="21263"/>
                <wp:lineTo x="21275" y="21263"/>
                <wp:lineTo x="21275" y="0"/>
                <wp:lineTo x="0" y="0"/>
              </wp:wrapPolygon>
            </wp:wrapThrough>
            <wp:docPr id="20" name="Picture 5" descr="Image result for it tallagh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e result for it tallaght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280" cy="812800"/>
                    </a:xfrm>
                    <a:prstGeom prst="rect">
                      <a:avLst/>
                    </a:prstGeom>
                    <a:noFill/>
                    <a:extLst/>
                  </pic:spPr>
                </pic:pic>
              </a:graphicData>
            </a:graphic>
            <wp14:sizeRelH relativeFrom="page">
              <wp14:pctWidth>0</wp14:pctWidth>
            </wp14:sizeRelH>
            <wp14:sizeRelV relativeFrom="page">
              <wp14:pctHeight>0</wp14:pctHeight>
            </wp14:sizeRelV>
          </wp:anchor>
        </w:drawing>
      </w:r>
      <w:r>
        <w:rPr>
          <w:b/>
        </w:rPr>
        <w:t xml:space="preserve">                                                                    </w:t>
      </w:r>
      <w:r w:rsidRPr="008B6382">
        <w:rPr>
          <w:b/>
          <w:noProof/>
          <w:lang w:eastAsia="en-IE"/>
        </w:rPr>
        <w:drawing>
          <wp:anchor distT="0" distB="0" distL="114300" distR="114300" simplePos="0" relativeHeight="251667456" behindDoc="1" locked="0" layoutInCell="1" allowOverlap="1" wp14:anchorId="67B9AD6C" wp14:editId="60C392E9">
            <wp:simplePos x="0" y="0"/>
            <wp:positionH relativeFrom="column">
              <wp:posOffset>4806950</wp:posOffset>
            </wp:positionH>
            <wp:positionV relativeFrom="paragraph">
              <wp:posOffset>-3810</wp:posOffset>
            </wp:positionV>
            <wp:extent cx="1020445" cy="690880"/>
            <wp:effectExtent l="0" t="0" r="8255" b="0"/>
            <wp:wrapTight wrapText="bothSides">
              <wp:wrapPolygon edited="0">
                <wp:start x="0" y="0"/>
                <wp:lineTo x="0" y="20846"/>
                <wp:lineTo x="21371" y="20846"/>
                <wp:lineTo x="21371" y="0"/>
                <wp:lineTo x="0"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0445" cy="69088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4E30591C" w14:textId="65B61DE5" w:rsidR="0013568A" w:rsidRPr="00DD332E" w:rsidRDefault="0013568A" w:rsidP="00DD332E">
      <w:pPr>
        <w:spacing w:after="0" w:afterAutospacing="0" w:line="480" w:lineRule="auto"/>
        <w:jc w:val="center"/>
        <w:rPr>
          <w:b/>
        </w:rPr>
      </w:pPr>
    </w:p>
    <w:p w14:paraId="2FD76FD9" w14:textId="49E7EACE" w:rsidR="0013568A" w:rsidRPr="00DD332E" w:rsidRDefault="008B6382" w:rsidP="008B6382">
      <w:pPr>
        <w:spacing w:after="0" w:afterAutospacing="0" w:line="480" w:lineRule="auto"/>
        <w:rPr>
          <w:b/>
        </w:rPr>
      </w:pPr>
      <w:r>
        <w:rPr>
          <w:b/>
        </w:rPr>
        <w:t xml:space="preserve">                </w:t>
      </w:r>
      <w:r w:rsidR="0013568A" w:rsidRPr="00DD332E">
        <w:rPr>
          <w:b/>
        </w:rPr>
        <w:t>INDUSTRY PROJECT</w:t>
      </w:r>
    </w:p>
    <w:p w14:paraId="76EAA827" w14:textId="77777777" w:rsidR="0013568A" w:rsidRPr="00DD332E" w:rsidRDefault="0013568A" w:rsidP="00DD332E">
      <w:pPr>
        <w:spacing w:after="0" w:afterAutospacing="0" w:line="480" w:lineRule="auto"/>
        <w:jc w:val="center"/>
        <w:rPr>
          <w:b/>
        </w:rPr>
      </w:pPr>
    </w:p>
    <w:p w14:paraId="2341D595" w14:textId="77777777" w:rsidR="0013568A" w:rsidRPr="00DD332E" w:rsidRDefault="0013568A" w:rsidP="00DD332E">
      <w:pPr>
        <w:spacing w:after="0" w:afterAutospacing="0" w:line="480" w:lineRule="auto"/>
        <w:jc w:val="center"/>
        <w:rPr>
          <w:b/>
        </w:rPr>
      </w:pPr>
      <w:r w:rsidRPr="00DD332E">
        <w:rPr>
          <w:b/>
        </w:rPr>
        <w:t>for the</w:t>
      </w:r>
    </w:p>
    <w:p w14:paraId="2FAB80E2" w14:textId="77777777" w:rsidR="0013568A" w:rsidRPr="00DD332E" w:rsidRDefault="0013568A" w:rsidP="00DD332E">
      <w:pPr>
        <w:spacing w:after="0" w:afterAutospacing="0" w:line="480" w:lineRule="auto"/>
        <w:jc w:val="center"/>
        <w:rPr>
          <w:b/>
        </w:rPr>
      </w:pPr>
    </w:p>
    <w:p w14:paraId="617C2A14" w14:textId="77777777" w:rsidR="0013568A" w:rsidRPr="00DD332E" w:rsidRDefault="0013568A" w:rsidP="00DD332E">
      <w:pPr>
        <w:spacing w:after="0" w:afterAutospacing="0" w:line="480" w:lineRule="auto"/>
        <w:jc w:val="center"/>
        <w:rPr>
          <w:b/>
        </w:rPr>
      </w:pPr>
      <w:r w:rsidRPr="00DD332E">
        <w:rPr>
          <w:b/>
        </w:rPr>
        <w:t>BACHEL</w:t>
      </w:r>
      <w:r w:rsidR="00AD3B14" w:rsidRPr="00DD332E">
        <w:rPr>
          <w:b/>
        </w:rPr>
        <w:t>OR OF SCIENCE (ORDINARY) with IT</w:t>
      </w:r>
      <w:r w:rsidRPr="00DD332E">
        <w:rPr>
          <w:b/>
        </w:rPr>
        <w:t xml:space="preserve"> MANAGEMENT</w:t>
      </w:r>
    </w:p>
    <w:p w14:paraId="73672225" w14:textId="77777777" w:rsidR="00AD3B14" w:rsidRPr="00DD332E" w:rsidRDefault="00AD3B14" w:rsidP="00DD332E">
      <w:pPr>
        <w:spacing w:after="0" w:afterAutospacing="0" w:line="480" w:lineRule="auto"/>
        <w:jc w:val="center"/>
        <w:rPr>
          <w:b/>
          <w:u w:val="single"/>
        </w:rPr>
      </w:pPr>
    </w:p>
    <w:p w14:paraId="5695E053" w14:textId="77777777" w:rsidR="00AD3B14" w:rsidRPr="00DD332E" w:rsidRDefault="00AD3B14" w:rsidP="00DD332E">
      <w:pPr>
        <w:spacing w:after="0" w:afterAutospacing="0" w:line="480" w:lineRule="auto"/>
        <w:jc w:val="center"/>
        <w:rPr>
          <w:b/>
          <w:caps/>
          <w:u w:val="single"/>
        </w:rPr>
      </w:pPr>
    </w:p>
    <w:p w14:paraId="4ECBA5CB" w14:textId="77777777" w:rsidR="00AD3B14" w:rsidRPr="00DD332E" w:rsidRDefault="00393629" w:rsidP="00DD332E">
      <w:pPr>
        <w:spacing w:after="0" w:afterAutospacing="0" w:line="480" w:lineRule="auto"/>
        <w:jc w:val="center"/>
        <w:rPr>
          <w:b/>
          <w:caps/>
          <w:u w:val="single"/>
        </w:rPr>
      </w:pPr>
      <w:r w:rsidRPr="00DD332E">
        <w:rPr>
          <w:b/>
          <w:caps/>
          <w:u w:val="single"/>
        </w:rPr>
        <w:t xml:space="preserve">a </w:t>
      </w:r>
      <w:r w:rsidR="004D1B46" w:rsidRPr="00DD332E">
        <w:rPr>
          <w:b/>
          <w:caps/>
          <w:u w:val="single"/>
        </w:rPr>
        <w:t xml:space="preserve">business </w:t>
      </w:r>
      <w:r w:rsidR="00AD3B14" w:rsidRPr="00DD332E">
        <w:rPr>
          <w:b/>
          <w:caps/>
          <w:u w:val="single"/>
        </w:rPr>
        <w:t>Analys</w:t>
      </w:r>
      <w:r w:rsidR="00987B46" w:rsidRPr="00DD332E">
        <w:rPr>
          <w:b/>
          <w:caps/>
          <w:u w:val="single"/>
        </w:rPr>
        <w:t>is</w:t>
      </w:r>
      <w:r w:rsidRPr="00DD332E">
        <w:rPr>
          <w:b/>
          <w:caps/>
          <w:u w:val="single"/>
        </w:rPr>
        <w:t xml:space="preserve"> of Incident</w:t>
      </w:r>
      <w:r w:rsidR="00AD3B14" w:rsidRPr="00DD332E">
        <w:rPr>
          <w:b/>
          <w:caps/>
          <w:u w:val="single"/>
        </w:rPr>
        <w:t xml:space="preserve"> Trends</w:t>
      </w:r>
    </w:p>
    <w:p w14:paraId="75A44E2F" w14:textId="77777777" w:rsidR="00AD3B14" w:rsidRPr="00DD332E" w:rsidRDefault="00AD3B14" w:rsidP="00DD332E">
      <w:pPr>
        <w:spacing w:line="480" w:lineRule="auto"/>
        <w:rPr>
          <w:b/>
        </w:rPr>
      </w:pPr>
    </w:p>
    <w:p w14:paraId="3B58616D" w14:textId="77777777" w:rsidR="00AD3B14" w:rsidRPr="00DD332E" w:rsidRDefault="00AD3B14" w:rsidP="00DD332E">
      <w:pPr>
        <w:spacing w:line="480" w:lineRule="auto"/>
        <w:rPr>
          <w:b/>
        </w:rPr>
      </w:pPr>
      <w:r w:rsidRPr="00DD332E">
        <w:rPr>
          <w:b/>
        </w:rPr>
        <w:t>A project report submitted in partial fulfilment of the requirements for ITT Dublin’s Bachelor of Science Degree (Ord.) in IT Management</w:t>
      </w:r>
    </w:p>
    <w:p w14:paraId="489E7248" w14:textId="77777777" w:rsidR="00AD3B14" w:rsidRPr="00DD332E" w:rsidRDefault="00AD3B14" w:rsidP="00DD332E">
      <w:pPr>
        <w:spacing w:after="0" w:afterAutospacing="0" w:line="480" w:lineRule="auto"/>
        <w:rPr>
          <w:b/>
        </w:rPr>
      </w:pPr>
    </w:p>
    <w:p w14:paraId="01930C47" w14:textId="77777777" w:rsidR="00AD3B14" w:rsidRPr="00DD332E" w:rsidRDefault="00AD3B14" w:rsidP="00DD332E">
      <w:pPr>
        <w:spacing w:after="0" w:afterAutospacing="0" w:line="480" w:lineRule="auto"/>
        <w:jc w:val="left"/>
        <w:rPr>
          <w:b/>
        </w:rPr>
      </w:pPr>
      <w:r w:rsidRPr="00DD332E">
        <w:rPr>
          <w:b/>
        </w:rPr>
        <w:t>By Ramona Valentine X00114375</w:t>
      </w:r>
    </w:p>
    <w:p w14:paraId="014AA44A" w14:textId="77777777" w:rsidR="00910F5E" w:rsidRPr="00DD332E" w:rsidRDefault="00910F5E" w:rsidP="00DD332E">
      <w:pPr>
        <w:spacing w:after="0" w:afterAutospacing="0" w:line="480" w:lineRule="auto"/>
        <w:jc w:val="left"/>
        <w:rPr>
          <w:b/>
        </w:rPr>
      </w:pPr>
      <w:r w:rsidRPr="00DD332E">
        <w:rPr>
          <w:b/>
        </w:rPr>
        <w:t xml:space="preserve">Signed: </w:t>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r>
      <w:r w:rsidRPr="00DD332E">
        <w:rPr>
          <w:b/>
        </w:rPr>
        <w:softHyphen/>
        <w:t>______________________________   Dated: __________</w:t>
      </w:r>
    </w:p>
    <w:p w14:paraId="278D499B" w14:textId="77777777" w:rsidR="00910F5E" w:rsidRPr="00DD332E" w:rsidRDefault="00910F5E" w:rsidP="00DD332E">
      <w:pPr>
        <w:spacing w:after="0" w:afterAutospacing="0" w:line="480" w:lineRule="auto"/>
        <w:jc w:val="left"/>
        <w:rPr>
          <w:b/>
        </w:rPr>
      </w:pPr>
    </w:p>
    <w:p w14:paraId="724D906A" w14:textId="77777777" w:rsidR="00AD3B14" w:rsidRPr="00DD332E" w:rsidRDefault="00AD3B14" w:rsidP="00DD332E">
      <w:pPr>
        <w:spacing w:after="0" w:afterAutospacing="0" w:line="480" w:lineRule="auto"/>
        <w:jc w:val="left"/>
        <w:rPr>
          <w:b/>
        </w:rPr>
      </w:pPr>
      <w:r w:rsidRPr="00DD332E">
        <w:rPr>
          <w:b/>
        </w:rPr>
        <w:t>Supervisor:  Patricia Magee, Lecturer of ITT</w:t>
      </w:r>
    </w:p>
    <w:p w14:paraId="24AA208B" w14:textId="7CEEBFD1" w:rsidR="00AD3B14" w:rsidRPr="00DD332E" w:rsidRDefault="00AD3B14" w:rsidP="00DD332E">
      <w:pPr>
        <w:spacing w:after="0" w:afterAutospacing="0" w:line="480" w:lineRule="auto"/>
        <w:jc w:val="center"/>
      </w:pPr>
    </w:p>
    <w:p w14:paraId="2DAF311D" w14:textId="77777777" w:rsidR="00AD3B14" w:rsidRPr="00DD332E" w:rsidRDefault="00366461" w:rsidP="00DD332E">
      <w:pPr>
        <w:spacing w:after="0" w:afterAutospacing="0" w:line="480" w:lineRule="auto"/>
        <w:jc w:val="right"/>
        <w:rPr>
          <w:b/>
          <w:u w:val="single"/>
        </w:rPr>
      </w:pPr>
      <w:r w:rsidRPr="00DD332E">
        <w:rPr>
          <w:b/>
          <w:u w:val="single"/>
        </w:rPr>
        <w:t>Submission date: Friday 3</w:t>
      </w:r>
      <w:r w:rsidRPr="00DD332E">
        <w:rPr>
          <w:b/>
          <w:u w:val="single"/>
          <w:vertAlign w:val="superscript"/>
        </w:rPr>
        <w:t>rd</w:t>
      </w:r>
      <w:r w:rsidRPr="00DD332E">
        <w:rPr>
          <w:b/>
          <w:u w:val="single"/>
        </w:rPr>
        <w:t xml:space="preserve"> June 2016</w:t>
      </w:r>
    </w:p>
    <w:p w14:paraId="34FBFD5A" w14:textId="0F58CF55" w:rsidR="00AD3B14" w:rsidRPr="00DD332E" w:rsidRDefault="00AD3B14" w:rsidP="00DD332E">
      <w:pPr>
        <w:spacing w:after="0" w:afterAutospacing="0" w:line="480" w:lineRule="auto"/>
        <w:jc w:val="right"/>
        <w:rPr>
          <w:b/>
          <w:u w:val="single"/>
        </w:rPr>
      </w:pPr>
      <w:r w:rsidRPr="004613B1">
        <w:rPr>
          <w:b/>
          <w:u w:val="single"/>
        </w:rPr>
        <w:t xml:space="preserve">Word Count: </w:t>
      </w:r>
      <w:r w:rsidR="004613B1" w:rsidRPr="004613B1">
        <w:rPr>
          <w:b/>
          <w:u w:val="single"/>
        </w:rPr>
        <w:t>8,973</w:t>
      </w:r>
    </w:p>
    <w:p w14:paraId="42333B0A" w14:textId="77777777" w:rsidR="00F612D9" w:rsidRPr="00905715" w:rsidRDefault="0013568A" w:rsidP="00DD332E">
      <w:pPr>
        <w:tabs>
          <w:tab w:val="right" w:leader="dot" w:pos="9225"/>
        </w:tabs>
        <w:spacing w:after="0" w:afterAutospacing="0" w:line="480" w:lineRule="auto"/>
        <w:jc w:val="center"/>
        <w:rPr>
          <w:b/>
          <w:u w:val="single"/>
        </w:rPr>
      </w:pPr>
      <w:r w:rsidRPr="00DD332E">
        <w:br w:type="page"/>
      </w:r>
      <w:r w:rsidR="004224D5" w:rsidRPr="00905715">
        <w:rPr>
          <w:b/>
          <w:u w:val="single"/>
        </w:rPr>
        <w:lastRenderedPageBreak/>
        <w:t>CONTENTS</w:t>
      </w:r>
    </w:p>
    <w:p w14:paraId="426CC433" w14:textId="77777777" w:rsidR="00F612D9" w:rsidRPr="00905715" w:rsidRDefault="00F612D9" w:rsidP="00DD332E">
      <w:pPr>
        <w:tabs>
          <w:tab w:val="right" w:leader="dot" w:pos="9225"/>
        </w:tabs>
        <w:spacing w:after="0" w:afterAutospacing="0" w:line="480" w:lineRule="auto"/>
        <w:jc w:val="center"/>
        <w:rPr>
          <w:b/>
          <w:caps/>
        </w:rPr>
      </w:pPr>
      <w:r w:rsidRPr="00905715">
        <w:rPr>
          <w:b/>
          <w:caps/>
          <w:u w:val="single"/>
        </w:rPr>
        <w:t>Project Title:</w:t>
      </w:r>
      <w:r w:rsidRPr="00905715">
        <w:rPr>
          <w:b/>
          <w:caps/>
        </w:rPr>
        <w:t xml:space="preserve">  “</w:t>
      </w:r>
      <w:r w:rsidR="00393629" w:rsidRPr="00905715">
        <w:rPr>
          <w:b/>
          <w:caps/>
        </w:rPr>
        <w:t xml:space="preserve">a </w:t>
      </w:r>
      <w:r w:rsidR="007260D9" w:rsidRPr="00905715">
        <w:rPr>
          <w:b/>
          <w:caps/>
        </w:rPr>
        <w:t>BUSINESS ANALYSIS</w:t>
      </w:r>
      <w:r w:rsidR="00393629" w:rsidRPr="00905715">
        <w:rPr>
          <w:b/>
          <w:caps/>
        </w:rPr>
        <w:t xml:space="preserve"> of Incident</w:t>
      </w:r>
      <w:r w:rsidRPr="00905715">
        <w:rPr>
          <w:b/>
          <w:caps/>
        </w:rPr>
        <w:t xml:space="preserve"> Trends”</w:t>
      </w:r>
    </w:p>
    <w:p w14:paraId="61AFC300" w14:textId="77777777" w:rsidR="00730351" w:rsidRPr="00905715" w:rsidRDefault="0013568A" w:rsidP="00DD332E">
      <w:pPr>
        <w:tabs>
          <w:tab w:val="right" w:leader="dot" w:pos="9225"/>
        </w:tabs>
        <w:spacing w:after="0" w:afterAutospacing="0" w:line="480" w:lineRule="auto"/>
        <w:jc w:val="center"/>
        <w:rPr>
          <w:b/>
          <w:caps/>
          <w:u w:val="single"/>
        </w:rPr>
      </w:pPr>
      <w:r w:rsidRPr="00905715">
        <w:rPr>
          <w:b/>
          <w:caps/>
          <w:u w:val="single"/>
        </w:rPr>
        <w:t>Table of Contents</w:t>
      </w:r>
    </w:p>
    <w:p w14:paraId="2ED8B51C" w14:textId="77777777" w:rsidR="004224D5" w:rsidRPr="00944C9A" w:rsidRDefault="004224D5" w:rsidP="00DD332E">
      <w:pPr>
        <w:tabs>
          <w:tab w:val="right" w:leader="dot" w:pos="9225"/>
        </w:tabs>
        <w:spacing w:after="0" w:afterAutospacing="0" w:line="480" w:lineRule="auto"/>
        <w:jc w:val="center"/>
        <w:rPr>
          <w:caps/>
          <w:u w:val="single"/>
        </w:rPr>
      </w:pPr>
    </w:p>
    <w:p w14:paraId="4AA8D268" w14:textId="7A637DA2" w:rsidR="0013568A" w:rsidRPr="00944C9A" w:rsidRDefault="0013568A" w:rsidP="00DD332E">
      <w:pPr>
        <w:tabs>
          <w:tab w:val="right" w:leader="dot" w:pos="9225"/>
        </w:tabs>
        <w:spacing w:after="0" w:afterAutospacing="0" w:line="480" w:lineRule="auto"/>
        <w:rPr>
          <w:b/>
        </w:rPr>
      </w:pPr>
      <w:r w:rsidRPr="00944C9A">
        <w:rPr>
          <w:b/>
        </w:rPr>
        <w:t>List of Figures</w:t>
      </w:r>
      <w:r w:rsidR="00ED1A84" w:rsidRPr="00944C9A">
        <w:rPr>
          <w:b/>
        </w:rPr>
        <w:t xml:space="preserve">  </w:t>
      </w:r>
      <w:r w:rsidR="00ED1A84" w:rsidRPr="00944C9A">
        <w:rPr>
          <w:b/>
        </w:rPr>
        <w:tab/>
        <w:t xml:space="preserve"> </w:t>
      </w:r>
      <w:r w:rsidR="00BF501B" w:rsidRPr="00944C9A">
        <w:rPr>
          <w:b/>
        </w:rPr>
        <w:t>5</w:t>
      </w:r>
    </w:p>
    <w:p w14:paraId="499CB473" w14:textId="610431A5" w:rsidR="00991F18" w:rsidRPr="00944C9A" w:rsidRDefault="005A6C89" w:rsidP="00DD332E">
      <w:pPr>
        <w:tabs>
          <w:tab w:val="right" w:leader="dot" w:pos="9225"/>
        </w:tabs>
        <w:spacing w:after="0" w:afterAutospacing="0" w:line="480" w:lineRule="auto"/>
        <w:rPr>
          <w:b/>
        </w:rPr>
      </w:pPr>
      <w:r>
        <w:rPr>
          <w:b/>
        </w:rPr>
        <w:t xml:space="preserve">List of Tables </w:t>
      </w:r>
      <w:r>
        <w:rPr>
          <w:b/>
        </w:rPr>
        <w:tab/>
        <w:t xml:space="preserve"> 6</w:t>
      </w:r>
    </w:p>
    <w:p w14:paraId="1BC3835C" w14:textId="77777777" w:rsidR="00FE24B2" w:rsidRPr="00944C9A" w:rsidRDefault="00FE24B2" w:rsidP="00DD332E">
      <w:pPr>
        <w:tabs>
          <w:tab w:val="right" w:leader="dot" w:pos="9225"/>
        </w:tabs>
        <w:spacing w:after="0" w:afterAutospacing="0" w:line="480" w:lineRule="auto"/>
        <w:rPr>
          <w:b/>
          <w:u w:val="single"/>
        </w:rPr>
      </w:pPr>
    </w:p>
    <w:p w14:paraId="36932342" w14:textId="62B840AF" w:rsidR="0013568A" w:rsidRPr="00944C9A" w:rsidRDefault="0013568A" w:rsidP="00DD332E">
      <w:pPr>
        <w:tabs>
          <w:tab w:val="right" w:leader="dot" w:pos="9225"/>
        </w:tabs>
        <w:spacing w:after="0" w:afterAutospacing="0" w:line="480" w:lineRule="auto"/>
        <w:rPr>
          <w:b/>
        </w:rPr>
      </w:pPr>
      <w:r w:rsidRPr="00944C9A">
        <w:rPr>
          <w:b/>
          <w:u w:val="single"/>
        </w:rPr>
        <w:t>Abstract</w:t>
      </w:r>
      <w:r w:rsidR="00DB479E" w:rsidRPr="00944C9A">
        <w:rPr>
          <w:b/>
          <w:u w:val="single"/>
        </w:rPr>
        <w:t xml:space="preserve"> of Work Placement</w:t>
      </w:r>
      <w:r w:rsidR="00ED1A84" w:rsidRPr="00944C9A">
        <w:rPr>
          <w:b/>
        </w:rPr>
        <w:t xml:space="preserve"> </w:t>
      </w:r>
      <w:r w:rsidR="00ED1A84" w:rsidRPr="00944C9A">
        <w:rPr>
          <w:b/>
        </w:rPr>
        <w:tab/>
        <w:t xml:space="preserve"> </w:t>
      </w:r>
      <w:r w:rsidR="005A6C89">
        <w:rPr>
          <w:b/>
        </w:rPr>
        <w:t>7</w:t>
      </w:r>
    </w:p>
    <w:p w14:paraId="45BC75B7" w14:textId="0EA3AECD" w:rsidR="00405E93" w:rsidRPr="00944C9A" w:rsidRDefault="00BF501B" w:rsidP="00C535FB">
      <w:pPr>
        <w:numPr>
          <w:ilvl w:val="0"/>
          <w:numId w:val="13"/>
        </w:numPr>
        <w:tabs>
          <w:tab w:val="left" w:pos="993"/>
          <w:tab w:val="right" w:leader="dot" w:pos="9225"/>
        </w:tabs>
        <w:spacing w:after="0" w:afterAutospacing="0" w:line="480" w:lineRule="auto"/>
      </w:pPr>
      <w:r w:rsidRPr="00944C9A">
        <w:t>Aim</w:t>
      </w:r>
      <w:r w:rsidR="00DB479E" w:rsidRPr="00944C9A">
        <w:t>s</w:t>
      </w:r>
      <w:r w:rsidR="005A6C89">
        <w:tab/>
        <w:t xml:space="preserve"> 7</w:t>
      </w:r>
    </w:p>
    <w:p w14:paraId="69FCC60B" w14:textId="1852570E" w:rsidR="00405E93" w:rsidRPr="00944C9A" w:rsidRDefault="00DB479E" w:rsidP="00C535FB">
      <w:pPr>
        <w:numPr>
          <w:ilvl w:val="0"/>
          <w:numId w:val="13"/>
        </w:numPr>
        <w:tabs>
          <w:tab w:val="left" w:pos="993"/>
          <w:tab w:val="right" w:leader="dot" w:pos="9225"/>
        </w:tabs>
        <w:spacing w:after="0" w:afterAutospacing="0" w:line="480" w:lineRule="auto"/>
      </w:pPr>
      <w:r w:rsidRPr="00944C9A">
        <w:t>Objectives</w:t>
      </w:r>
      <w:r w:rsidR="005A6C89">
        <w:tab/>
        <w:t xml:space="preserve"> 7</w:t>
      </w:r>
    </w:p>
    <w:p w14:paraId="214688A9" w14:textId="77777777" w:rsidR="00FE24B2" w:rsidRPr="00944C9A" w:rsidRDefault="00FE24B2" w:rsidP="00DD332E">
      <w:pPr>
        <w:tabs>
          <w:tab w:val="right" w:leader="dot" w:pos="9225"/>
        </w:tabs>
        <w:spacing w:after="0" w:afterAutospacing="0" w:line="480" w:lineRule="auto"/>
        <w:rPr>
          <w:b/>
          <w:u w:val="single"/>
        </w:rPr>
      </w:pPr>
    </w:p>
    <w:p w14:paraId="29F58E1E" w14:textId="53D7C8D8" w:rsidR="0013568A" w:rsidRPr="00944C9A" w:rsidRDefault="0013568A" w:rsidP="00DD332E">
      <w:pPr>
        <w:tabs>
          <w:tab w:val="right" w:leader="dot" w:pos="9225"/>
        </w:tabs>
        <w:spacing w:after="0" w:afterAutospacing="0" w:line="480" w:lineRule="auto"/>
        <w:rPr>
          <w:b/>
        </w:rPr>
      </w:pPr>
      <w:r w:rsidRPr="00944C9A">
        <w:rPr>
          <w:b/>
          <w:u w:val="single"/>
        </w:rPr>
        <w:t>Organisation</w:t>
      </w:r>
      <w:r w:rsidR="005A6C89">
        <w:rPr>
          <w:b/>
        </w:rPr>
        <w:t xml:space="preserve"> </w:t>
      </w:r>
      <w:r w:rsidR="005A6C89">
        <w:rPr>
          <w:b/>
        </w:rPr>
        <w:tab/>
        <w:t xml:space="preserve"> 8</w:t>
      </w:r>
    </w:p>
    <w:p w14:paraId="4C59DCC1" w14:textId="481AC57D" w:rsidR="00DC5412" w:rsidRPr="00944C9A" w:rsidRDefault="00DC5412" w:rsidP="00DD332E">
      <w:pPr>
        <w:tabs>
          <w:tab w:val="right" w:leader="dot" w:pos="9225"/>
        </w:tabs>
        <w:spacing w:after="0" w:afterAutospacing="0" w:line="480" w:lineRule="auto"/>
        <w:rPr>
          <w:b/>
          <w:u w:val="single"/>
        </w:rPr>
      </w:pPr>
      <w:r w:rsidRPr="00944C9A">
        <w:rPr>
          <w:b/>
          <w:u w:val="single"/>
        </w:rPr>
        <w:t xml:space="preserve">Chapter 1 – </w:t>
      </w:r>
      <w:r w:rsidR="00A7329C" w:rsidRPr="00944C9A">
        <w:rPr>
          <w:b/>
          <w:u w:val="single"/>
        </w:rPr>
        <w:t>CareWorks</w:t>
      </w:r>
      <w:r w:rsidRPr="00944C9A">
        <w:rPr>
          <w:b/>
          <w:u w:val="single"/>
        </w:rPr>
        <w:t xml:space="preserve"> Backgrou</w:t>
      </w:r>
      <w:r w:rsidR="009B4610" w:rsidRPr="00944C9A">
        <w:rPr>
          <w:b/>
          <w:u w:val="single"/>
        </w:rPr>
        <w:t xml:space="preserve">nd and Strategic Objectives </w:t>
      </w:r>
    </w:p>
    <w:p w14:paraId="2E76B95F" w14:textId="0E56EC71" w:rsidR="00ED5CFB" w:rsidRPr="00944C9A" w:rsidRDefault="00ED5CFB" w:rsidP="00C535FB">
      <w:pPr>
        <w:numPr>
          <w:ilvl w:val="1"/>
          <w:numId w:val="9"/>
        </w:numPr>
        <w:tabs>
          <w:tab w:val="right" w:leader="dot" w:pos="9225"/>
        </w:tabs>
        <w:spacing w:after="0" w:afterAutospacing="0" w:line="480" w:lineRule="auto"/>
      </w:pPr>
      <w:r w:rsidRPr="00944C9A">
        <w:t xml:space="preserve">Mission  </w:t>
      </w:r>
      <w:r w:rsidRPr="00944C9A">
        <w:tab/>
        <w:t xml:space="preserve"> </w:t>
      </w:r>
      <w:r w:rsidR="005A6C89">
        <w:t>8</w:t>
      </w:r>
    </w:p>
    <w:p w14:paraId="1BB24283" w14:textId="5C3000F0" w:rsidR="00ED5CFB" w:rsidRPr="00944C9A" w:rsidRDefault="00ED5CFB" w:rsidP="00C535FB">
      <w:pPr>
        <w:numPr>
          <w:ilvl w:val="1"/>
          <w:numId w:val="9"/>
        </w:numPr>
        <w:tabs>
          <w:tab w:val="right" w:leader="dot" w:pos="9225"/>
        </w:tabs>
        <w:spacing w:after="0" w:afterAutospacing="0" w:line="480" w:lineRule="auto"/>
      </w:pPr>
      <w:r w:rsidRPr="00944C9A">
        <w:t xml:space="preserve">Background  </w:t>
      </w:r>
      <w:r w:rsidRPr="00944C9A">
        <w:tab/>
        <w:t xml:space="preserve"> </w:t>
      </w:r>
      <w:r w:rsidR="005A6C89">
        <w:t>8</w:t>
      </w:r>
    </w:p>
    <w:p w14:paraId="20AE5CA1" w14:textId="4D27CB98" w:rsidR="00FE4A29" w:rsidRPr="00944C9A" w:rsidRDefault="00F14D27" w:rsidP="00C535FB">
      <w:pPr>
        <w:numPr>
          <w:ilvl w:val="1"/>
          <w:numId w:val="9"/>
        </w:numPr>
        <w:tabs>
          <w:tab w:val="right" w:leader="dot" w:pos="9225"/>
        </w:tabs>
        <w:spacing w:after="0" w:afterAutospacing="0" w:line="480" w:lineRule="auto"/>
      </w:pPr>
      <w:r>
        <w:t xml:space="preserve">Investment </w:t>
      </w:r>
      <w:r>
        <w:tab/>
        <w:t xml:space="preserve"> 10</w:t>
      </w:r>
    </w:p>
    <w:p w14:paraId="5C245970" w14:textId="54D59990" w:rsidR="00FE4A29" w:rsidRPr="00944C9A" w:rsidRDefault="00F14D27" w:rsidP="00C535FB">
      <w:pPr>
        <w:numPr>
          <w:ilvl w:val="1"/>
          <w:numId w:val="9"/>
        </w:numPr>
        <w:tabs>
          <w:tab w:val="right" w:leader="dot" w:pos="9225"/>
        </w:tabs>
        <w:spacing w:after="0" w:afterAutospacing="0" w:line="480" w:lineRule="auto"/>
      </w:pPr>
      <w:r>
        <w:t xml:space="preserve">Technology </w:t>
      </w:r>
      <w:r>
        <w:tab/>
        <w:t xml:space="preserve"> 11</w:t>
      </w:r>
    </w:p>
    <w:p w14:paraId="79880C6E" w14:textId="6454B1FE" w:rsidR="00ED5CFB" w:rsidRPr="00944C9A" w:rsidRDefault="00ED5CFB" w:rsidP="00C535FB">
      <w:pPr>
        <w:numPr>
          <w:ilvl w:val="1"/>
          <w:numId w:val="9"/>
        </w:numPr>
        <w:tabs>
          <w:tab w:val="right" w:leader="dot" w:pos="9225"/>
        </w:tabs>
        <w:spacing w:after="0" w:afterAutospacing="0" w:line="480" w:lineRule="auto"/>
      </w:pPr>
      <w:r w:rsidRPr="00944C9A">
        <w:t xml:space="preserve">Management structure of the company and the role  </w:t>
      </w:r>
      <w:r w:rsidRPr="00944C9A">
        <w:tab/>
        <w:t xml:space="preserve"> </w:t>
      </w:r>
      <w:r w:rsidR="00F14D27">
        <w:t>11</w:t>
      </w:r>
    </w:p>
    <w:p w14:paraId="7351C3A1" w14:textId="5DD22905" w:rsidR="00ED5CFB" w:rsidRPr="00944C9A" w:rsidRDefault="00ED5CFB" w:rsidP="00C535FB">
      <w:pPr>
        <w:numPr>
          <w:ilvl w:val="1"/>
          <w:numId w:val="9"/>
        </w:numPr>
        <w:tabs>
          <w:tab w:val="right" w:leader="dot" w:pos="9225"/>
        </w:tabs>
        <w:spacing w:after="0" w:afterAutospacing="0" w:line="480" w:lineRule="auto"/>
      </w:pPr>
      <w:r w:rsidRPr="00944C9A">
        <w:t xml:space="preserve">Strategic changes in </w:t>
      </w:r>
      <w:r w:rsidR="00FE4A29" w:rsidRPr="00944C9A">
        <w:t xml:space="preserve">Support </w:t>
      </w:r>
      <w:r w:rsidR="00F14D27">
        <w:t xml:space="preserve">department and team </w:t>
      </w:r>
      <w:r w:rsidR="00F14D27">
        <w:tab/>
        <w:t xml:space="preserve"> 13</w:t>
      </w:r>
    </w:p>
    <w:p w14:paraId="22CAF871" w14:textId="46CD8C9B" w:rsidR="00ED5CFB" w:rsidRPr="00944C9A" w:rsidRDefault="00FE4A29" w:rsidP="00C535FB">
      <w:pPr>
        <w:numPr>
          <w:ilvl w:val="1"/>
          <w:numId w:val="9"/>
        </w:numPr>
        <w:tabs>
          <w:tab w:val="right" w:leader="dot" w:pos="9225"/>
        </w:tabs>
        <w:spacing w:after="0" w:afterAutospacing="0" w:line="480" w:lineRule="auto"/>
      </w:pPr>
      <w:r w:rsidRPr="00944C9A">
        <w:t xml:space="preserve">Interviewing other departments </w:t>
      </w:r>
      <w:r w:rsidRPr="00944C9A">
        <w:tab/>
      </w:r>
      <w:r w:rsidR="00F14D27">
        <w:t>14</w:t>
      </w:r>
    </w:p>
    <w:p w14:paraId="5FA9D1C1" w14:textId="4A55A13F" w:rsidR="00FE4A29" w:rsidRPr="00944C9A" w:rsidRDefault="00FE4A29" w:rsidP="00C535FB">
      <w:pPr>
        <w:numPr>
          <w:ilvl w:val="1"/>
          <w:numId w:val="9"/>
        </w:numPr>
        <w:tabs>
          <w:tab w:val="right" w:leader="dot" w:pos="9225"/>
        </w:tabs>
        <w:spacing w:after="0" w:afterAutospacing="0" w:line="480" w:lineRule="auto"/>
      </w:pPr>
      <w:r w:rsidRPr="00944C9A">
        <w:t>Suppor</w:t>
      </w:r>
      <w:r w:rsidR="00784E0B" w:rsidRPr="00944C9A">
        <w:t xml:space="preserve">t Team </w:t>
      </w:r>
      <w:r w:rsidR="00F14D27">
        <w:t xml:space="preserve"> and Interviews </w:t>
      </w:r>
      <w:r w:rsidR="00F14D27">
        <w:tab/>
        <w:t xml:space="preserve"> 15</w:t>
      </w:r>
    </w:p>
    <w:p w14:paraId="10E0B6A1" w14:textId="2046F812" w:rsidR="00ED5CFB" w:rsidRPr="00944C9A" w:rsidRDefault="00ED5CFB" w:rsidP="00C535FB">
      <w:pPr>
        <w:numPr>
          <w:ilvl w:val="1"/>
          <w:numId w:val="9"/>
        </w:numPr>
        <w:tabs>
          <w:tab w:val="right" w:leader="dot" w:pos="9225"/>
        </w:tabs>
        <w:spacing w:after="0" w:afterAutospacing="0" w:line="480" w:lineRule="auto"/>
      </w:pPr>
      <w:r w:rsidRPr="00944C9A">
        <w:t>Strategic ch</w:t>
      </w:r>
      <w:r w:rsidR="00CF11B4" w:rsidRPr="00944C9A">
        <w:t xml:space="preserve">allenges faced by </w:t>
      </w:r>
      <w:r w:rsidR="00A7329C" w:rsidRPr="00944C9A">
        <w:t>CareWorks</w:t>
      </w:r>
      <w:r w:rsidR="00F14D27">
        <w:t xml:space="preserve"> </w:t>
      </w:r>
      <w:r w:rsidR="00F14D27">
        <w:tab/>
        <w:t xml:space="preserve"> 17</w:t>
      </w:r>
    </w:p>
    <w:p w14:paraId="7DDC90B7" w14:textId="77777777" w:rsidR="00DD332E" w:rsidRPr="00944C9A" w:rsidRDefault="00DD332E" w:rsidP="00DD332E">
      <w:pPr>
        <w:tabs>
          <w:tab w:val="right" w:leader="dot" w:pos="9225"/>
        </w:tabs>
        <w:spacing w:after="0" w:afterAutospacing="0" w:line="480" w:lineRule="auto"/>
      </w:pPr>
    </w:p>
    <w:p w14:paraId="17CAE5FA" w14:textId="3945D42F" w:rsidR="00DC5412" w:rsidRPr="00944C9A" w:rsidRDefault="00DC5412" w:rsidP="00DD332E">
      <w:pPr>
        <w:tabs>
          <w:tab w:val="right" w:leader="dot" w:pos="9225"/>
        </w:tabs>
        <w:spacing w:after="0" w:afterAutospacing="0" w:line="480" w:lineRule="auto"/>
        <w:rPr>
          <w:b/>
          <w:u w:val="single"/>
        </w:rPr>
      </w:pPr>
      <w:r w:rsidRPr="00944C9A">
        <w:rPr>
          <w:b/>
          <w:u w:val="single"/>
        </w:rPr>
        <w:t>Chapter 2 – Critical Evaluation of W</w:t>
      </w:r>
      <w:r w:rsidR="00CF11B4" w:rsidRPr="00944C9A">
        <w:rPr>
          <w:b/>
          <w:u w:val="single"/>
        </w:rPr>
        <w:t xml:space="preserve">ork Undertaken at </w:t>
      </w:r>
      <w:r w:rsidR="00A7329C" w:rsidRPr="00944C9A">
        <w:rPr>
          <w:b/>
          <w:u w:val="single"/>
        </w:rPr>
        <w:t>CareWorks</w:t>
      </w:r>
      <w:r w:rsidR="009B4610" w:rsidRPr="00944C9A">
        <w:rPr>
          <w:b/>
          <w:u w:val="single"/>
        </w:rPr>
        <w:t xml:space="preserve"> </w:t>
      </w:r>
    </w:p>
    <w:p w14:paraId="5DE57718" w14:textId="77777777" w:rsidR="009F38FA" w:rsidRPr="00944C9A" w:rsidRDefault="009F38FA" w:rsidP="00C535FB">
      <w:pPr>
        <w:pStyle w:val="ListParagraph"/>
        <w:numPr>
          <w:ilvl w:val="0"/>
          <w:numId w:val="11"/>
        </w:numPr>
        <w:tabs>
          <w:tab w:val="right" w:leader="dot" w:pos="9225"/>
        </w:tabs>
        <w:spacing w:line="480" w:lineRule="auto"/>
        <w:contextualSpacing w:val="0"/>
        <w:jc w:val="both"/>
        <w:rPr>
          <w:rFonts w:ascii="Trebuchet MS" w:hAnsi="Trebuchet MS"/>
          <w:vanish/>
          <w:lang w:eastAsia="en-US"/>
        </w:rPr>
      </w:pPr>
    </w:p>
    <w:p w14:paraId="4716B44D" w14:textId="77777777" w:rsidR="009F38FA" w:rsidRPr="00944C9A" w:rsidRDefault="009F38FA" w:rsidP="00C535FB">
      <w:pPr>
        <w:pStyle w:val="ListParagraph"/>
        <w:numPr>
          <w:ilvl w:val="0"/>
          <w:numId w:val="11"/>
        </w:numPr>
        <w:tabs>
          <w:tab w:val="right" w:leader="dot" w:pos="9225"/>
        </w:tabs>
        <w:spacing w:line="480" w:lineRule="auto"/>
        <w:contextualSpacing w:val="0"/>
        <w:jc w:val="both"/>
        <w:rPr>
          <w:rFonts w:ascii="Trebuchet MS" w:hAnsi="Trebuchet MS"/>
          <w:vanish/>
          <w:lang w:eastAsia="en-US"/>
        </w:rPr>
      </w:pPr>
    </w:p>
    <w:p w14:paraId="4D0FCCFB" w14:textId="3C4673D2" w:rsidR="009F38FA" w:rsidRPr="00944C9A" w:rsidRDefault="009C37EB" w:rsidP="00C535FB">
      <w:pPr>
        <w:numPr>
          <w:ilvl w:val="1"/>
          <w:numId w:val="11"/>
        </w:numPr>
        <w:tabs>
          <w:tab w:val="right" w:leader="dot" w:pos="9225"/>
        </w:tabs>
        <w:spacing w:after="0" w:afterAutospacing="0" w:line="480" w:lineRule="auto"/>
      </w:pPr>
      <w:r w:rsidRPr="00944C9A">
        <w:t xml:space="preserve">Work (Access/My role)  </w:t>
      </w:r>
      <w:r w:rsidRPr="00944C9A">
        <w:tab/>
        <w:t xml:space="preserve"> </w:t>
      </w:r>
      <w:r w:rsidR="00F14D27">
        <w:t>21</w:t>
      </w:r>
    </w:p>
    <w:p w14:paraId="72379F4F" w14:textId="712A9C95" w:rsidR="009F38FA" w:rsidRPr="00944C9A" w:rsidRDefault="009C37EB" w:rsidP="00C535FB">
      <w:pPr>
        <w:numPr>
          <w:ilvl w:val="1"/>
          <w:numId w:val="11"/>
        </w:numPr>
        <w:tabs>
          <w:tab w:val="right" w:leader="dot" w:pos="9225"/>
        </w:tabs>
        <w:spacing w:after="0" w:afterAutospacing="0" w:line="480" w:lineRule="auto"/>
      </w:pPr>
      <w:r w:rsidRPr="00944C9A">
        <w:t xml:space="preserve">Critical Evaluation  </w:t>
      </w:r>
      <w:r w:rsidRPr="00944C9A">
        <w:tab/>
        <w:t xml:space="preserve"> </w:t>
      </w:r>
      <w:r w:rsidR="00F14D27">
        <w:t>23</w:t>
      </w:r>
    </w:p>
    <w:p w14:paraId="5AE789A4" w14:textId="3E490757" w:rsidR="009C37EB" w:rsidRPr="00944C9A" w:rsidRDefault="009C37EB" w:rsidP="00C535FB">
      <w:pPr>
        <w:numPr>
          <w:ilvl w:val="2"/>
          <w:numId w:val="11"/>
        </w:numPr>
        <w:tabs>
          <w:tab w:val="right" w:leader="dot" w:pos="9225"/>
        </w:tabs>
        <w:spacing w:after="0" w:afterAutospacing="0" w:line="480" w:lineRule="auto"/>
      </w:pPr>
      <w:r w:rsidRPr="00944C9A">
        <w:lastRenderedPageBreak/>
        <w:t>Applic</w:t>
      </w:r>
      <w:r w:rsidR="00F14D27">
        <w:t xml:space="preserve">ation of academic knowledge </w:t>
      </w:r>
      <w:r w:rsidR="00F14D27">
        <w:tab/>
        <w:t>23</w:t>
      </w:r>
    </w:p>
    <w:p w14:paraId="7F9840A6" w14:textId="6F03901B" w:rsidR="009C37EB" w:rsidRPr="00944C9A" w:rsidRDefault="009C37EB" w:rsidP="00C535FB">
      <w:pPr>
        <w:numPr>
          <w:ilvl w:val="2"/>
          <w:numId w:val="11"/>
        </w:numPr>
        <w:tabs>
          <w:tab w:val="right" w:leader="dot" w:pos="9225"/>
        </w:tabs>
        <w:spacing w:after="0" w:afterAutospacing="0" w:line="480" w:lineRule="auto"/>
      </w:pPr>
      <w:r w:rsidRPr="00944C9A">
        <w:t xml:space="preserve">Formal and informal learning at the </w:t>
      </w:r>
      <w:r w:rsidR="00BF501B" w:rsidRPr="00944C9A">
        <w:t>host organis</w:t>
      </w:r>
      <w:r w:rsidR="00CF11B4" w:rsidRPr="00944C9A">
        <w:t>ati</w:t>
      </w:r>
      <w:r w:rsidR="00F14D27">
        <w:t xml:space="preserve">on </w:t>
      </w:r>
      <w:r w:rsidR="00F14D27">
        <w:tab/>
        <w:t xml:space="preserve"> 23</w:t>
      </w:r>
    </w:p>
    <w:p w14:paraId="0EF52BF9" w14:textId="3782D999" w:rsidR="009C37EB" w:rsidRPr="00944C9A" w:rsidRDefault="00F14D27" w:rsidP="00C535FB">
      <w:pPr>
        <w:numPr>
          <w:ilvl w:val="2"/>
          <w:numId w:val="11"/>
        </w:numPr>
        <w:tabs>
          <w:tab w:val="right" w:leader="dot" w:pos="9225"/>
        </w:tabs>
        <w:spacing w:after="0" w:afterAutospacing="0" w:line="480" w:lineRule="auto"/>
      </w:pPr>
      <w:r>
        <w:t xml:space="preserve"> Future career plans </w:t>
      </w:r>
      <w:r>
        <w:tab/>
        <w:t xml:space="preserve"> 25</w:t>
      </w:r>
    </w:p>
    <w:p w14:paraId="11A8A708" w14:textId="77777777" w:rsidR="00DD332E" w:rsidRPr="00944C9A" w:rsidRDefault="00DD332E" w:rsidP="00DD332E">
      <w:pPr>
        <w:tabs>
          <w:tab w:val="right" w:leader="dot" w:pos="9225"/>
        </w:tabs>
        <w:spacing w:after="0" w:afterAutospacing="0" w:line="480" w:lineRule="auto"/>
      </w:pPr>
    </w:p>
    <w:p w14:paraId="6EA4B91C" w14:textId="5E3A0B3E" w:rsidR="00DC5412" w:rsidRPr="00944C9A" w:rsidRDefault="00DC5412" w:rsidP="00DD332E">
      <w:pPr>
        <w:tabs>
          <w:tab w:val="right" w:leader="dot" w:pos="9225"/>
        </w:tabs>
        <w:spacing w:after="0" w:afterAutospacing="0" w:line="480" w:lineRule="auto"/>
      </w:pPr>
      <w:r w:rsidRPr="00944C9A">
        <w:rPr>
          <w:b/>
          <w:u w:val="single"/>
        </w:rPr>
        <w:t>Chapte</w:t>
      </w:r>
      <w:r w:rsidR="00CF11B4" w:rsidRPr="00944C9A">
        <w:rPr>
          <w:b/>
          <w:u w:val="single"/>
        </w:rPr>
        <w:t>r 3 – Mini Project Write-up</w:t>
      </w:r>
      <w:r w:rsidR="009B4610" w:rsidRPr="00944C9A">
        <w:t xml:space="preserve"> </w:t>
      </w:r>
    </w:p>
    <w:p w14:paraId="088E2EA6" w14:textId="63B170EF" w:rsidR="005F02A8" w:rsidRPr="00944C9A" w:rsidRDefault="005F02A8" w:rsidP="00C535FB">
      <w:pPr>
        <w:pStyle w:val="ListParagraph"/>
        <w:numPr>
          <w:ilvl w:val="1"/>
          <w:numId w:val="15"/>
        </w:numPr>
        <w:tabs>
          <w:tab w:val="right" w:leader="dot" w:pos="9225"/>
        </w:tabs>
        <w:spacing w:line="480" w:lineRule="auto"/>
        <w:ind w:left="1152"/>
        <w:jc w:val="both"/>
        <w:rPr>
          <w:rFonts w:ascii="Trebuchet MS" w:hAnsi="Trebuchet MS"/>
        </w:rPr>
      </w:pPr>
      <w:r w:rsidRPr="00944C9A">
        <w:rPr>
          <w:rFonts w:ascii="Trebuchet MS" w:hAnsi="Trebuchet MS"/>
        </w:rPr>
        <w:t xml:space="preserve"> </w:t>
      </w:r>
      <w:r w:rsidR="00991F18" w:rsidRPr="00944C9A">
        <w:rPr>
          <w:rFonts w:ascii="Trebuchet MS" w:hAnsi="Trebuchet MS"/>
        </w:rPr>
        <w:t xml:space="preserve">Mini Project Abstract  </w:t>
      </w:r>
      <w:r w:rsidR="00991F18" w:rsidRPr="00944C9A">
        <w:rPr>
          <w:rFonts w:ascii="Trebuchet MS" w:hAnsi="Trebuchet MS"/>
        </w:rPr>
        <w:tab/>
        <w:t xml:space="preserve"> </w:t>
      </w:r>
      <w:r w:rsidR="00F14D27">
        <w:rPr>
          <w:rFonts w:ascii="Trebuchet MS" w:hAnsi="Trebuchet MS"/>
        </w:rPr>
        <w:t>26</w:t>
      </w:r>
    </w:p>
    <w:p w14:paraId="3C384675" w14:textId="5F28F74D" w:rsidR="00C146F2" w:rsidRPr="00944C9A" w:rsidRDefault="00B8649C" w:rsidP="009B4610">
      <w:pPr>
        <w:pStyle w:val="ListParagraph"/>
        <w:numPr>
          <w:ilvl w:val="1"/>
          <w:numId w:val="15"/>
        </w:numPr>
        <w:tabs>
          <w:tab w:val="right" w:leader="dot" w:pos="9214"/>
        </w:tabs>
        <w:spacing w:line="480" w:lineRule="auto"/>
        <w:ind w:left="1276" w:hanging="567"/>
        <w:jc w:val="both"/>
        <w:rPr>
          <w:rFonts w:ascii="Trebuchet MS" w:hAnsi="Trebuchet MS"/>
        </w:rPr>
      </w:pPr>
      <w:r>
        <w:rPr>
          <w:rFonts w:ascii="Trebuchet MS" w:hAnsi="Trebuchet MS"/>
        </w:rPr>
        <w:t xml:space="preserve">Research </w:t>
      </w:r>
      <w:r>
        <w:rPr>
          <w:rFonts w:ascii="Trebuchet MS" w:hAnsi="Trebuchet MS"/>
        </w:rPr>
        <w:tab/>
        <w:t xml:space="preserve"> 26</w:t>
      </w:r>
    </w:p>
    <w:p w14:paraId="12BF5FEB" w14:textId="17A04E30" w:rsidR="005F02A8" w:rsidRPr="00944C9A" w:rsidRDefault="005F02A8" w:rsidP="00C535FB">
      <w:pPr>
        <w:pStyle w:val="ListParagraph"/>
        <w:numPr>
          <w:ilvl w:val="2"/>
          <w:numId w:val="15"/>
        </w:numPr>
        <w:tabs>
          <w:tab w:val="right" w:leader="dot" w:pos="9214"/>
        </w:tabs>
        <w:spacing w:line="480" w:lineRule="auto"/>
        <w:ind w:left="1843" w:hanging="709"/>
        <w:jc w:val="both"/>
        <w:rPr>
          <w:rFonts w:ascii="Trebuchet MS" w:hAnsi="Trebuchet MS"/>
        </w:rPr>
      </w:pPr>
      <w:r w:rsidRPr="00944C9A">
        <w:rPr>
          <w:rFonts w:ascii="Trebuchet MS" w:hAnsi="Trebuchet MS"/>
        </w:rPr>
        <w:t xml:space="preserve">How Data Is Taken </w:t>
      </w:r>
      <w:r w:rsidRPr="00944C9A">
        <w:rPr>
          <w:rFonts w:ascii="Trebuchet MS" w:hAnsi="Trebuchet MS"/>
        </w:rPr>
        <w:tab/>
      </w:r>
      <w:r w:rsidR="00B8649C">
        <w:rPr>
          <w:rFonts w:ascii="Trebuchet MS" w:hAnsi="Trebuchet MS"/>
        </w:rPr>
        <w:t>26</w:t>
      </w:r>
    </w:p>
    <w:p w14:paraId="3FF010DC" w14:textId="6A4D3BA4" w:rsidR="005F02A8" w:rsidRPr="00944C9A" w:rsidRDefault="00BF501B" w:rsidP="00C535FB">
      <w:pPr>
        <w:pStyle w:val="ListParagraph"/>
        <w:numPr>
          <w:ilvl w:val="2"/>
          <w:numId w:val="15"/>
        </w:numPr>
        <w:tabs>
          <w:tab w:val="right" w:leader="dot" w:pos="9214"/>
        </w:tabs>
        <w:spacing w:line="480" w:lineRule="auto"/>
        <w:ind w:left="1843" w:hanging="709"/>
        <w:jc w:val="both"/>
        <w:rPr>
          <w:rFonts w:ascii="Trebuchet MS" w:hAnsi="Trebuchet MS"/>
        </w:rPr>
      </w:pPr>
      <w:r w:rsidRPr="00944C9A">
        <w:rPr>
          <w:rFonts w:ascii="Trebuchet MS" w:hAnsi="Trebuchet MS"/>
        </w:rPr>
        <w:t>W</w:t>
      </w:r>
      <w:r w:rsidR="00B8649C">
        <w:rPr>
          <w:rFonts w:ascii="Trebuchet MS" w:hAnsi="Trebuchet MS"/>
        </w:rPr>
        <w:t xml:space="preserve">hat Communication Gap Means </w:t>
      </w:r>
      <w:r w:rsidR="00B8649C">
        <w:rPr>
          <w:rFonts w:ascii="Trebuchet MS" w:hAnsi="Trebuchet MS"/>
        </w:rPr>
        <w:tab/>
        <w:t xml:space="preserve"> 27</w:t>
      </w:r>
    </w:p>
    <w:p w14:paraId="095E8260" w14:textId="1D506DBD" w:rsidR="005F02A8" w:rsidRPr="00944C9A" w:rsidRDefault="00991F18" w:rsidP="00C535FB">
      <w:pPr>
        <w:pStyle w:val="ListParagraph"/>
        <w:numPr>
          <w:ilvl w:val="2"/>
          <w:numId w:val="15"/>
        </w:numPr>
        <w:tabs>
          <w:tab w:val="right" w:leader="dot" w:pos="9214"/>
        </w:tabs>
        <w:spacing w:line="480" w:lineRule="auto"/>
        <w:ind w:left="1843" w:hanging="709"/>
        <w:jc w:val="both"/>
        <w:rPr>
          <w:rFonts w:ascii="Trebuchet MS" w:hAnsi="Trebuchet MS"/>
        </w:rPr>
      </w:pPr>
      <w:r w:rsidRPr="00944C9A">
        <w:rPr>
          <w:rFonts w:ascii="Trebuchet MS" w:hAnsi="Trebuchet MS"/>
        </w:rPr>
        <w:t xml:space="preserve">Tools and Methodology  </w:t>
      </w:r>
      <w:r w:rsidRPr="00944C9A">
        <w:rPr>
          <w:rFonts w:ascii="Trebuchet MS" w:hAnsi="Trebuchet MS"/>
        </w:rPr>
        <w:tab/>
        <w:t xml:space="preserve"> </w:t>
      </w:r>
      <w:r w:rsidR="00B8649C">
        <w:rPr>
          <w:rFonts w:ascii="Trebuchet MS" w:hAnsi="Trebuchet MS"/>
        </w:rPr>
        <w:t>29</w:t>
      </w:r>
    </w:p>
    <w:p w14:paraId="40E074AF" w14:textId="6EF60738" w:rsidR="005F02A8" w:rsidRPr="00944C9A" w:rsidRDefault="00991F18" w:rsidP="00C535FB">
      <w:pPr>
        <w:pStyle w:val="ListParagraph"/>
        <w:numPr>
          <w:ilvl w:val="2"/>
          <w:numId w:val="15"/>
        </w:numPr>
        <w:tabs>
          <w:tab w:val="right" w:leader="dot" w:pos="9214"/>
        </w:tabs>
        <w:spacing w:line="480" w:lineRule="auto"/>
        <w:ind w:left="1843" w:hanging="709"/>
        <w:jc w:val="both"/>
        <w:rPr>
          <w:rFonts w:ascii="Trebuchet MS" w:hAnsi="Trebuchet MS"/>
        </w:rPr>
      </w:pPr>
      <w:r w:rsidRPr="00944C9A">
        <w:rPr>
          <w:rFonts w:ascii="Trebuchet MS" w:hAnsi="Trebuchet MS"/>
        </w:rPr>
        <w:t>Int</w:t>
      </w:r>
      <w:r w:rsidR="00BF501B" w:rsidRPr="00944C9A">
        <w:rPr>
          <w:rFonts w:ascii="Trebuchet MS" w:hAnsi="Trebuchet MS"/>
        </w:rPr>
        <w:t>e</w:t>
      </w:r>
      <w:r w:rsidR="00B8649C">
        <w:rPr>
          <w:rFonts w:ascii="Trebuchet MS" w:hAnsi="Trebuchet MS"/>
        </w:rPr>
        <w:t xml:space="preserve">rnal and External documents </w:t>
      </w:r>
      <w:r w:rsidR="00B8649C">
        <w:rPr>
          <w:rFonts w:ascii="Trebuchet MS" w:hAnsi="Trebuchet MS"/>
        </w:rPr>
        <w:tab/>
        <w:t xml:space="preserve"> 31</w:t>
      </w:r>
    </w:p>
    <w:p w14:paraId="28752F2D" w14:textId="111E6380" w:rsidR="00991F18" w:rsidRPr="00944C9A" w:rsidRDefault="00991F18" w:rsidP="00C535FB">
      <w:pPr>
        <w:pStyle w:val="ListParagraph"/>
        <w:numPr>
          <w:ilvl w:val="2"/>
          <w:numId w:val="15"/>
        </w:numPr>
        <w:tabs>
          <w:tab w:val="right" w:leader="dot" w:pos="9214"/>
        </w:tabs>
        <w:spacing w:line="480" w:lineRule="auto"/>
        <w:ind w:left="1843" w:hanging="709"/>
        <w:jc w:val="both"/>
        <w:rPr>
          <w:rFonts w:ascii="Trebuchet MS" w:hAnsi="Trebuchet MS"/>
        </w:rPr>
      </w:pPr>
      <w:r w:rsidRPr="00944C9A">
        <w:rPr>
          <w:rFonts w:ascii="Trebuchet MS" w:hAnsi="Trebuchet MS"/>
        </w:rPr>
        <w:t>Business process of the</w:t>
      </w:r>
      <w:r w:rsidR="00BF501B" w:rsidRPr="00944C9A">
        <w:rPr>
          <w:rFonts w:ascii="Trebuchet MS" w:hAnsi="Trebuchet MS"/>
        </w:rPr>
        <w:t xml:space="preserve"> work </w:t>
      </w:r>
      <w:r w:rsidR="00B8649C">
        <w:rPr>
          <w:rFonts w:ascii="Trebuchet MS" w:hAnsi="Trebuchet MS"/>
        </w:rPr>
        <w:t xml:space="preserve">carried out </w:t>
      </w:r>
      <w:r w:rsidR="00B8649C">
        <w:rPr>
          <w:rFonts w:ascii="Trebuchet MS" w:hAnsi="Trebuchet MS"/>
        </w:rPr>
        <w:tab/>
        <w:t xml:space="preserve"> 31</w:t>
      </w:r>
    </w:p>
    <w:p w14:paraId="329FA724" w14:textId="77777777" w:rsidR="00991F18" w:rsidRPr="00944C9A" w:rsidRDefault="00991F18" w:rsidP="00DD332E">
      <w:pPr>
        <w:pStyle w:val="ListParagraph"/>
        <w:tabs>
          <w:tab w:val="right" w:leader="dot" w:pos="9225"/>
        </w:tabs>
        <w:spacing w:line="480" w:lineRule="auto"/>
        <w:ind w:left="1800"/>
        <w:rPr>
          <w:rFonts w:ascii="Trebuchet MS" w:hAnsi="Trebuchet MS"/>
        </w:rPr>
      </w:pPr>
    </w:p>
    <w:p w14:paraId="31DBE918" w14:textId="3773D9B4" w:rsidR="00991F18" w:rsidRPr="00944C9A" w:rsidRDefault="009B4610" w:rsidP="009B4610">
      <w:pPr>
        <w:tabs>
          <w:tab w:val="right" w:leader="dot" w:pos="9225"/>
        </w:tabs>
        <w:spacing w:after="0" w:afterAutospacing="0" w:line="480" w:lineRule="auto"/>
        <w:ind w:left="709"/>
      </w:pPr>
      <w:r w:rsidRPr="00944C9A">
        <w:t>3.3</w:t>
      </w:r>
      <w:r w:rsidR="005F02A8" w:rsidRPr="00944C9A">
        <w:t xml:space="preserve">. </w:t>
      </w:r>
      <w:r w:rsidR="00B8649C">
        <w:t xml:space="preserve">Stages of analysis </w:t>
      </w:r>
      <w:r w:rsidR="00B8649C">
        <w:tab/>
        <w:t>36</w:t>
      </w:r>
    </w:p>
    <w:p w14:paraId="5C8A0F77" w14:textId="76A4860F" w:rsidR="00991F18" w:rsidRPr="00944C9A" w:rsidRDefault="00CF7CA3" w:rsidP="009B4610">
      <w:pPr>
        <w:pStyle w:val="ListParagraph"/>
        <w:numPr>
          <w:ilvl w:val="1"/>
          <w:numId w:val="15"/>
        </w:numPr>
        <w:tabs>
          <w:tab w:val="right" w:leader="dot" w:pos="9225"/>
        </w:tabs>
        <w:spacing w:line="480" w:lineRule="auto"/>
        <w:ind w:left="1515"/>
        <w:jc w:val="both"/>
        <w:rPr>
          <w:rFonts w:ascii="Trebuchet MS" w:hAnsi="Trebuchet MS"/>
        </w:rPr>
      </w:pPr>
      <w:r w:rsidRPr="00944C9A">
        <w:rPr>
          <w:rFonts w:ascii="Trebuchet MS" w:hAnsi="Trebuchet MS"/>
        </w:rPr>
        <w:t xml:space="preserve">1. </w:t>
      </w:r>
      <w:r w:rsidR="00991F18" w:rsidRPr="00944C9A">
        <w:rPr>
          <w:rFonts w:ascii="Trebuchet MS" w:hAnsi="Trebuchet MS"/>
        </w:rPr>
        <w:t xml:space="preserve">Current stage of data analysis </w:t>
      </w:r>
      <w:r w:rsidR="00991F18" w:rsidRPr="00944C9A">
        <w:rPr>
          <w:rFonts w:ascii="Trebuchet MS" w:hAnsi="Trebuchet MS"/>
        </w:rPr>
        <w:tab/>
        <w:t xml:space="preserve"> </w:t>
      </w:r>
      <w:r w:rsidR="00B8649C">
        <w:rPr>
          <w:rFonts w:ascii="Trebuchet MS" w:hAnsi="Trebuchet MS"/>
        </w:rPr>
        <w:t>36</w:t>
      </w:r>
    </w:p>
    <w:p w14:paraId="37802897" w14:textId="52C1A078" w:rsidR="00991F18" w:rsidRPr="00944C9A" w:rsidRDefault="00991F18" w:rsidP="00067A83">
      <w:pPr>
        <w:pStyle w:val="ListParagraph"/>
        <w:numPr>
          <w:ilvl w:val="2"/>
          <w:numId w:val="35"/>
        </w:numPr>
        <w:tabs>
          <w:tab w:val="right" w:leader="dot" w:pos="9225"/>
        </w:tabs>
        <w:spacing w:line="480" w:lineRule="auto"/>
        <w:rPr>
          <w:rFonts w:ascii="Trebuchet MS" w:hAnsi="Trebuchet MS"/>
        </w:rPr>
      </w:pPr>
      <w:r w:rsidRPr="00944C9A">
        <w:rPr>
          <w:rFonts w:ascii="Trebuchet MS" w:hAnsi="Trebuchet MS"/>
        </w:rPr>
        <w:t>Mi</w:t>
      </w:r>
      <w:r w:rsidR="00B8649C">
        <w:rPr>
          <w:rFonts w:ascii="Trebuchet MS" w:hAnsi="Trebuchet MS"/>
        </w:rPr>
        <w:t xml:space="preserve">dway stage of data analysis </w:t>
      </w:r>
      <w:r w:rsidR="00B8649C">
        <w:rPr>
          <w:rFonts w:ascii="Trebuchet MS" w:hAnsi="Trebuchet MS"/>
        </w:rPr>
        <w:tab/>
        <w:t xml:space="preserve"> 42</w:t>
      </w:r>
    </w:p>
    <w:p w14:paraId="4AA1F2F6" w14:textId="3815A817" w:rsidR="00991F18" w:rsidRPr="00944C9A" w:rsidRDefault="00B8649C" w:rsidP="00067A83">
      <w:pPr>
        <w:pStyle w:val="ListParagraph"/>
        <w:numPr>
          <w:ilvl w:val="2"/>
          <w:numId w:val="35"/>
        </w:numPr>
        <w:tabs>
          <w:tab w:val="right" w:leader="dot" w:pos="9225"/>
        </w:tabs>
        <w:spacing w:line="480" w:lineRule="auto"/>
        <w:rPr>
          <w:rFonts w:ascii="Trebuchet MS" w:hAnsi="Trebuchet MS"/>
        </w:rPr>
      </w:pPr>
      <w:r>
        <w:rPr>
          <w:rFonts w:ascii="Trebuchet MS" w:hAnsi="Trebuchet MS"/>
        </w:rPr>
        <w:t xml:space="preserve">End stage of data analysis </w:t>
      </w:r>
      <w:r>
        <w:rPr>
          <w:rFonts w:ascii="Trebuchet MS" w:hAnsi="Trebuchet MS"/>
        </w:rPr>
        <w:tab/>
        <w:t xml:space="preserve"> 44</w:t>
      </w:r>
    </w:p>
    <w:p w14:paraId="41F2937F" w14:textId="77777777" w:rsidR="00991F18" w:rsidRPr="00944C9A" w:rsidRDefault="00991F18" w:rsidP="00DD332E">
      <w:pPr>
        <w:pStyle w:val="ListParagraph"/>
        <w:tabs>
          <w:tab w:val="right" w:leader="dot" w:pos="9225"/>
        </w:tabs>
        <w:spacing w:line="480" w:lineRule="auto"/>
        <w:ind w:left="1800"/>
        <w:rPr>
          <w:rFonts w:ascii="Trebuchet MS" w:hAnsi="Trebuchet MS"/>
        </w:rPr>
      </w:pPr>
    </w:p>
    <w:p w14:paraId="12113798" w14:textId="7F4FD705" w:rsidR="00991F18" w:rsidRPr="00944C9A" w:rsidRDefault="00B8649C" w:rsidP="00067A83">
      <w:pPr>
        <w:pStyle w:val="ListParagraph"/>
        <w:numPr>
          <w:ilvl w:val="1"/>
          <w:numId w:val="35"/>
        </w:numPr>
        <w:tabs>
          <w:tab w:val="right" w:leader="dot" w:pos="9225"/>
        </w:tabs>
        <w:spacing w:line="480" w:lineRule="auto"/>
        <w:ind w:left="1276" w:hanging="567"/>
        <w:rPr>
          <w:rFonts w:ascii="Trebuchet MS" w:hAnsi="Trebuchet MS"/>
        </w:rPr>
      </w:pPr>
      <w:r>
        <w:rPr>
          <w:rFonts w:ascii="Trebuchet MS" w:hAnsi="Trebuchet MS"/>
        </w:rPr>
        <w:t xml:space="preserve">Team Statistics </w:t>
      </w:r>
      <w:r>
        <w:rPr>
          <w:rFonts w:ascii="Trebuchet MS" w:hAnsi="Trebuchet MS"/>
        </w:rPr>
        <w:tab/>
        <w:t xml:space="preserve"> 46</w:t>
      </w:r>
    </w:p>
    <w:p w14:paraId="398E8E7F" w14:textId="1AE0707E" w:rsidR="00991F18" w:rsidRPr="00944C9A" w:rsidRDefault="00991F18" w:rsidP="00067A83">
      <w:pPr>
        <w:pStyle w:val="ListParagraph"/>
        <w:numPr>
          <w:ilvl w:val="1"/>
          <w:numId w:val="35"/>
        </w:numPr>
        <w:tabs>
          <w:tab w:val="right" w:leader="dot" w:pos="9225"/>
        </w:tabs>
        <w:spacing w:line="480" w:lineRule="auto"/>
        <w:ind w:left="1276" w:hanging="567"/>
        <w:rPr>
          <w:rFonts w:ascii="Trebuchet MS" w:hAnsi="Trebuchet MS"/>
        </w:rPr>
      </w:pPr>
      <w:r w:rsidRPr="00944C9A">
        <w:rPr>
          <w:rFonts w:ascii="Trebuchet MS" w:hAnsi="Trebuchet MS"/>
        </w:rPr>
        <w:t>Impa</w:t>
      </w:r>
      <w:r w:rsidR="00B8649C">
        <w:rPr>
          <w:rFonts w:ascii="Trebuchet MS" w:hAnsi="Trebuchet MS"/>
        </w:rPr>
        <w:t xml:space="preserve">ct analysis on the business </w:t>
      </w:r>
      <w:r w:rsidR="00B8649C">
        <w:rPr>
          <w:rFonts w:ascii="Trebuchet MS" w:hAnsi="Trebuchet MS"/>
        </w:rPr>
        <w:tab/>
        <w:t xml:space="preserve"> 51</w:t>
      </w:r>
    </w:p>
    <w:p w14:paraId="126C4972" w14:textId="09D18004" w:rsidR="00991F18" w:rsidRPr="00944C9A" w:rsidRDefault="00991F18" w:rsidP="00067A83">
      <w:pPr>
        <w:pStyle w:val="ListParagraph"/>
        <w:numPr>
          <w:ilvl w:val="1"/>
          <w:numId w:val="35"/>
        </w:numPr>
        <w:tabs>
          <w:tab w:val="right" w:leader="dot" w:pos="9225"/>
        </w:tabs>
        <w:spacing w:line="480" w:lineRule="auto"/>
        <w:ind w:left="1276" w:hanging="567"/>
        <w:rPr>
          <w:rFonts w:ascii="Trebuchet MS" w:hAnsi="Trebuchet MS"/>
        </w:rPr>
      </w:pPr>
      <w:r w:rsidRPr="00944C9A">
        <w:rPr>
          <w:rFonts w:ascii="Trebuchet MS" w:hAnsi="Trebuchet MS"/>
        </w:rPr>
        <w:t>Recommendations for Improvement</w:t>
      </w:r>
      <w:r w:rsidR="00BF501B" w:rsidRPr="00944C9A">
        <w:rPr>
          <w:rFonts w:ascii="Trebuchet MS" w:hAnsi="Trebuchet MS"/>
        </w:rPr>
        <w:t xml:space="preserve"> of</w:t>
      </w:r>
      <w:r w:rsidR="00CF11B4" w:rsidRPr="00944C9A">
        <w:rPr>
          <w:rFonts w:ascii="Trebuchet MS" w:hAnsi="Trebuchet MS"/>
        </w:rPr>
        <w:t xml:space="preserve"> Inc</w:t>
      </w:r>
      <w:r w:rsidR="00B8649C">
        <w:rPr>
          <w:rFonts w:ascii="Trebuchet MS" w:hAnsi="Trebuchet MS"/>
        </w:rPr>
        <w:t xml:space="preserve">ident Trend Analysis </w:t>
      </w:r>
      <w:r w:rsidR="00B8649C">
        <w:rPr>
          <w:rFonts w:ascii="Trebuchet MS" w:hAnsi="Trebuchet MS"/>
        </w:rPr>
        <w:tab/>
        <w:t xml:space="preserve"> 52</w:t>
      </w:r>
    </w:p>
    <w:p w14:paraId="5F4A4B31" w14:textId="77777777" w:rsidR="00991F18" w:rsidRPr="00944C9A" w:rsidRDefault="00991F18" w:rsidP="00DD332E">
      <w:pPr>
        <w:tabs>
          <w:tab w:val="right" w:leader="dot" w:pos="9225"/>
        </w:tabs>
        <w:spacing w:after="0" w:afterAutospacing="0" w:line="480" w:lineRule="auto"/>
      </w:pPr>
    </w:p>
    <w:p w14:paraId="40337A28" w14:textId="7A582358" w:rsidR="00DC5412" w:rsidRPr="00944C9A" w:rsidRDefault="00DC5412" w:rsidP="00DD332E">
      <w:pPr>
        <w:tabs>
          <w:tab w:val="right" w:leader="dot" w:pos="9225"/>
        </w:tabs>
        <w:spacing w:after="0" w:afterAutospacing="0" w:line="480" w:lineRule="auto"/>
        <w:rPr>
          <w:b/>
        </w:rPr>
      </w:pPr>
      <w:r w:rsidRPr="00944C9A">
        <w:rPr>
          <w:b/>
          <w:u w:val="single"/>
        </w:rPr>
        <w:t>Chapter 4 – Mini Project – Conc</w:t>
      </w:r>
      <w:r w:rsidR="00CF11B4" w:rsidRPr="00944C9A">
        <w:rPr>
          <w:b/>
          <w:u w:val="single"/>
        </w:rPr>
        <w:t>lusions and Recommendations</w:t>
      </w:r>
      <w:r w:rsidR="009B4610" w:rsidRPr="00944C9A">
        <w:rPr>
          <w:b/>
        </w:rPr>
        <w:t xml:space="preserve"> </w:t>
      </w:r>
    </w:p>
    <w:p w14:paraId="11E224D4" w14:textId="77777777" w:rsidR="00ED5CFB" w:rsidRPr="00944C9A" w:rsidRDefault="00ED5CFB" w:rsidP="00C535FB">
      <w:pPr>
        <w:pStyle w:val="ListParagraph"/>
        <w:numPr>
          <w:ilvl w:val="0"/>
          <w:numId w:val="10"/>
        </w:numPr>
        <w:tabs>
          <w:tab w:val="right" w:leader="dot" w:pos="9225"/>
        </w:tabs>
        <w:spacing w:line="480" w:lineRule="auto"/>
        <w:jc w:val="both"/>
        <w:rPr>
          <w:rFonts w:ascii="Trebuchet MS" w:hAnsi="Trebuchet MS"/>
          <w:vanish/>
        </w:rPr>
      </w:pPr>
    </w:p>
    <w:p w14:paraId="2BAB99C1" w14:textId="77777777" w:rsidR="00ED5CFB" w:rsidRPr="00944C9A" w:rsidRDefault="00ED5CFB" w:rsidP="00C535FB">
      <w:pPr>
        <w:pStyle w:val="ListParagraph"/>
        <w:numPr>
          <w:ilvl w:val="0"/>
          <w:numId w:val="10"/>
        </w:numPr>
        <w:tabs>
          <w:tab w:val="right" w:leader="dot" w:pos="9225"/>
        </w:tabs>
        <w:spacing w:line="480" w:lineRule="auto"/>
        <w:jc w:val="both"/>
        <w:rPr>
          <w:rFonts w:ascii="Trebuchet MS" w:hAnsi="Trebuchet MS"/>
          <w:vanish/>
        </w:rPr>
      </w:pPr>
    </w:p>
    <w:p w14:paraId="7136588D" w14:textId="77777777" w:rsidR="00ED5CFB" w:rsidRPr="00944C9A" w:rsidRDefault="00ED5CFB" w:rsidP="00C535FB">
      <w:pPr>
        <w:pStyle w:val="ListParagraph"/>
        <w:numPr>
          <w:ilvl w:val="0"/>
          <w:numId w:val="10"/>
        </w:numPr>
        <w:tabs>
          <w:tab w:val="right" w:leader="dot" w:pos="9225"/>
        </w:tabs>
        <w:spacing w:line="480" w:lineRule="auto"/>
        <w:jc w:val="both"/>
        <w:rPr>
          <w:rFonts w:ascii="Trebuchet MS" w:hAnsi="Trebuchet MS"/>
          <w:vanish/>
        </w:rPr>
      </w:pPr>
    </w:p>
    <w:p w14:paraId="4CF01873" w14:textId="77777777" w:rsidR="00ED5CFB" w:rsidRPr="00944C9A" w:rsidRDefault="00ED5CFB" w:rsidP="00C535FB">
      <w:pPr>
        <w:pStyle w:val="ListParagraph"/>
        <w:numPr>
          <w:ilvl w:val="0"/>
          <w:numId w:val="10"/>
        </w:numPr>
        <w:tabs>
          <w:tab w:val="right" w:leader="dot" w:pos="9225"/>
        </w:tabs>
        <w:spacing w:line="480" w:lineRule="auto"/>
        <w:jc w:val="both"/>
        <w:rPr>
          <w:rFonts w:ascii="Trebuchet MS" w:hAnsi="Trebuchet MS"/>
          <w:vanish/>
        </w:rPr>
      </w:pPr>
    </w:p>
    <w:p w14:paraId="00DD9BE2" w14:textId="4E3211DA" w:rsidR="00ED5CFB" w:rsidRPr="00944C9A" w:rsidRDefault="00B8649C" w:rsidP="00C535FB">
      <w:pPr>
        <w:pStyle w:val="ListParagraph"/>
        <w:numPr>
          <w:ilvl w:val="1"/>
          <w:numId w:val="10"/>
        </w:numPr>
        <w:tabs>
          <w:tab w:val="right" w:leader="dot" w:pos="9225"/>
        </w:tabs>
        <w:spacing w:line="480" w:lineRule="auto"/>
        <w:jc w:val="both"/>
        <w:rPr>
          <w:rFonts w:ascii="Trebuchet MS" w:hAnsi="Trebuchet MS"/>
        </w:rPr>
      </w:pPr>
      <w:r>
        <w:rPr>
          <w:rFonts w:ascii="Trebuchet MS" w:hAnsi="Trebuchet MS"/>
        </w:rPr>
        <w:t xml:space="preserve">Conclusions </w:t>
      </w:r>
      <w:r>
        <w:rPr>
          <w:rFonts w:ascii="Trebuchet MS" w:hAnsi="Trebuchet MS"/>
        </w:rPr>
        <w:tab/>
        <w:t xml:space="preserve"> 54</w:t>
      </w:r>
    </w:p>
    <w:p w14:paraId="50B1D018" w14:textId="11DF7B27" w:rsidR="00ED5CFB" w:rsidRPr="00944C9A" w:rsidRDefault="00B8649C" w:rsidP="00C535FB">
      <w:pPr>
        <w:pStyle w:val="ListParagraph"/>
        <w:numPr>
          <w:ilvl w:val="1"/>
          <w:numId w:val="10"/>
        </w:numPr>
        <w:tabs>
          <w:tab w:val="right" w:leader="dot" w:pos="9225"/>
        </w:tabs>
        <w:spacing w:line="480" w:lineRule="auto"/>
        <w:jc w:val="both"/>
        <w:rPr>
          <w:rFonts w:ascii="Trebuchet MS" w:hAnsi="Trebuchet MS"/>
        </w:rPr>
      </w:pPr>
      <w:r>
        <w:rPr>
          <w:rFonts w:ascii="Trebuchet MS" w:hAnsi="Trebuchet MS"/>
        </w:rPr>
        <w:t xml:space="preserve">Recommendations </w:t>
      </w:r>
      <w:r>
        <w:rPr>
          <w:rFonts w:ascii="Trebuchet MS" w:hAnsi="Trebuchet MS"/>
        </w:rPr>
        <w:tab/>
        <w:t>55</w:t>
      </w:r>
    </w:p>
    <w:p w14:paraId="5088FBE4" w14:textId="6429A3AB" w:rsidR="00ED5CFB" w:rsidRPr="00944C9A" w:rsidRDefault="00ED5CFB" w:rsidP="00C535FB">
      <w:pPr>
        <w:pStyle w:val="ListParagraph"/>
        <w:numPr>
          <w:ilvl w:val="1"/>
          <w:numId w:val="10"/>
        </w:numPr>
        <w:tabs>
          <w:tab w:val="right" w:leader="dot" w:pos="9225"/>
        </w:tabs>
        <w:spacing w:line="480" w:lineRule="auto"/>
        <w:jc w:val="both"/>
        <w:rPr>
          <w:rFonts w:ascii="Trebuchet MS" w:hAnsi="Trebuchet MS"/>
        </w:rPr>
      </w:pPr>
      <w:r w:rsidRPr="00944C9A">
        <w:rPr>
          <w:rFonts w:ascii="Trebuchet MS" w:hAnsi="Trebuchet MS"/>
        </w:rPr>
        <w:t>Other furthe</w:t>
      </w:r>
      <w:r w:rsidR="00CF11B4" w:rsidRPr="00944C9A">
        <w:rPr>
          <w:rFonts w:ascii="Trebuchet MS" w:hAnsi="Trebuchet MS"/>
        </w:rPr>
        <w:t>r</w:t>
      </w:r>
      <w:r w:rsidR="00B8649C">
        <w:rPr>
          <w:rFonts w:ascii="Trebuchet MS" w:hAnsi="Trebuchet MS"/>
        </w:rPr>
        <w:t xml:space="preserve"> research and investigation </w:t>
      </w:r>
      <w:r w:rsidR="00B8649C">
        <w:rPr>
          <w:rFonts w:ascii="Trebuchet MS" w:hAnsi="Trebuchet MS"/>
        </w:rPr>
        <w:tab/>
        <w:t xml:space="preserve"> 56</w:t>
      </w:r>
    </w:p>
    <w:p w14:paraId="32343099" w14:textId="77777777" w:rsidR="00ED5CFB" w:rsidRPr="00944C9A" w:rsidRDefault="00ED5CFB" w:rsidP="00DD332E">
      <w:pPr>
        <w:pStyle w:val="ListParagraph"/>
        <w:tabs>
          <w:tab w:val="right" w:leader="dot" w:pos="9225"/>
        </w:tabs>
        <w:spacing w:line="480" w:lineRule="auto"/>
        <w:ind w:left="1800"/>
        <w:jc w:val="both"/>
        <w:rPr>
          <w:rFonts w:ascii="Trebuchet MS" w:hAnsi="Trebuchet MS"/>
        </w:rPr>
      </w:pPr>
    </w:p>
    <w:p w14:paraId="6DADE9FF" w14:textId="5B673F3E" w:rsidR="00905715" w:rsidRPr="00944C9A" w:rsidRDefault="00905715" w:rsidP="00905715">
      <w:pPr>
        <w:tabs>
          <w:tab w:val="right" w:leader="dot" w:pos="9225"/>
        </w:tabs>
        <w:spacing w:after="0" w:afterAutospacing="0" w:line="480" w:lineRule="auto"/>
      </w:pPr>
      <w:r w:rsidRPr="00944C9A">
        <w:rPr>
          <w:b/>
          <w:u w:val="single"/>
        </w:rPr>
        <w:t>Glossary</w:t>
      </w:r>
      <w:r w:rsidRPr="00944C9A">
        <w:rPr>
          <w:b/>
        </w:rPr>
        <w:t xml:space="preserve">  </w:t>
      </w:r>
      <w:r w:rsidRPr="00944C9A">
        <w:rPr>
          <w:b/>
        </w:rPr>
        <w:tab/>
        <w:t xml:space="preserve"> </w:t>
      </w:r>
      <w:r w:rsidR="00B8649C">
        <w:t>57</w:t>
      </w:r>
    </w:p>
    <w:p w14:paraId="17391E19" w14:textId="2D6A9412" w:rsidR="0013568A" w:rsidRPr="00944C9A" w:rsidRDefault="0013568A" w:rsidP="00DD332E">
      <w:pPr>
        <w:tabs>
          <w:tab w:val="right" w:leader="dot" w:pos="9225"/>
        </w:tabs>
        <w:spacing w:after="0" w:afterAutospacing="0" w:line="480" w:lineRule="auto"/>
        <w:rPr>
          <w:b/>
        </w:rPr>
      </w:pPr>
      <w:r w:rsidRPr="00944C9A">
        <w:rPr>
          <w:b/>
          <w:u w:val="single"/>
        </w:rPr>
        <w:t>Appendices</w:t>
      </w:r>
      <w:r w:rsidR="00A5797B" w:rsidRPr="00944C9A">
        <w:rPr>
          <w:b/>
        </w:rPr>
        <w:t xml:space="preserve"> </w:t>
      </w:r>
    </w:p>
    <w:p w14:paraId="2C47FDA1" w14:textId="069AFA70" w:rsidR="009F38FA" w:rsidRPr="00944C9A" w:rsidRDefault="009F38FA" w:rsidP="00C535FB">
      <w:pPr>
        <w:numPr>
          <w:ilvl w:val="0"/>
          <w:numId w:val="12"/>
        </w:numPr>
        <w:tabs>
          <w:tab w:val="right" w:leader="dot" w:pos="9225"/>
        </w:tabs>
        <w:spacing w:after="0" w:afterAutospacing="0" w:line="480" w:lineRule="auto"/>
      </w:pPr>
      <w:r w:rsidRPr="00944C9A">
        <w:t>Mini</w:t>
      </w:r>
      <w:r w:rsidR="00B8649C">
        <w:t xml:space="preserve"> Project Proposal – Option 1</w:t>
      </w:r>
      <w:r w:rsidR="00B8649C">
        <w:tab/>
        <w:t xml:space="preserve"> 59</w:t>
      </w:r>
    </w:p>
    <w:p w14:paraId="60D9CC2C" w14:textId="09298AE8" w:rsidR="009F38FA" w:rsidRPr="00944C9A" w:rsidRDefault="008449F6" w:rsidP="00C535FB">
      <w:pPr>
        <w:numPr>
          <w:ilvl w:val="0"/>
          <w:numId w:val="12"/>
        </w:numPr>
        <w:tabs>
          <w:tab w:val="right" w:leader="dot" w:pos="9225"/>
        </w:tabs>
        <w:spacing w:after="0" w:afterAutospacing="0" w:line="480" w:lineRule="auto"/>
      </w:pPr>
      <w:r w:rsidRPr="00944C9A">
        <w:t xml:space="preserve">Induction Plan for Intern </w:t>
      </w:r>
      <w:r w:rsidR="00B8649C">
        <w:tab/>
        <w:t xml:space="preserve"> </w:t>
      </w:r>
      <w:r w:rsidR="005B2CEF">
        <w:t>62</w:t>
      </w:r>
    </w:p>
    <w:p w14:paraId="1E7AA727" w14:textId="0FD130F1" w:rsidR="0083457F" w:rsidRPr="00944C9A" w:rsidRDefault="0083457F" w:rsidP="00C535FB">
      <w:pPr>
        <w:numPr>
          <w:ilvl w:val="0"/>
          <w:numId w:val="12"/>
        </w:numPr>
        <w:tabs>
          <w:tab w:val="right" w:leader="dot" w:pos="9225"/>
        </w:tabs>
        <w:spacing w:after="0" w:afterAutospacing="0" w:line="480" w:lineRule="auto"/>
      </w:pPr>
      <w:r w:rsidRPr="00944C9A">
        <w:t xml:space="preserve">Business Process Analysis and Improvement Strategy Plan 2016 </w:t>
      </w:r>
      <w:r w:rsidRPr="00944C9A">
        <w:tab/>
      </w:r>
      <w:r w:rsidR="00B8649C">
        <w:t xml:space="preserve"> 6</w:t>
      </w:r>
      <w:r w:rsidR="005B2CEF">
        <w:t>3</w:t>
      </w:r>
      <w:r w:rsidRPr="00944C9A">
        <w:t xml:space="preserve"> </w:t>
      </w:r>
    </w:p>
    <w:p w14:paraId="626B3D9C" w14:textId="17F70BEE" w:rsidR="009F38FA" w:rsidRPr="00944C9A" w:rsidRDefault="009F38FA" w:rsidP="00C535FB">
      <w:pPr>
        <w:numPr>
          <w:ilvl w:val="0"/>
          <w:numId w:val="12"/>
        </w:numPr>
        <w:tabs>
          <w:tab w:val="right" w:leader="dot" w:pos="9225"/>
        </w:tabs>
        <w:spacing w:after="0" w:afterAutospacing="0" w:line="480" w:lineRule="auto"/>
      </w:pPr>
      <w:r w:rsidRPr="00944C9A">
        <w:t>Per</w:t>
      </w:r>
      <w:r w:rsidR="0083457F" w:rsidRPr="00944C9A">
        <w:t>formance</w:t>
      </w:r>
      <w:r w:rsidRPr="00944C9A">
        <w:t xml:space="preserve"> Plan </w:t>
      </w:r>
      <w:r w:rsidR="0083457F" w:rsidRPr="00944C9A">
        <w:t xml:space="preserve">and Review </w:t>
      </w:r>
      <w:r w:rsidRPr="00944C9A">
        <w:tab/>
      </w:r>
      <w:r w:rsidR="00B8649C">
        <w:t xml:space="preserve"> 66</w:t>
      </w:r>
      <w:r w:rsidRPr="00944C9A">
        <w:t xml:space="preserve"> </w:t>
      </w:r>
    </w:p>
    <w:p w14:paraId="5109BD41" w14:textId="244C31C9" w:rsidR="003C6B96" w:rsidRPr="00944C9A" w:rsidRDefault="004D71D1" w:rsidP="00C535FB">
      <w:pPr>
        <w:numPr>
          <w:ilvl w:val="0"/>
          <w:numId w:val="12"/>
        </w:numPr>
        <w:tabs>
          <w:tab w:val="right" w:leader="dot" w:pos="9225"/>
        </w:tabs>
        <w:spacing w:after="0" w:afterAutospacing="0" w:line="480" w:lineRule="auto"/>
      </w:pPr>
      <w:r w:rsidRPr="00944C9A">
        <w:t>Presentation Slid</w:t>
      </w:r>
      <w:r w:rsidR="003C6B96" w:rsidRPr="00944C9A">
        <w:t xml:space="preserve">es </w:t>
      </w:r>
      <w:r w:rsidR="003C6B96" w:rsidRPr="00944C9A">
        <w:tab/>
      </w:r>
      <w:r w:rsidR="00B8649C">
        <w:t xml:space="preserve"> 70</w:t>
      </w:r>
    </w:p>
    <w:p w14:paraId="7DAE57AD" w14:textId="7C18C441" w:rsidR="003C6B96" w:rsidRPr="00944C9A" w:rsidRDefault="003C6B96" w:rsidP="00C535FB">
      <w:pPr>
        <w:numPr>
          <w:ilvl w:val="0"/>
          <w:numId w:val="12"/>
        </w:numPr>
        <w:tabs>
          <w:tab w:val="clear" w:pos="720"/>
          <w:tab w:val="num" w:pos="851"/>
          <w:tab w:val="right" w:leader="dot" w:pos="9225"/>
        </w:tabs>
        <w:spacing w:after="0" w:afterAutospacing="0" w:line="480" w:lineRule="auto"/>
      </w:pPr>
      <w:r w:rsidRPr="00944C9A">
        <w:t xml:space="preserve">SWOT </w:t>
      </w:r>
      <w:r w:rsidRPr="00944C9A">
        <w:tab/>
      </w:r>
      <w:r w:rsidR="00B8649C">
        <w:t xml:space="preserve"> 71</w:t>
      </w:r>
    </w:p>
    <w:p w14:paraId="4617299F" w14:textId="77777777" w:rsidR="009B4610" w:rsidRPr="00944C9A" w:rsidRDefault="009B4610" w:rsidP="00C146F2">
      <w:pPr>
        <w:tabs>
          <w:tab w:val="right" w:leader="dot" w:pos="9225"/>
        </w:tabs>
        <w:spacing w:after="0" w:afterAutospacing="0" w:line="480" w:lineRule="auto"/>
        <w:rPr>
          <w:b/>
          <w:u w:val="single"/>
        </w:rPr>
      </w:pPr>
    </w:p>
    <w:p w14:paraId="59E154FE" w14:textId="25248FDD" w:rsidR="0016515F" w:rsidRPr="00944C9A" w:rsidRDefault="0013568A" w:rsidP="00DD332E">
      <w:pPr>
        <w:tabs>
          <w:tab w:val="right" w:leader="dot" w:pos="9225"/>
        </w:tabs>
        <w:spacing w:after="0" w:afterAutospacing="0" w:line="480" w:lineRule="auto"/>
      </w:pPr>
      <w:r w:rsidRPr="00944C9A">
        <w:rPr>
          <w:b/>
          <w:u w:val="single"/>
        </w:rPr>
        <w:t>References</w:t>
      </w:r>
      <w:r w:rsidR="00ED1A84" w:rsidRPr="00944C9A">
        <w:rPr>
          <w:b/>
        </w:rPr>
        <w:t xml:space="preserve">  </w:t>
      </w:r>
      <w:r w:rsidR="00ED1A84" w:rsidRPr="00944C9A">
        <w:rPr>
          <w:b/>
        </w:rPr>
        <w:tab/>
        <w:t xml:space="preserve"> </w:t>
      </w:r>
      <w:r w:rsidR="00B8649C">
        <w:t>72</w:t>
      </w:r>
    </w:p>
    <w:p w14:paraId="61CA3AE9" w14:textId="4F0C546E" w:rsidR="0016515F" w:rsidRPr="00944C9A" w:rsidRDefault="0016515F" w:rsidP="00DD332E">
      <w:pPr>
        <w:tabs>
          <w:tab w:val="right" w:leader="dot" w:pos="9225"/>
        </w:tabs>
        <w:spacing w:after="0" w:afterAutospacing="0" w:line="480" w:lineRule="auto"/>
        <w:ind w:right="565"/>
      </w:pPr>
      <w:r w:rsidRPr="00944C9A">
        <w:rPr>
          <w:b/>
          <w:u w:val="single"/>
        </w:rPr>
        <w:t xml:space="preserve">Bibliography </w:t>
      </w:r>
      <w:r w:rsidR="00B8649C">
        <w:tab/>
        <w:t xml:space="preserve"> 72</w:t>
      </w:r>
    </w:p>
    <w:p w14:paraId="70E826CF" w14:textId="77777777" w:rsidR="0016515F" w:rsidRPr="00944C9A" w:rsidRDefault="0016515F" w:rsidP="00DD332E">
      <w:pPr>
        <w:tabs>
          <w:tab w:val="right" w:leader="dot" w:pos="9225"/>
        </w:tabs>
        <w:spacing w:after="0" w:afterAutospacing="0" w:line="480" w:lineRule="auto"/>
      </w:pPr>
    </w:p>
    <w:p w14:paraId="7AF43CB8" w14:textId="77777777" w:rsidR="0013568A" w:rsidRPr="00944C9A" w:rsidRDefault="0013568A" w:rsidP="00DD332E">
      <w:pPr>
        <w:spacing w:after="0" w:afterAutospacing="0" w:line="480" w:lineRule="auto"/>
      </w:pPr>
    </w:p>
    <w:p w14:paraId="06CA65CB" w14:textId="77777777" w:rsidR="00730351" w:rsidRPr="00944C9A" w:rsidRDefault="00730351" w:rsidP="00DD332E">
      <w:pPr>
        <w:spacing w:after="0" w:afterAutospacing="0" w:line="480" w:lineRule="auto"/>
      </w:pPr>
    </w:p>
    <w:p w14:paraId="1DAFD578" w14:textId="56118F7A" w:rsidR="0013568A" w:rsidRPr="00944C9A" w:rsidRDefault="0013568A" w:rsidP="00DD332E">
      <w:pPr>
        <w:spacing w:after="0" w:afterAutospacing="0" w:line="480" w:lineRule="auto"/>
        <w:jc w:val="center"/>
        <w:rPr>
          <w:caps/>
          <w:highlight w:val="yellow"/>
          <w:u w:val="single"/>
        </w:rPr>
      </w:pPr>
      <w:r w:rsidRPr="00944C9A">
        <w:br w:type="page"/>
      </w:r>
    </w:p>
    <w:p w14:paraId="2FC288D4" w14:textId="77777777" w:rsidR="006D425E" w:rsidRPr="00944C9A" w:rsidRDefault="006D425E" w:rsidP="00DD332E">
      <w:pPr>
        <w:tabs>
          <w:tab w:val="right" w:leader="dot" w:pos="9214"/>
        </w:tabs>
        <w:spacing w:line="480" w:lineRule="auto"/>
        <w:ind w:right="-2"/>
        <w:jc w:val="center"/>
        <w:rPr>
          <w:b/>
          <w:u w:val="single"/>
          <w:lang w:val="en-GB"/>
        </w:rPr>
      </w:pPr>
      <w:r w:rsidRPr="00944C9A">
        <w:rPr>
          <w:b/>
          <w:u w:val="single"/>
          <w:lang w:val="en-GB"/>
        </w:rPr>
        <w:lastRenderedPageBreak/>
        <w:t>LIST OF FIGURES</w:t>
      </w:r>
    </w:p>
    <w:p w14:paraId="041431E0" w14:textId="2C0FAA13" w:rsidR="00485389" w:rsidRPr="00944C9A" w:rsidRDefault="00AA6E58" w:rsidP="0021192D">
      <w:pPr>
        <w:tabs>
          <w:tab w:val="right" w:leader="dot" w:pos="10065"/>
        </w:tabs>
        <w:spacing w:after="0" w:afterAutospacing="0" w:line="480" w:lineRule="auto"/>
        <w:ind w:right="-2"/>
        <w:jc w:val="left"/>
        <w:rPr>
          <w:lang w:val="en-GB"/>
        </w:rPr>
      </w:pPr>
      <w:r w:rsidRPr="00944C9A">
        <w:rPr>
          <w:color w:val="000000"/>
        </w:rPr>
        <w:t xml:space="preserve">Figure 1:  </w:t>
      </w:r>
      <w:r w:rsidR="00587E1A" w:rsidRPr="00944C9A">
        <w:rPr>
          <w:lang w:val="en-GB"/>
        </w:rPr>
        <w:t xml:space="preserve">CareWorks’ website (careworks.co.uk/company, 2016) </w:t>
      </w:r>
      <w:r w:rsidR="00485389" w:rsidRPr="00944C9A">
        <w:rPr>
          <w:color w:val="000000"/>
        </w:rPr>
        <w:tab/>
        <w:t xml:space="preserve"> </w:t>
      </w:r>
      <w:r w:rsidR="00C75AB4">
        <w:rPr>
          <w:color w:val="000000"/>
        </w:rPr>
        <w:t>10</w:t>
      </w:r>
      <w:r w:rsidRPr="00944C9A">
        <w:rPr>
          <w:lang w:val="en-GB"/>
        </w:rPr>
        <w:t xml:space="preserve">                                        </w:t>
      </w:r>
    </w:p>
    <w:p w14:paraId="310BF78A" w14:textId="79C52D09" w:rsidR="00763201" w:rsidRPr="00944C9A" w:rsidRDefault="00AA6E58" w:rsidP="0021192D">
      <w:pPr>
        <w:tabs>
          <w:tab w:val="right" w:leader="dot" w:pos="10065"/>
        </w:tabs>
        <w:spacing w:after="0" w:afterAutospacing="0" w:line="480" w:lineRule="auto"/>
        <w:ind w:right="-2"/>
        <w:jc w:val="left"/>
        <w:rPr>
          <w:lang w:val="en-GB"/>
        </w:rPr>
      </w:pPr>
      <w:r w:rsidRPr="00944C9A">
        <w:rPr>
          <w:lang w:val="en-GB"/>
        </w:rPr>
        <w:t xml:space="preserve">Figure 2:  </w:t>
      </w:r>
      <w:r w:rsidR="00587E1A" w:rsidRPr="00944C9A">
        <w:rPr>
          <w:color w:val="000000"/>
        </w:rPr>
        <w:t xml:space="preserve">CareWorks’ Management Structure of the company </w:t>
      </w:r>
      <w:r w:rsidR="00587E1A" w:rsidRPr="00944C9A">
        <w:rPr>
          <w:lang w:val="en-GB"/>
        </w:rPr>
        <w:t xml:space="preserve">(internal, 2016) </w:t>
      </w:r>
      <w:r w:rsidR="00C75AB4">
        <w:rPr>
          <w:lang w:val="en-GB"/>
        </w:rPr>
        <w:tab/>
        <w:t xml:space="preserve"> 12</w:t>
      </w:r>
    </w:p>
    <w:p w14:paraId="45F0C11E" w14:textId="45357B75" w:rsidR="00C811CA" w:rsidRPr="00944C9A" w:rsidRDefault="00C36A1E" w:rsidP="00C811CA">
      <w:pPr>
        <w:spacing w:after="0" w:afterAutospacing="0" w:line="480" w:lineRule="auto"/>
        <w:rPr>
          <w:shd w:val="clear" w:color="auto" w:fill="FFFFFF"/>
        </w:rPr>
      </w:pPr>
      <w:r w:rsidRPr="00944C9A">
        <w:rPr>
          <w:shd w:val="clear" w:color="auto" w:fill="FFFFFF"/>
        </w:rPr>
        <w:t xml:space="preserve">Figure </w:t>
      </w:r>
      <w:r w:rsidR="008944ED" w:rsidRPr="00944C9A">
        <w:rPr>
          <w:shd w:val="clear" w:color="auto" w:fill="FFFFFF"/>
        </w:rPr>
        <w:t xml:space="preserve">3: </w:t>
      </w:r>
      <w:r w:rsidR="00C811CA" w:rsidRPr="00944C9A">
        <w:rPr>
          <w:shd w:val="clear" w:color="auto" w:fill="FFFFFF"/>
        </w:rPr>
        <w:t xml:space="preserve">Customer access </w:t>
      </w:r>
      <w:r w:rsidR="00A7329C" w:rsidRPr="00944C9A">
        <w:rPr>
          <w:shd w:val="clear" w:color="auto" w:fill="FFFFFF"/>
        </w:rPr>
        <w:t>CareWorks</w:t>
      </w:r>
      <w:r w:rsidR="00C811CA" w:rsidRPr="00944C9A">
        <w:rPr>
          <w:shd w:val="clear" w:color="auto" w:fill="FFFFFF"/>
        </w:rPr>
        <w:t xml:space="preserve"> Service Desk Portal (</w:t>
      </w:r>
      <w:r w:rsidR="00A7329C" w:rsidRPr="00944C9A">
        <w:rPr>
          <w:lang w:val="en-GB"/>
        </w:rPr>
        <w:t>careworks.co.uk</w:t>
      </w:r>
      <w:r w:rsidR="00C811CA" w:rsidRPr="00944C9A">
        <w:rPr>
          <w:lang w:val="en-GB"/>
        </w:rPr>
        <w:t>/company</w:t>
      </w:r>
      <w:r w:rsidR="00C811CA" w:rsidRPr="00944C9A">
        <w:rPr>
          <w:shd w:val="clear" w:color="auto" w:fill="FFFFFF"/>
        </w:rPr>
        <w:t>, 2016)</w:t>
      </w:r>
    </w:p>
    <w:p w14:paraId="5057D091" w14:textId="633DC571" w:rsidR="00C36A1E" w:rsidRPr="00944C9A" w:rsidRDefault="00C75AB4" w:rsidP="0021192D">
      <w:pPr>
        <w:tabs>
          <w:tab w:val="right" w:leader="dot" w:pos="10065"/>
        </w:tabs>
        <w:spacing w:after="0" w:afterAutospacing="0" w:line="480" w:lineRule="auto"/>
        <w:ind w:right="-2"/>
        <w:rPr>
          <w:shd w:val="clear" w:color="auto" w:fill="FFFFFF"/>
        </w:rPr>
      </w:pPr>
      <w:r>
        <w:rPr>
          <w:shd w:val="clear" w:color="auto" w:fill="FFFFFF"/>
        </w:rPr>
        <w:tab/>
        <w:t xml:space="preserve"> 21</w:t>
      </w:r>
    </w:p>
    <w:p w14:paraId="4416E5EC" w14:textId="76F3C403" w:rsidR="00763201" w:rsidRPr="00944C9A" w:rsidRDefault="00C36A1E" w:rsidP="0021192D">
      <w:pPr>
        <w:tabs>
          <w:tab w:val="right" w:leader="dot" w:pos="10065"/>
        </w:tabs>
        <w:spacing w:line="480" w:lineRule="auto"/>
        <w:ind w:right="-2"/>
        <w:rPr>
          <w:shd w:val="clear" w:color="auto" w:fill="FFFFFF"/>
        </w:rPr>
      </w:pPr>
      <w:r w:rsidRPr="00944C9A">
        <w:rPr>
          <w:shd w:val="clear" w:color="auto" w:fill="FFFFFF"/>
        </w:rPr>
        <w:t xml:space="preserve">Figure </w:t>
      </w:r>
      <w:r w:rsidR="008944ED" w:rsidRPr="00944C9A">
        <w:rPr>
          <w:shd w:val="clear" w:color="auto" w:fill="FFFFFF"/>
        </w:rPr>
        <w:t>4:  P</w:t>
      </w:r>
      <w:r w:rsidRPr="00944C9A">
        <w:rPr>
          <w:shd w:val="clear" w:color="auto" w:fill="FFFFFF"/>
        </w:rPr>
        <w:t xml:space="preserve">hoto of wheelchair user on computer </w:t>
      </w:r>
      <w:r w:rsidR="008944ED" w:rsidRPr="00944C9A">
        <w:rPr>
          <w:shd w:val="clear" w:color="auto" w:fill="FFFFFF"/>
        </w:rPr>
        <w:t>(</w:t>
      </w:r>
      <w:r w:rsidR="002D640B" w:rsidRPr="00944C9A">
        <w:rPr>
          <w:shd w:val="clear" w:color="auto" w:fill="FFFFFF"/>
        </w:rPr>
        <w:t xml:space="preserve">internal </w:t>
      </w:r>
      <w:r w:rsidR="008944ED" w:rsidRPr="00944C9A">
        <w:rPr>
          <w:shd w:val="clear" w:color="auto" w:fill="FFFFFF"/>
        </w:rPr>
        <w:t>USA, 2016</w:t>
      </w:r>
      <w:r w:rsidR="00763201" w:rsidRPr="00944C9A">
        <w:rPr>
          <w:shd w:val="clear" w:color="auto" w:fill="FFFFFF"/>
        </w:rPr>
        <w:t>)</w:t>
      </w:r>
      <w:r w:rsidR="00C75AB4">
        <w:rPr>
          <w:shd w:val="clear" w:color="auto" w:fill="FFFFFF"/>
        </w:rPr>
        <w:tab/>
        <w:t xml:space="preserve"> 25</w:t>
      </w:r>
    </w:p>
    <w:p w14:paraId="22CB2EE0" w14:textId="2DACE239" w:rsidR="009531B3" w:rsidRPr="00944C9A" w:rsidRDefault="009531B3" w:rsidP="009531B3">
      <w:pPr>
        <w:tabs>
          <w:tab w:val="right" w:leader="dot" w:pos="10065"/>
        </w:tabs>
        <w:spacing w:after="0" w:afterAutospacing="0" w:line="480" w:lineRule="auto"/>
        <w:ind w:right="-2"/>
        <w:jc w:val="left"/>
        <w:rPr>
          <w:noProof/>
          <w:shd w:val="clear" w:color="auto" w:fill="FFFFFF"/>
          <w:lang w:eastAsia="en-IE"/>
        </w:rPr>
      </w:pPr>
      <w:r w:rsidRPr="00944C9A">
        <w:t>Figure 5: Snapshot of graph with incidents ove</w:t>
      </w:r>
      <w:r w:rsidR="00C75AB4">
        <w:t xml:space="preserve">r two years (internal, 2016) </w:t>
      </w:r>
      <w:r w:rsidR="00C75AB4">
        <w:tab/>
        <w:t>27</w:t>
      </w:r>
    </w:p>
    <w:p w14:paraId="0F3D2F8B" w14:textId="0A5548E1" w:rsidR="00763201" w:rsidRPr="00944C9A" w:rsidRDefault="00763201" w:rsidP="00DD332E">
      <w:pPr>
        <w:tabs>
          <w:tab w:val="right" w:leader="dot" w:pos="10065"/>
        </w:tabs>
        <w:spacing w:line="480" w:lineRule="auto"/>
        <w:ind w:right="-2"/>
        <w:rPr>
          <w:lang w:val="en-GB"/>
        </w:rPr>
      </w:pPr>
      <w:r w:rsidRPr="00944C9A">
        <w:rPr>
          <w:lang w:val="en-GB"/>
        </w:rPr>
        <w:t xml:space="preserve">Figure </w:t>
      </w:r>
      <w:r w:rsidR="009531B3" w:rsidRPr="00944C9A">
        <w:rPr>
          <w:shd w:val="clear" w:color="auto" w:fill="FFFFFF"/>
        </w:rPr>
        <w:t>6:</w:t>
      </w:r>
      <w:r w:rsidRPr="00944C9A">
        <w:rPr>
          <w:shd w:val="clear" w:color="auto" w:fill="FFFFFF"/>
        </w:rPr>
        <w:t xml:space="preserve"> Incident Management Process without ITIL diagram (Carmody, 2014) </w:t>
      </w:r>
      <w:r w:rsidRPr="00944C9A">
        <w:rPr>
          <w:lang w:val="en-GB"/>
        </w:rPr>
        <w:tab/>
        <w:t xml:space="preserve"> </w:t>
      </w:r>
      <w:r w:rsidR="00C75AB4">
        <w:rPr>
          <w:lang w:val="en-GB"/>
        </w:rPr>
        <w:t>32</w:t>
      </w:r>
    </w:p>
    <w:p w14:paraId="3955914F" w14:textId="32413B22" w:rsidR="00763201" w:rsidRPr="00944C9A" w:rsidRDefault="00763201" w:rsidP="00DD332E">
      <w:pPr>
        <w:tabs>
          <w:tab w:val="right" w:leader="dot" w:pos="10065"/>
        </w:tabs>
        <w:spacing w:after="0" w:afterAutospacing="0" w:line="480" w:lineRule="auto"/>
        <w:ind w:right="-2"/>
        <w:jc w:val="left"/>
        <w:rPr>
          <w:noProof/>
          <w:shd w:val="clear" w:color="auto" w:fill="FFFFFF"/>
          <w:lang w:eastAsia="en-IE"/>
        </w:rPr>
      </w:pPr>
      <w:r w:rsidRPr="00944C9A">
        <w:rPr>
          <w:noProof/>
          <w:shd w:val="clear" w:color="auto" w:fill="FFFFFF"/>
          <w:lang w:eastAsia="en-IE"/>
        </w:rPr>
        <w:t xml:space="preserve">Figure </w:t>
      </w:r>
      <w:r w:rsidR="009531B3" w:rsidRPr="00944C9A">
        <w:rPr>
          <w:noProof/>
          <w:shd w:val="clear" w:color="auto" w:fill="FFFFFF"/>
          <w:lang w:eastAsia="en-IE"/>
        </w:rPr>
        <w:t>7:</w:t>
      </w:r>
      <w:r w:rsidRPr="00944C9A">
        <w:rPr>
          <w:noProof/>
          <w:shd w:val="clear" w:color="auto" w:fill="FFFFFF"/>
          <w:lang w:eastAsia="en-IE"/>
        </w:rPr>
        <w:t xml:space="preserve">  Sweeping up the incidents </w:t>
      </w:r>
      <w:r w:rsidR="00F3480E" w:rsidRPr="00944C9A">
        <w:rPr>
          <w:noProof/>
          <w:shd w:val="clear" w:color="auto" w:fill="FFFFFF"/>
          <w:lang w:eastAsia="en-IE"/>
        </w:rPr>
        <w:t>p</w:t>
      </w:r>
      <w:r w:rsidR="00C75AB4">
        <w:rPr>
          <w:noProof/>
          <w:shd w:val="clear" w:color="auto" w:fill="FFFFFF"/>
          <w:lang w:eastAsia="en-IE"/>
        </w:rPr>
        <w:t xml:space="preserve">rocess plan (internal, 2016) </w:t>
      </w:r>
      <w:r w:rsidR="00C75AB4">
        <w:rPr>
          <w:noProof/>
          <w:shd w:val="clear" w:color="auto" w:fill="FFFFFF"/>
          <w:lang w:eastAsia="en-IE"/>
        </w:rPr>
        <w:tab/>
        <w:t>33</w:t>
      </w:r>
    </w:p>
    <w:p w14:paraId="22B444D0" w14:textId="1F227CD9" w:rsidR="00763201" w:rsidRPr="00944C9A" w:rsidRDefault="00763201" w:rsidP="00DD332E">
      <w:pPr>
        <w:tabs>
          <w:tab w:val="right" w:leader="dot" w:pos="10065"/>
        </w:tabs>
        <w:spacing w:after="0" w:afterAutospacing="0" w:line="480" w:lineRule="auto"/>
        <w:ind w:right="-2"/>
        <w:jc w:val="left"/>
        <w:rPr>
          <w:shd w:val="clear" w:color="auto" w:fill="FFFFFF"/>
        </w:rPr>
      </w:pPr>
      <w:r w:rsidRPr="00944C9A">
        <w:rPr>
          <w:shd w:val="clear" w:color="auto" w:fill="FFFFFF"/>
        </w:rPr>
        <w:t xml:space="preserve">Figure </w:t>
      </w:r>
      <w:r w:rsidR="009531B3" w:rsidRPr="00944C9A">
        <w:rPr>
          <w:shd w:val="clear" w:color="auto" w:fill="FFFFFF"/>
        </w:rPr>
        <w:t>8:</w:t>
      </w:r>
      <w:r w:rsidRPr="00944C9A">
        <w:rPr>
          <w:shd w:val="clear" w:color="auto" w:fill="FFFFFF"/>
        </w:rPr>
        <w:t xml:space="preserve"> </w:t>
      </w:r>
      <w:r w:rsidR="00B561CC" w:rsidRPr="00944C9A">
        <w:rPr>
          <w:shd w:val="clear" w:color="auto" w:fill="FFFFFF"/>
        </w:rPr>
        <w:t>T</w:t>
      </w:r>
      <w:r w:rsidRPr="00944C9A">
        <w:rPr>
          <w:shd w:val="clear" w:color="auto" w:fill="FFFFFF"/>
        </w:rPr>
        <w:t xml:space="preserve">aken from website: </w:t>
      </w:r>
      <w:hyperlink r:id="rId11" w:history="1">
        <w:r w:rsidRPr="00944C9A">
          <w:rPr>
            <w:rStyle w:val="Hyperlink"/>
            <w:shd w:val="clear" w:color="auto" w:fill="FFFFFF"/>
          </w:rPr>
          <w:t>https://www.optimizesmart.com/how-to-become-champion-in-data-reporting/</w:t>
        </w:r>
      </w:hyperlink>
      <w:r w:rsidR="00C75AB4">
        <w:rPr>
          <w:shd w:val="clear" w:color="auto" w:fill="FFFFFF"/>
        </w:rPr>
        <w:t xml:space="preserve"> (Optimize Smart, 2011) </w:t>
      </w:r>
      <w:r w:rsidR="00C75AB4">
        <w:rPr>
          <w:shd w:val="clear" w:color="auto" w:fill="FFFFFF"/>
        </w:rPr>
        <w:tab/>
        <w:t>35</w:t>
      </w:r>
    </w:p>
    <w:p w14:paraId="78C0B37B" w14:textId="5F4C65F7" w:rsidR="00763201" w:rsidRPr="00944C9A" w:rsidRDefault="00763201" w:rsidP="00DD332E">
      <w:pPr>
        <w:tabs>
          <w:tab w:val="right" w:leader="dot" w:pos="10065"/>
        </w:tabs>
        <w:spacing w:after="0" w:afterAutospacing="0" w:line="480" w:lineRule="auto"/>
        <w:ind w:right="-2"/>
        <w:jc w:val="left"/>
        <w:rPr>
          <w:noProof/>
          <w:shd w:val="clear" w:color="auto" w:fill="FFFFFF"/>
          <w:lang w:eastAsia="en-IE"/>
        </w:rPr>
      </w:pPr>
      <w:r w:rsidRPr="00944C9A">
        <w:t xml:space="preserve">Figure </w:t>
      </w:r>
      <w:r w:rsidR="009531B3" w:rsidRPr="00944C9A">
        <w:t>9:</w:t>
      </w:r>
      <w:r w:rsidRPr="00944C9A">
        <w:t xml:space="preserve"> Snapshot of graph with incidents ove</w:t>
      </w:r>
      <w:r w:rsidR="00C75AB4">
        <w:t xml:space="preserve">r two years (internal, 2016) </w:t>
      </w:r>
      <w:r w:rsidR="00C75AB4">
        <w:tab/>
        <w:t>36</w:t>
      </w:r>
    </w:p>
    <w:p w14:paraId="13B2604F" w14:textId="2F0A7A1F" w:rsidR="00763201" w:rsidRPr="00944C9A" w:rsidRDefault="00763201" w:rsidP="00DD332E">
      <w:pPr>
        <w:tabs>
          <w:tab w:val="right" w:leader="dot" w:pos="10065"/>
        </w:tabs>
        <w:spacing w:after="0" w:afterAutospacing="0" w:line="480" w:lineRule="auto"/>
        <w:ind w:right="-2"/>
        <w:jc w:val="left"/>
      </w:pPr>
      <w:r w:rsidRPr="00944C9A">
        <w:t xml:space="preserve">Figure </w:t>
      </w:r>
      <w:r w:rsidR="009531B3" w:rsidRPr="00944C9A">
        <w:t>10:</w:t>
      </w:r>
      <w:r w:rsidRPr="00944C9A">
        <w:t xml:space="preserve"> A number of Status Reasons listed for the stage an inc</w:t>
      </w:r>
      <w:r w:rsidR="00C75AB4">
        <w:t xml:space="preserve">ident is at (internal, 2016) </w:t>
      </w:r>
      <w:r w:rsidR="00C75AB4">
        <w:tab/>
        <w:t>40</w:t>
      </w:r>
    </w:p>
    <w:p w14:paraId="3D257C75" w14:textId="587799D9" w:rsidR="00763201" w:rsidRPr="00944C9A" w:rsidRDefault="00763201" w:rsidP="00DD332E">
      <w:pPr>
        <w:tabs>
          <w:tab w:val="right" w:leader="dot" w:pos="10065"/>
        </w:tabs>
        <w:spacing w:after="0" w:afterAutospacing="0" w:line="480" w:lineRule="auto"/>
        <w:ind w:right="-2"/>
        <w:rPr>
          <w:shd w:val="clear" w:color="auto" w:fill="FFFFFF"/>
        </w:rPr>
      </w:pPr>
      <w:r w:rsidRPr="00944C9A">
        <w:rPr>
          <w:shd w:val="clear" w:color="auto" w:fill="FFFFFF"/>
        </w:rPr>
        <w:t>Figure 1</w:t>
      </w:r>
      <w:r w:rsidR="009531B3" w:rsidRPr="00944C9A">
        <w:rPr>
          <w:shd w:val="clear" w:color="auto" w:fill="FFFFFF"/>
        </w:rPr>
        <w:t>1:</w:t>
      </w:r>
      <w:r w:rsidRPr="00944C9A">
        <w:rPr>
          <w:shd w:val="clear" w:color="auto" w:fill="FFFFFF"/>
        </w:rPr>
        <w:t xml:space="preserve"> Midway graph pattern trend (internal, 2016)</w:t>
      </w:r>
      <w:r w:rsidR="00C75AB4">
        <w:rPr>
          <w:shd w:val="clear" w:color="auto" w:fill="FFFFFF"/>
        </w:rPr>
        <w:t xml:space="preserve"> </w:t>
      </w:r>
      <w:r w:rsidR="00C75AB4">
        <w:rPr>
          <w:shd w:val="clear" w:color="auto" w:fill="FFFFFF"/>
        </w:rPr>
        <w:tab/>
        <w:t>43</w:t>
      </w:r>
    </w:p>
    <w:p w14:paraId="62247276" w14:textId="61409832" w:rsidR="00763201" w:rsidRPr="00944C9A" w:rsidRDefault="00763201" w:rsidP="00DD332E">
      <w:pPr>
        <w:tabs>
          <w:tab w:val="right" w:leader="dot" w:pos="10065"/>
        </w:tabs>
        <w:spacing w:after="0" w:afterAutospacing="0" w:line="480" w:lineRule="auto"/>
        <w:ind w:right="-2"/>
        <w:rPr>
          <w:shd w:val="clear" w:color="auto" w:fill="FFFFFF"/>
        </w:rPr>
      </w:pPr>
      <w:r w:rsidRPr="00944C9A">
        <w:rPr>
          <w:shd w:val="clear" w:color="auto" w:fill="FFFFFF"/>
        </w:rPr>
        <w:t>Figure 1</w:t>
      </w:r>
      <w:r w:rsidR="009531B3" w:rsidRPr="00944C9A">
        <w:rPr>
          <w:shd w:val="clear" w:color="auto" w:fill="FFFFFF"/>
        </w:rPr>
        <w:t>2:</w:t>
      </w:r>
      <w:r w:rsidRPr="00944C9A">
        <w:rPr>
          <w:shd w:val="clear" w:color="auto" w:fill="FFFFFF"/>
        </w:rPr>
        <w:t xml:space="preserve"> Trends Analysis of Communicated Incidents (internal, 2016)</w:t>
      </w:r>
      <w:r w:rsidR="00C75AB4">
        <w:rPr>
          <w:shd w:val="clear" w:color="auto" w:fill="FFFFFF"/>
        </w:rPr>
        <w:t xml:space="preserve"> </w:t>
      </w:r>
      <w:r w:rsidR="00C75AB4">
        <w:rPr>
          <w:shd w:val="clear" w:color="auto" w:fill="FFFFFF"/>
        </w:rPr>
        <w:tab/>
        <w:t>44</w:t>
      </w:r>
    </w:p>
    <w:p w14:paraId="5BB7AB01" w14:textId="728B1A23" w:rsidR="00365F24" w:rsidRPr="00944C9A" w:rsidRDefault="00365F24" w:rsidP="00DD332E">
      <w:pPr>
        <w:tabs>
          <w:tab w:val="right" w:leader="dot" w:pos="10065"/>
        </w:tabs>
        <w:spacing w:after="0" w:afterAutospacing="0" w:line="480" w:lineRule="auto"/>
        <w:ind w:right="-2"/>
        <w:rPr>
          <w:shd w:val="clear" w:color="auto" w:fill="FFFFFF"/>
        </w:rPr>
      </w:pPr>
      <w:r w:rsidRPr="00944C9A">
        <w:rPr>
          <w:shd w:val="clear" w:color="auto" w:fill="FFFFFF"/>
        </w:rPr>
        <w:t>Figure 13: Final projec</w:t>
      </w:r>
      <w:r w:rsidR="00C75AB4">
        <w:rPr>
          <w:shd w:val="clear" w:color="auto" w:fill="FFFFFF"/>
        </w:rPr>
        <w:t xml:space="preserve">t analysis (internal, 2016) </w:t>
      </w:r>
      <w:r w:rsidR="00C75AB4">
        <w:rPr>
          <w:shd w:val="clear" w:color="auto" w:fill="FFFFFF"/>
        </w:rPr>
        <w:tab/>
        <w:t xml:space="preserve"> 45</w:t>
      </w:r>
    </w:p>
    <w:p w14:paraId="2B481087" w14:textId="146ED8D4" w:rsidR="00763201" w:rsidRPr="00944C9A" w:rsidRDefault="00763201" w:rsidP="00DD332E">
      <w:pPr>
        <w:tabs>
          <w:tab w:val="right" w:leader="dot" w:pos="10065"/>
        </w:tabs>
        <w:spacing w:after="0" w:afterAutospacing="0" w:line="480" w:lineRule="auto"/>
        <w:ind w:right="-2"/>
        <w:rPr>
          <w:shd w:val="clear" w:color="auto" w:fill="FFFFFF"/>
        </w:rPr>
      </w:pPr>
      <w:r w:rsidRPr="00944C9A">
        <w:rPr>
          <w:noProof/>
          <w:lang w:eastAsia="en-IE"/>
        </w:rPr>
        <w:t>Figure 1</w:t>
      </w:r>
      <w:r w:rsidR="00365F24" w:rsidRPr="00944C9A">
        <w:rPr>
          <w:noProof/>
          <w:lang w:eastAsia="en-IE"/>
        </w:rPr>
        <w:t>4</w:t>
      </w:r>
      <w:r w:rsidR="009531B3" w:rsidRPr="00944C9A">
        <w:rPr>
          <w:noProof/>
          <w:lang w:eastAsia="en-IE"/>
        </w:rPr>
        <w:t>:</w:t>
      </w:r>
      <w:r w:rsidRPr="00944C9A">
        <w:rPr>
          <w:noProof/>
          <w:lang w:eastAsia="en-IE"/>
        </w:rPr>
        <w:t xml:space="preserve"> Incidents By Status Reason (internal, 2016) </w:t>
      </w:r>
      <w:r w:rsidR="00C75AB4">
        <w:rPr>
          <w:noProof/>
          <w:lang w:eastAsia="en-IE"/>
        </w:rPr>
        <w:tab/>
        <w:t>46</w:t>
      </w:r>
    </w:p>
    <w:p w14:paraId="06AEE7F5" w14:textId="33961B7C" w:rsidR="00763201" w:rsidRPr="00944C9A" w:rsidRDefault="00763201" w:rsidP="00DD332E">
      <w:pPr>
        <w:tabs>
          <w:tab w:val="right" w:leader="dot" w:pos="10065"/>
        </w:tabs>
        <w:spacing w:after="0" w:afterAutospacing="0" w:line="480" w:lineRule="auto"/>
        <w:ind w:right="-2"/>
        <w:jc w:val="left"/>
        <w:rPr>
          <w:noProof/>
          <w:lang w:eastAsia="en-IE"/>
        </w:rPr>
      </w:pPr>
      <w:r w:rsidRPr="00944C9A">
        <w:rPr>
          <w:noProof/>
          <w:lang w:eastAsia="en-IE"/>
        </w:rPr>
        <w:t>Figure 1</w:t>
      </w:r>
      <w:r w:rsidR="00365F24" w:rsidRPr="00944C9A">
        <w:rPr>
          <w:noProof/>
          <w:lang w:eastAsia="en-IE"/>
        </w:rPr>
        <w:t>5</w:t>
      </w:r>
      <w:r w:rsidR="009531B3" w:rsidRPr="00944C9A">
        <w:rPr>
          <w:noProof/>
          <w:lang w:eastAsia="en-IE"/>
        </w:rPr>
        <w:t>:</w:t>
      </w:r>
      <w:r w:rsidRPr="00944C9A">
        <w:rPr>
          <w:noProof/>
          <w:lang w:eastAsia="en-IE"/>
        </w:rPr>
        <w:t xml:space="preserve"> Cases </w:t>
      </w:r>
      <w:r w:rsidR="00C75AB4">
        <w:rPr>
          <w:noProof/>
          <w:lang w:eastAsia="en-IE"/>
        </w:rPr>
        <w:t xml:space="preserve">by Priority (internal, 2016) </w:t>
      </w:r>
      <w:r w:rsidR="00C75AB4">
        <w:rPr>
          <w:noProof/>
          <w:lang w:eastAsia="en-IE"/>
        </w:rPr>
        <w:tab/>
        <w:t>47</w:t>
      </w:r>
    </w:p>
    <w:p w14:paraId="7F055E78" w14:textId="6C04BB1B" w:rsidR="00763201" w:rsidRPr="00944C9A" w:rsidRDefault="00763201" w:rsidP="00DD332E">
      <w:pPr>
        <w:tabs>
          <w:tab w:val="right" w:leader="dot" w:pos="10065"/>
        </w:tabs>
        <w:spacing w:after="0" w:afterAutospacing="0" w:line="480" w:lineRule="auto"/>
        <w:ind w:right="-2"/>
        <w:jc w:val="left"/>
        <w:rPr>
          <w:noProof/>
          <w:lang w:eastAsia="en-IE"/>
        </w:rPr>
      </w:pPr>
      <w:r w:rsidRPr="00944C9A">
        <w:rPr>
          <w:noProof/>
          <w:lang w:eastAsia="en-IE"/>
        </w:rPr>
        <w:t>Figure 1</w:t>
      </w:r>
      <w:r w:rsidR="00365F24" w:rsidRPr="00944C9A">
        <w:rPr>
          <w:noProof/>
          <w:lang w:eastAsia="en-IE"/>
        </w:rPr>
        <w:t>6</w:t>
      </w:r>
      <w:r w:rsidR="009531B3" w:rsidRPr="00944C9A">
        <w:rPr>
          <w:noProof/>
          <w:lang w:eastAsia="en-IE"/>
        </w:rPr>
        <w:t>:</w:t>
      </w:r>
      <w:r w:rsidRPr="00944C9A">
        <w:rPr>
          <w:noProof/>
          <w:lang w:eastAsia="en-IE"/>
        </w:rPr>
        <w:t xml:space="preserve"> Incidents </w:t>
      </w:r>
      <w:r w:rsidR="00F3480E" w:rsidRPr="00944C9A">
        <w:rPr>
          <w:noProof/>
          <w:lang w:eastAsia="en-IE"/>
        </w:rPr>
        <w:t>By Customer (interna</w:t>
      </w:r>
      <w:r w:rsidR="00C75AB4">
        <w:rPr>
          <w:noProof/>
          <w:lang w:eastAsia="en-IE"/>
        </w:rPr>
        <w:t xml:space="preserve">l, 2016) </w:t>
      </w:r>
      <w:r w:rsidR="00C75AB4">
        <w:rPr>
          <w:noProof/>
          <w:lang w:eastAsia="en-IE"/>
        </w:rPr>
        <w:tab/>
        <w:t>48</w:t>
      </w:r>
    </w:p>
    <w:p w14:paraId="0C0611D7" w14:textId="5EC6EB0A" w:rsidR="00763201" w:rsidRPr="00944C9A" w:rsidRDefault="00763201" w:rsidP="00DD332E">
      <w:pPr>
        <w:tabs>
          <w:tab w:val="right" w:leader="dot" w:pos="10065"/>
        </w:tabs>
        <w:spacing w:after="0" w:afterAutospacing="0" w:line="480" w:lineRule="auto"/>
        <w:ind w:right="-2"/>
        <w:jc w:val="left"/>
        <w:rPr>
          <w:noProof/>
          <w:lang w:eastAsia="en-IE"/>
        </w:rPr>
      </w:pPr>
      <w:r w:rsidRPr="00944C9A">
        <w:rPr>
          <w:noProof/>
          <w:lang w:eastAsia="en-IE"/>
        </w:rPr>
        <w:t>Figure 1</w:t>
      </w:r>
      <w:r w:rsidR="00365F24" w:rsidRPr="00944C9A">
        <w:rPr>
          <w:noProof/>
          <w:lang w:eastAsia="en-IE"/>
        </w:rPr>
        <w:t>7</w:t>
      </w:r>
      <w:r w:rsidR="009531B3" w:rsidRPr="00944C9A">
        <w:rPr>
          <w:noProof/>
          <w:lang w:eastAsia="en-IE"/>
        </w:rPr>
        <w:t>:</w:t>
      </w:r>
      <w:r w:rsidRPr="00944C9A">
        <w:rPr>
          <w:noProof/>
          <w:lang w:eastAsia="en-IE"/>
        </w:rPr>
        <w:t xml:space="preserve"> Incidents Approach</w:t>
      </w:r>
      <w:r w:rsidR="00C75AB4">
        <w:rPr>
          <w:noProof/>
          <w:lang w:eastAsia="en-IE"/>
        </w:rPr>
        <w:t xml:space="preserve"> SLA Breach (internal, 2016) </w:t>
      </w:r>
      <w:r w:rsidR="00C75AB4">
        <w:rPr>
          <w:noProof/>
          <w:lang w:eastAsia="en-IE"/>
        </w:rPr>
        <w:tab/>
        <w:t>48</w:t>
      </w:r>
    </w:p>
    <w:p w14:paraId="5FE71C53" w14:textId="1DD247B8" w:rsidR="00763201" w:rsidRPr="00944C9A" w:rsidRDefault="00763201" w:rsidP="00DD332E">
      <w:pPr>
        <w:tabs>
          <w:tab w:val="right" w:leader="dot" w:pos="10065"/>
        </w:tabs>
        <w:spacing w:after="0" w:afterAutospacing="0" w:line="480" w:lineRule="auto"/>
        <w:ind w:right="-2"/>
        <w:jc w:val="left"/>
        <w:rPr>
          <w:noProof/>
          <w:lang w:eastAsia="en-IE"/>
        </w:rPr>
      </w:pPr>
      <w:r w:rsidRPr="00944C9A">
        <w:rPr>
          <w:noProof/>
          <w:lang w:eastAsia="en-IE"/>
        </w:rPr>
        <w:t>Figure 1</w:t>
      </w:r>
      <w:r w:rsidR="00365F24" w:rsidRPr="00944C9A">
        <w:rPr>
          <w:noProof/>
          <w:lang w:eastAsia="en-IE"/>
        </w:rPr>
        <w:t>8</w:t>
      </w:r>
      <w:r w:rsidR="009531B3" w:rsidRPr="00944C9A">
        <w:rPr>
          <w:noProof/>
          <w:lang w:eastAsia="en-IE"/>
        </w:rPr>
        <w:t>:</w:t>
      </w:r>
      <w:r w:rsidRPr="00944C9A">
        <w:rPr>
          <w:noProof/>
          <w:lang w:eastAsia="en-IE"/>
        </w:rPr>
        <w:t xml:space="preserve"> Service</w:t>
      </w:r>
      <w:r w:rsidR="00C75AB4">
        <w:rPr>
          <w:noProof/>
          <w:lang w:eastAsia="en-IE"/>
        </w:rPr>
        <w:t xml:space="preserve"> Leaderboard (internal, 2016)</w:t>
      </w:r>
      <w:r w:rsidR="00C75AB4">
        <w:rPr>
          <w:noProof/>
          <w:lang w:eastAsia="en-IE"/>
        </w:rPr>
        <w:tab/>
        <w:t>49</w:t>
      </w:r>
    </w:p>
    <w:p w14:paraId="40369756" w14:textId="000D5255" w:rsidR="00763201" w:rsidRPr="00944C9A" w:rsidRDefault="00763201" w:rsidP="00DD332E">
      <w:pPr>
        <w:tabs>
          <w:tab w:val="right" w:leader="dot" w:pos="10065"/>
        </w:tabs>
        <w:spacing w:after="0" w:afterAutospacing="0" w:line="480" w:lineRule="auto"/>
        <w:ind w:right="-2"/>
        <w:jc w:val="left"/>
        <w:rPr>
          <w:noProof/>
          <w:lang w:eastAsia="en-IE"/>
        </w:rPr>
      </w:pPr>
      <w:r w:rsidRPr="00944C9A">
        <w:rPr>
          <w:noProof/>
          <w:lang w:eastAsia="en-IE"/>
        </w:rPr>
        <w:t>Figure 1</w:t>
      </w:r>
      <w:r w:rsidR="00365F24" w:rsidRPr="00944C9A">
        <w:rPr>
          <w:noProof/>
          <w:lang w:eastAsia="en-IE"/>
        </w:rPr>
        <w:t>9</w:t>
      </w:r>
      <w:r w:rsidR="009531B3" w:rsidRPr="00944C9A">
        <w:rPr>
          <w:noProof/>
          <w:lang w:eastAsia="en-IE"/>
        </w:rPr>
        <w:t>:</w:t>
      </w:r>
      <w:r w:rsidRPr="00944C9A">
        <w:rPr>
          <w:noProof/>
          <w:lang w:eastAsia="en-IE"/>
        </w:rPr>
        <w:t xml:space="preserve"> Case Mix, By Type (</w:t>
      </w:r>
      <w:r w:rsidR="00C75AB4">
        <w:rPr>
          <w:noProof/>
          <w:lang w:eastAsia="en-IE"/>
        </w:rPr>
        <w:t xml:space="preserve">internal, 2016) </w:t>
      </w:r>
      <w:r w:rsidR="00C75AB4">
        <w:rPr>
          <w:noProof/>
          <w:lang w:eastAsia="en-IE"/>
        </w:rPr>
        <w:tab/>
        <w:t xml:space="preserve"> 50</w:t>
      </w:r>
    </w:p>
    <w:p w14:paraId="09588966" w14:textId="77777777" w:rsidR="00763201" w:rsidRPr="00944C9A" w:rsidRDefault="00763201" w:rsidP="00DD332E">
      <w:pPr>
        <w:tabs>
          <w:tab w:val="right" w:leader="dot" w:pos="9214"/>
        </w:tabs>
        <w:spacing w:after="0" w:afterAutospacing="0" w:line="480" w:lineRule="auto"/>
        <w:ind w:left="851" w:right="-2"/>
        <w:jc w:val="center"/>
        <w:rPr>
          <w:b/>
          <w:u w:val="single"/>
          <w:shd w:val="clear" w:color="auto" w:fill="FFFFFF"/>
        </w:rPr>
      </w:pPr>
    </w:p>
    <w:p w14:paraId="249BC8A7" w14:textId="6BBBDA98" w:rsidR="00763201" w:rsidRDefault="00763201" w:rsidP="00893898">
      <w:pPr>
        <w:spacing w:after="0" w:afterAutospacing="0"/>
        <w:jc w:val="center"/>
        <w:rPr>
          <w:b/>
          <w:u w:val="single"/>
          <w:shd w:val="clear" w:color="auto" w:fill="FFFFFF"/>
        </w:rPr>
      </w:pPr>
      <w:r w:rsidRPr="00944C9A">
        <w:rPr>
          <w:b/>
          <w:u w:val="single"/>
          <w:shd w:val="clear" w:color="auto" w:fill="FFFFFF"/>
        </w:rPr>
        <w:lastRenderedPageBreak/>
        <w:t>LIST OF TABLES</w:t>
      </w:r>
    </w:p>
    <w:p w14:paraId="20BDF860" w14:textId="77777777" w:rsidR="00893898" w:rsidRDefault="00893898" w:rsidP="0082567B">
      <w:pPr>
        <w:spacing w:after="0" w:afterAutospacing="0" w:line="480" w:lineRule="auto"/>
        <w:jc w:val="center"/>
        <w:rPr>
          <w:b/>
          <w:u w:val="single"/>
          <w:shd w:val="clear" w:color="auto" w:fill="FFFFFF"/>
        </w:rPr>
      </w:pPr>
    </w:p>
    <w:p w14:paraId="076D63CC" w14:textId="3AA1D075" w:rsidR="00763201" w:rsidRPr="00944C9A" w:rsidRDefault="00763201" w:rsidP="0082567B">
      <w:pPr>
        <w:tabs>
          <w:tab w:val="right" w:leader="dot" w:pos="9923"/>
        </w:tabs>
        <w:spacing w:after="0" w:afterAutospacing="0" w:line="480" w:lineRule="auto"/>
        <w:ind w:right="-2"/>
      </w:pPr>
      <w:r w:rsidRPr="00944C9A">
        <w:t>Table 1</w:t>
      </w:r>
      <w:r w:rsidR="009531B3" w:rsidRPr="00944C9A">
        <w:t>:</w:t>
      </w:r>
      <w:r w:rsidRPr="00944C9A">
        <w:t xml:space="preserve"> Open and Closed incidents trend table compari</w:t>
      </w:r>
      <w:r w:rsidR="00F3480E" w:rsidRPr="00944C9A">
        <w:t xml:space="preserve">son to </w:t>
      </w:r>
      <w:r w:rsidR="00C75AB4">
        <w:t xml:space="preserve">2014 (internal, 2016) </w:t>
      </w:r>
      <w:r w:rsidR="00C75AB4">
        <w:tab/>
        <w:t>38</w:t>
      </w:r>
    </w:p>
    <w:p w14:paraId="0A9A3446" w14:textId="28FF2476" w:rsidR="00763201" w:rsidRPr="00944C9A" w:rsidRDefault="00763201" w:rsidP="0082567B">
      <w:pPr>
        <w:tabs>
          <w:tab w:val="right" w:leader="dot" w:pos="9923"/>
        </w:tabs>
        <w:spacing w:after="0" w:afterAutospacing="0" w:line="480" w:lineRule="auto"/>
        <w:ind w:right="-2"/>
      </w:pPr>
      <w:r w:rsidRPr="00944C9A">
        <w:t>Table 2</w:t>
      </w:r>
      <w:r w:rsidR="009531B3" w:rsidRPr="00944C9A">
        <w:t>:</w:t>
      </w:r>
      <w:r w:rsidRPr="00944C9A">
        <w:t xml:space="preserve"> Levels of Priority incidents trend table compari</w:t>
      </w:r>
      <w:r w:rsidR="00C75AB4">
        <w:t xml:space="preserve">son to 2014 (internal, 2016) </w:t>
      </w:r>
      <w:r w:rsidR="00C75AB4">
        <w:tab/>
        <w:t>39</w:t>
      </w:r>
    </w:p>
    <w:p w14:paraId="58D40685" w14:textId="4153E7DA" w:rsidR="00763201" w:rsidRPr="00944C9A" w:rsidRDefault="00763201" w:rsidP="0082567B">
      <w:pPr>
        <w:tabs>
          <w:tab w:val="right" w:leader="dot" w:pos="9923"/>
        </w:tabs>
        <w:spacing w:after="0" w:afterAutospacing="0" w:line="480" w:lineRule="auto"/>
        <w:ind w:right="-2"/>
      </w:pPr>
      <w:r w:rsidRPr="00944C9A">
        <w:t>Table 3</w:t>
      </w:r>
      <w:r w:rsidR="009531B3" w:rsidRPr="00944C9A">
        <w:t>:</w:t>
      </w:r>
      <w:r w:rsidRPr="00944C9A">
        <w:t xml:space="preserve"> Two areas of the project’s aim and objective (internal, 2014)</w:t>
      </w:r>
      <w:r w:rsidR="00C75AB4">
        <w:t xml:space="preserve"> </w:t>
      </w:r>
      <w:r w:rsidR="00C75AB4">
        <w:tab/>
        <w:t>42</w:t>
      </w:r>
    </w:p>
    <w:p w14:paraId="590AF2C8" w14:textId="7909D5B9" w:rsidR="00763201" w:rsidRPr="00944C9A" w:rsidRDefault="00763201" w:rsidP="0082567B">
      <w:pPr>
        <w:tabs>
          <w:tab w:val="right" w:leader="dot" w:pos="9923"/>
        </w:tabs>
        <w:spacing w:after="0" w:afterAutospacing="0" w:line="480" w:lineRule="auto"/>
        <w:ind w:right="-2"/>
      </w:pPr>
      <w:r w:rsidRPr="00944C9A">
        <w:t>Table 4</w:t>
      </w:r>
      <w:r w:rsidR="009531B3" w:rsidRPr="00944C9A">
        <w:t>:</w:t>
      </w:r>
      <w:r w:rsidRPr="00944C9A">
        <w:t xml:space="preserve"> Two areas of the project’s aim an</w:t>
      </w:r>
      <w:r w:rsidR="00F3480E" w:rsidRPr="00944C9A">
        <w:t xml:space="preserve">d objective (internal, </w:t>
      </w:r>
      <w:r w:rsidR="00C75AB4">
        <w:t xml:space="preserve">2016) </w:t>
      </w:r>
      <w:r w:rsidR="00C75AB4">
        <w:tab/>
        <w:t>42</w:t>
      </w:r>
    </w:p>
    <w:p w14:paraId="1410D407" w14:textId="58BFBBF4" w:rsidR="00763201" w:rsidRPr="00944C9A" w:rsidRDefault="00763201" w:rsidP="0082567B">
      <w:pPr>
        <w:tabs>
          <w:tab w:val="right" w:leader="dot" w:pos="9923"/>
        </w:tabs>
        <w:spacing w:after="0" w:afterAutospacing="0" w:line="480" w:lineRule="auto"/>
        <w:ind w:right="-2"/>
        <w:rPr>
          <w:shd w:val="clear" w:color="auto" w:fill="FFFFFF"/>
        </w:rPr>
      </w:pPr>
      <w:r w:rsidRPr="00944C9A">
        <w:rPr>
          <w:shd w:val="clear" w:color="auto" w:fill="FFFFFF"/>
        </w:rPr>
        <w:t>Table 5</w:t>
      </w:r>
      <w:r w:rsidR="009531B3" w:rsidRPr="00944C9A">
        <w:rPr>
          <w:shd w:val="clear" w:color="auto" w:fill="FFFFFF"/>
        </w:rPr>
        <w:t>:</w:t>
      </w:r>
      <w:r w:rsidRPr="00944C9A">
        <w:rPr>
          <w:shd w:val="clear" w:color="auto" w:fill="FFFFFF"/>
        </w:rPr>
        <w:t xml:space="preserve"> Midway data (internal, 2016)</w:t>
      </w:r>
      <w:r w:rsidR="00C75AB4">
        <w:rPr>
          <w:shd w:val="clear" w:color="auto" w:fill="FFFFFF"/>
        </w:rPr>
        <w:t xml:space="preserve"> </w:t>
      </w:r>
      <w:r w:rsidR="00C75AB4">
        <w:rPr>
          <w:shd w:val="clear" w:color="auto" w:fill="FFFFFF"/>
        </w:rPr>
        <w:tab/>
        <w:t>43</w:t>
      </w:r>
    </w:p>
    <w:p w14:paraId="64A2BD33" w14:textId="08D0E0DF" w:rsidR="00763201" w:rsidRPr="00944C9A" w:rsidRDefault="00763201" w:rsidP="0082567B">
      <w:pPr>
        <w:tabs>
          <w:tab w:val="right" w:leader="dot" w:pos="9923"/>
        </w:tabs>
        <w:spacing w:after="0" w:afterAutospacing="0" w:line="480" w:lineRule="auto"/>
        <w:ind w:right="-2"/>
        <w:rPr>
          <w:color w:val="FF0000"/>
          <w:shd w:val="clear" w:color="auto" w:fill="FFFFFF"/>
        </w:rPr>
      </w:pPr>
      <w:r w:rsidRPr="00944C9A">
        <w:rPr>
          <w:shd w:val="clear" w:color="auto" w:fill="FFFFFF"/>
        </w:rPr>
        <w:t>Table 6</w:t>
      </w:r>
      <w:r w:rsidR="009531B3" w:rsidRPr="00944C9A">
        <w:rPr>
          <w:shd w:val="clear" w:color="auto" w:fill="FFFFFF"/>
        </w:rPr>
        <w:t>:</w:t>
      </w:r>
      <w:r w:rsidRPr="00944C9A">
        <w:rPr>
          <w:shd w:val="clear" w:color="auto" w:fill="FFFFFF"/>
        </w:rPr>
        <w:t xml:space="preserve"> End of data (internal, 2016) </w:t>
      </w:r>
      <w:r w:rsidRPr="00944C9A">
        <w:rPr>
          <w:shd w:val="clear" w:color="auto" w:fill="FFFFFF"/>
        </w:rPr>
        <w:tab/>
      </w:r>
      <w:r w:rsidR="00C75AB4">
        <w:rPr>
          <w:shd w:val="clear" w:color="auto" w:fill="FFFFFF"/>
        </w:rPr>
        <w:t>46</w:t>
      </w:r>
    </w:p>
    <w:p w14:paraId="7AB15ADF" w14:textId="77777777" w:rsidR="00DD332E" w:rsidRPr="00944C9A" w:rsidRDefault="00DD332E" w:rsidP="00DD332E">
      <w:pPr>
        <w:tabs>
          <w:tab w:val="right" w:leader="dot" w:pos="10065"/>
        </w:tabs>
        <w:spacing w:line="480" w:lineRule="auto"/>
        <w:ind w:right="-2"/>
        <w:jc w:val="center"/>
        <w:rPr>
          <w:b/>
          <w:u w:val="single"/>
          <w:shd w:val="clear" w:color="auto" w:fill="FFFFFF"/>
        </w:rPr>
      </w:pPr>
    </w:p>
    <w:p w14:paraId="4EE2236A" w14:textId="77777777" w:rsidR="009B4610" w:rsidRPr="00944C9A" w:rsidRDefault="009B4610">
      <w:pPr>
        <w:spacing w:after="0" w:afterAutospacing="0"/>
        <w:jc w:val="left"/>
        <w:rPr>
          <w:b/>
          <w:u w:val="single"/>
          <w:shd w:val="clear" w:color="auto" w:fill="FFFFFF"/>
        </w:rPr>
      </w:pPr>
      <w:r w:rsidRPr="00944C9A">
        <w:rPr>
          <w:b/>
          <w:u w:val="single"/>
          <w:shd w:val="clear" w:color="auto" w:fill="FFFFFF"/>
        </w:rPr>
        <w:br w:type="page"/>
      </w:r>
    </w:p>
    <w:p w14:paraId="05F4A75D" w14:textId="75295D03" w:rsidR="00DB479E" w:rsidRPr="00893898" w:rsidRDefault="00127E13" w:rsidP="009B4610">
      <w:pPr>
        <w:tabs>
          <w:tab w:val="right" w:leader="dot" w:pos="10065"/>
        </w:tabs>
        <w:spacing w:after="0" w:afterAutospacing="0" w:line="480" w:lineRule="auto"/>
        <w:jc w:val="center"/>
        <w:rPr>
          <w:b/>
          <w:u w:val="single"/>
          <w:shd w:val="clear" w:color="auto" w:fill="FFFFFF"/>
        </w:rPr>
      </w:pPr>
      <w:r w:rsidRPr="00893898">
        <w:rPr>
          <w:b/>
          <w:u w:val="single"/>
          <w:shd w:val="clear" w:color="auto" w:fill="FFFFFF"/>
        </w:rPr>
        <w:lastRenderedPageBreak/>
        <w:t>ABSTRACT</w:t>
      </w:r>
      <w:r w:rsidR="00DB479E" w:rsidRPr="00893898">
        <w:rPr>
          <w:b/>
          <w:u w:val="single"/>
          <w:shd w:val="clear" w:color="auto" w:fill="FFFFFF"/>
        </w:rPr>
        <w:t xml:space="preserve"> </w:t>
      </w:r>
    </w:p>
    <w:p w14:paraId="352D0AF7" w14:textId="15C55B9A" w:rsidR="00695D42" w:rsidRPr="00893898" w:rsidRDefault="00DB479E" w:rsidP="009B4610">
      <w:pPr>
        <w:tabs>
          <w:tab w:val="right" w:leader="dot" w:pos="10065"/>
        </w:tabs>
        <w:spacing w:after="0" w:afterAutospacing="0" w:line="480" w:lineRule="auto"/>
        <w:jc w:val="center"/>
        <w:rPr>
          <w:b/>
          <w:u w:val="single"/>
          <w:shd w:val="clear" w:color="auto" w:fill="FFFFFF"/>
        </w:rPr>
      </w:pPr>
      <w:r w:rsidRPr="00893898">
        <w:rPr>
          <w:b/>
          <w:u w:val="single"/>
          <w:shd w:val="clear" w:color="auto" w:fill="FFFFFF"/>
        </w:rPr>
        <w:t>OF WORK PLACEMENT</w:t>
      </w:r>
    </w:p>
    <w:p w14:paraId="1C0A8737" w14:textId="0031D577" w:rsidR="00AD3B14" w:rsidRPr="00944C9A" w:rsidRDefault="00127E13" w:rsidP="00893898">
      <w:pPr>
        <w:tabs>
          <w:tab w:val="right" w:leader="dot" w:pos="9214"/>
        </w:tabs>
        <w:spacing w:line="480" w:lineRule="auto"/>
      </w:pPr>
      <w:r w:rsidRPr="00944C9A">
        <w:rPr>
          <w:b/>
          <w:u w:val="single"/>
        </w:rPr>
        <w:t>AIM</w:t>
      </w:r>
      <w:r w:rsidR="00DB479E" w:rsidRPr="00944C9A">
        <w:rPr>
          <w:b/>
          <w:u w:val="single"/>
        </w:rPr>
        <w:t>S</w:t>
      </w:r>
      <w:r w:rsidR="00AD3B14" w:rsidRPr="00944C9A">
        <w:rPr>
          <w:b/>
          <w:u w:val="single"/>
        </w:rPr>
        <w:t>:</w:t>
      </w:r>
      <w:r w:rsidR="00AD3B14" w:rsidRPr="00944C9A">
        <w:t xml:space="preserve"> To complete a 3</w:t>
      </w:r>
      <w:r w:rsidR="00AD3B14" w:rsidRPr="00944C9A">
        <w:rPr>
          <w:vertAlign w:val="superscript"/>
        </w:rPr>
        <w:t>rd</w:t>
      </w:r>
      <w:r w:rsidR="00AD3B14" w:rsidRPr="00944C9A">
        <w:t xml:space="preserve"> Year </w:t>
      </w:r>
      <w:r w:rsidR="009573CE" w:rsidRPr="00944C9A">
        <w:t>Work Placement, with an Industry Project based on Incident Trends Analysis</w:t>
      </w:r>
    </w:p>
    <w:p w14:paraId="5AF20885" w14:textId="58F06083" w:rsidR="00505B55" w:rsidRPr="00944C9A" w:rsidRDefault="00127E13" w:rsidP="00C545B1">
      <w:pPr>
        <w:spacing w:line="480" w:lineRule="auto"/>
        <w:rPr>
          <w:u w:val="single"/>
        </w:rPr>
      </w:pPr>
      <w:r w:rsidRPr="00944C9A">
        <w:rPr>
          <w:b/>
          <w:u w:val="single"/>
        </w:rPr>
        <w:t>OBJECTIVES</w:t>
      </w:r>
      <w:r w:rsidR="00AD3B14" w:rsidRPr="00944C9A">
        <w:rPr>
          <w:b/>
          <w:u w:val="single"/>
        </w:rPr>
        <w:t>:</w:t>
      </w:r>
      <w:r w:rsidR="00AD3B14" w:rsidRPr="00944C9A">
        <w:t xml:space="preserve"> To gain knowledge and understanding of </w:t>
      </w:r>
      <w:r w:rsidR="00DB479E" w:rsidRPr="00944C9A">
        <w:t xml:space="preserve">types of </w:t>
      </w:r>
      <w:r w:rsidR="00587E1A" w:rsidRPr="00944C9A">
        <w:t>IT roles in</w:t>
      </w:r>
      <w:r w:rsidR="009573CE" w:rsidRPr="00944C9A">
        <w:t xml:space="preserve"> </w:t>
      </w:r>
      <w:r w:rsidR="00587E1A" w:rsidRPr="00944C9A">
        <w:t>the</w:t>
      </w:r>
      <w:r w:rsidR="00E032A2" w:rsidRPr="00944C9A">
        <w:t xml:space="preserve"> Information Technology </w:t>
      </w:r>
      <w:r w:rsidR="009573CE" w:rsidRPr="00944C9A">
        <w:t>industry</w:t>
      </w:r>
      <w:r w:rsidR="00DB479E" w:rsidRPr="00944C9A">
        <w:t xml:space="preserve"> such as Service Desk</w:t>
      </w:r>
    </w:p>
    <w:p w14:paraId="11F8B527" w14:textId="4582299D" w:rsidR="00DB479E" w:rsidRPr="00944C9A" w:rsidRDefault="00DB479E" w:rsidP="00C545B1">
      <w:pPr>
        <w:spacing w:after="0" w:afterAutospacing="0" w:line="480" w:lineRule="auto"/>
      </w:pPr>
      <w:r w:rsidRPr="00944C9A">
        <w:t xml:space="preserve">This report will cover the roles and responsibilities of the Service Desk and the types of incidents that are logged in.  As the Service Desk is the first port of call, it is known as “First Line” or “Level 1”.  The incidents get screened before assigning it further up the next level to “Level 2”, depending on the nature of the incidents.  It is from here the project had been decided to be based </w:t>
      </w:r>
      <w:r w:rsidR="00042A6C" w:rsidRPr="00944C9A">
        <w:t>on the overall of the incidents management.</w:t>
      </w:r>
    </w:p>
    <w:p w14:paraId="13AC824B" w14:textId="77777777" w:rsidR="00DB479E" w:rsidRPr="00944C9A" w:rsidRDefault="00DB479E" w:rsidP="00C545B1">
      <w:pPr>
        <w:spacing w:after="0" w:afterAutospacing="0" w:line="480" w:lineRule="auto"/>
      </w:pPr>
    </w:p>
    <w:p w14:paraId="63C9BE22" w14:textId="76A3E22B" w:rsidR="00505B55" w:rsidRPr="00944C9A" w:rsidRDefault="00DB479E" w:rsidP="00C545B1">
      <w:pPr>
        <w:spacing w:after="0" w:afterAutospacing="0" w:line="480" w:lineRule="auto"/>
      </w:pPr>
      <w:r w:rsidRPr="00944C9A">
        <w:t>F</w:t>
      </w:r>
      <w:r w:rsidR="00042A6C" w:rsidRPr="00944C9A">
        <w:t xml:space="preserve">or this project, </w:t>
      </w:r>
      <w:r w:rsidR="00505B55" w:rsidRPr="00944C9A">
        <w:t xml:space="preserve">I will be looking at the number of incidents that </w:t>
      </w:r>
      <w:r w:rsidR="00A7329C" w:rsidRPr="00944C9A">
        <w:t>are</w:t>
      </w:r>
      <w:r w:rsidR="00505B55" w:rsidRPr="00944C9A">
        <w:t xml:space="preserve"> logged into </w:t>
      </w:r>
      <w:r w:rsidR="00A7329C" w:rsidRPr="00944C9A">
        <w:t>CareWorks</w:t>
      </w:r>
      <w:r w:rsidR="00505B55" w:rsidRPr="00944C9A">
        <w:t>’ Service Support Desk</w:t>
      </w:r>
      <w:r w:rsidRPr="00944C9A">
        <w:t xml:space="preserve"> whilst in my work placement capacity</w:t>
      </w:r>
      <w:r w:rsidR="00505B55" w:rsidRPr="00944C9A">
        <w:t>.  It will</w:t>
      </w:r>
      <w:r w:rsidR="00505B55" w:rsidRPr="00944C9A">
        <w:rPr>
          <w:b/>
        </w:rPr>
        <w:t xml:space="preserve"> </w:t>
      </w:r>
      <w:r w:rsidR="00505B55" w:rsidRPr="00944C9A">
        <w:t xml:space="preserve">detail the reasons </w:t>
      </w:r>
      <w:r w:rsidR="007614B0" w:rsidRPr="00944C9A">
        <w:t xml:space="preserve">of trend patterns </w:t>
      </w:r>
      <w:r w:rsidR="00505B55" w:rsidRPr="00944C9A">
        <w:t>behind the incidents logged</w:t>
      </w:r>
      <w:r w:rsidR="007614B0" w:rsidRPr="00944C9A">
        <w:t xml:space="preserve">.  Also, identify that </w:t>
      </w:r>
      <w:r w:rsidR="00505B55" w:rsidRPr="00944C9A">
        <w:t xml:space="preserve">customers need further help with managing their social care systems through </w:t>
      </w:r>
      <w:r w:rsidR="00A7329C" w:rsidRPr="00944C9A">
        <w:t>CareWorks</w:t>
      </w:r>
      <w:r w:rsidR="00505B55" w:rsidRPr="00944C9A">
        <w:t xml:space="preserve">’ </w:t>
      </w:r>
      <w:r w:rsidR="007614B0" w:rsidRPr="00944C9A">
        <w:t>software applications</w:t>
      </w:r>
      <w:r w:rsidR="00505B55" w:rsidRPr="00944C9A">
        <w:t>.  I will analyse the current stage that the Service Desk is presented as of, 1</w:t>
      </w:r>
      <w:r w:rsidR="00505B55" w:rsidRPr="00944C9A">
        <w:rPr>
          <w:vertAlign w:val="superscript"/>
        </w:rPr>
        <w:t>st</w:t>
      </w:r>
      <w:r w:rsidR="00505B55" w:rsidRPr="00944C9A">
        <w:t xml:space="preserve"> Feb 2016, and follow through until my seven-month internship contract ends on 26</w:t>
      </w:r>
      <w:r w:rsidR="00505B55" w:rsidRPr="00944C9A">
        <w:rPr>
          <w:vertAlign w:val="superscript"/>
        </w:rPr>
        <w:t>th</w:t>
      </w:r>
      <w:r w:rsidR="00505B55" w:rsidRPr="00944C9A">
        <w:t xml:space="preserve"> August 2016.  I </w:t>
      </w:r>
      <w:r w:rsidR="007614B0" w:rsidRPr="00944C9A">
        <w:t>can</w:t>
      </w:r>
      <w:r w:rsidR="00A7329C" w:rsidRPr="00944C9A">
        <w:t xml:space="preserve"> use</w:t>
      </w:r>
      <w:r w:rsidR="00505B55" w:rsidRPr="00944C9A">
        <w:t xml:space="preserve"> </w:t>
      </w:r>
      <w:r w:rsidR="00A7329C" w:rsidRPr="00944C9A">
        <w:t>the available</w:t>
      </w:r>
      <w:r w:rsidR="00505B55" w:rsidRPr="00944C9A">
        <w:t xml:space="preserve"> information required for my analysis and to compare with previous data analysis.  </w:t>
      </w:r>
      <w:r w:rsidR="00A7329C" w:rsidRPr="00944C9A">
        <w:t>M</w:t>
      </w:r>
      <w:r w:rsidR="00505B55" w:rsidRPr="00944C9A">
        <w:t xml:space="preserve">y role </w:t>
      </w:r>
      <w:r w:rsidR="00A7329C" w:rsidRPr="00944C9A">
        <w:t xml:space="preserve">will mainly </w:t>
      </w:r>
      <w:r w:rsidR="00505B55" w:rsidRPr="00944C9A">
        <w:t xml:space="preserve">be </w:t>
      </w:r>
      <w:r w:rsidR="00A7329C" w:rsidRPr="00944C9A">
        <w:t>“sweeping up the incidents”</w:t>
      </w:r>
      <w:r w:rsidR="00505B55" w:rsidRPr="00944C9A">
        <w:t xml:space="preserve"> so that the increasing volumes of incidents are reduced as much as possible.  Finally, I will present my key </w:t>
      </w:r>
      <w:r w:rsidR="00A7329C" w:rsidRPr="00944C9A">
        <w:t>findings</w:t>
      </w:r>
      <w:r w:rsidR="00505B55" w:rsidRPr="00944C9A">
        <w:t xml:space="preserve"> through my recommendations and a future projection of </w:t>
      </w:r>
      <w:r w:rsidR="00A7329C" w:rsidRPr="00944C9A">
        <w:t>CareWorks</w:t>
      </w:r>
      <w:r w:rsidR="00505B55" w:rsidRPr="00944C9A">
        <w:t xml:space="preserve"> in my project report, as well as, present</w:t>
      </w:r>
      <w:r w:rsidR="00A7329C" w:rsidRPr="00944C9A">
        <w:t>ing this</w:t>
      </w:r>
      <w:r w:rsidR="00505B55" w:rsidRPr="00944C9A">
        <w:t xml:space="preserve"> to the team at </w:t>
      </w:r>
      <w:r w:rsidR="00A7329C" w:rsidRPr="00944C9A">
        <w:t>CareWorks.  A presentation will also be made at</w:t>
      </w:r>
      <w:r w:rsidR="00505B55" w:rsidRPr="00944C9A">
        <w:t xml:space="preserve"> the I</w:t>
      </w:r>
      <w:r w:rsidR="00A7329C" w:rsidRPr="00944C9A">
        <w:t>nstitute of Technology Tallaght</w:t>
      </w:r>
      <w:r w:rsidR="00505B55" w:rsidRPr="00944C9A">
        <w:t xml:space="preserve"> on </w:t>
      </w:r>
      <w:r w:rsidR="00A7329C" w:rsidRPr="00944C9A">
        <w:t>8</w:t>
      </w:r>
      <w:r w:rsidR="00505B55" w:rsidRPr="00944C9A">
        <w:rPr>
          <w:vertAlign w:val="superscript"/>
        </w:rPr>
        <w:t>th</w:t>
      </w:r>
      <w:r w:rsidR="00505B55" w:rsidRPr="00944C9A">
        <w:t xml:space="preserve"> June 2016.</w:t>
      </w:r>
    </w:p>
    <w:p w14:paraId="4D900288" w14:textId="4C78ADF4" w:rsidR="00505B55" w:rsidRPr="00944C9A" w:rsidRDefault="00505B55" w:rsidP="00C545B1">
      <w:pPr>
        <w:spacing w:after="0" w:afterAutospacing="0" w:line="480" w:lineRule="auto"/>
        <w:jc w:val="center"/>
        <w:rPr>
          <w:b/>
          <w:u w:val="single"/>
        </w:rPr>
      </w:pPr>
      <w:r w:rsidRPr="00944C9A">
        <w:br w:type="page"/>
      </w:r>
      <w:r w:rsidR="00127E13" w:rsidRPr="00944C9A">
        <w:rPr>
          <w:b/>
          <w:u w:val="single"/>
        </w:rPr>
        <w:lastRenderedPageBreak/>
        <w:t>ORGANISATION</w:t>
      </w:r>
    </w:p>
    <w:p w14:paraId="28BDEFA1" w14:textId="4BFFA3AA" w:rsidR="00F27D56" w:rsidRPr="00944C9A" w:rsidRDefault="00127E13" w:rsidP="00C545B1">
      <w:pPr>
        <w:spacing w:line="480" w:lineRule="auto"/>
        <w:ind w:right="424"/>
        <w:jc w:val="center"/>
        <w:rPr>
          <w:b/>
          <w:u w:val="single"/>
          <w:shd w:val="clear" w:color="auto" w:fill="FFFFFF"/>
        </w:rPr>
      </w:pPr>
      <w:r w:rsidRPr="00944C9A">
        <w:rPr>
          <w:b/>
          <w:u w:val="single"/>
        </w:rPr>
        <w:t xml:space="preserve">CHAPTER 1 </w:t>
      </w:r>
      <w:r w:rsidR="00A7329C" w:rsidRPr="00944C9A">
        <w:rPr>
          <w:b/>
          <w:u w:val="single"/>
          <w:shd w:val="clear" w:color="auto" w:fill="FFFFFF"/>
        </w:rPr>
        <w:t>CAREWORKS</w:t>
      </w:r>
      <w:r w:rsidRPr="00944C9A">
        <w:rPr>
          <w:b/>
          <w:u w:val="single"/>
          <w:shd w:val="clear" w:color="auto" w:fill="FFFFFF"/>
        </w:rPr>
        <w:t xml:space="preserve"> BACKGROUND AND STRATEGIC OBJECTIVES</w:t>
      </w:r>
    </w:p>
    <w:p w14:paraId="199EAD43" w14:textId="2E1C2DFC" w:rsidR="00F27D56" w:rsidRPr="00944C9A" w:rsidRDefault="00127E13" w:rsidP="00C545B1">
      <w:pPr>
        <w:spacing w:after="0" w:afterAutospacing="0" w:line="480" w:lineRule="auto"/>
        <w:ind w:right="424"/>
      </w:pPr>
      <w:r w:rsidRPr="00944C9A">
        <w:rPr>
          <w:b/>
          <w:u w:val="single"/>
        </w:rPr>
        <w:t>MISSION</w:t>
      </w:r>
      <w:r w:rsidRPr="00944C9A">
        <w:rPr>
          <w:b/>
        </w:rPr>
        <w:t>:</w:t>
      </w:r>
      <w:r w:rsidRPr="00944C9A">
        <w:t xml:space="preserve"> </w:t>
      </w:r>
      <w:r w:rsidR="00F27D56" w:rsidRPr="00944C9A">
        <w:t xml:space="preserve"> </w:t>
      </w:r>
      <w:r w:rsidR="00A7329C" w:rsidRPr="00944C9A">
        <w:t>CareWorks</w:t>
      </w:r>
      <w:r w:rsidR="00F27D56" w:rsidRPr="00944C9A">
        <w:t>’ mission is to provide solutions to organisations that serve, engage and ena</w:t>
      </w:r>
      <w:r w:rsidR="009573CE" w:rsidRPr="00944C9A">
        <w:t>ble patients</w:t>
      </w:r>
      <w:r w:rsidR="003C1E29" w:rsidRPr="00944C9A">
        <w:t>,</w:t>
      </w:r>
      <w:r w:rsidR="009573CE" w:rsidRPr="00944C9A">
        <w:t xml:space="preserve"> and people in need (internal, 2016).</w:t>
      </w:r>
    </w:p>
    <w:p w14:paraId="77699889" w14:textId="77777777" w:rsidR="00F27D56" w:rsidRPr="00944C9A" w:rsidRDefault="00F27D56" w:rsidP="00C545B1">
      <w:pPr>
        <w:spacing w:after="0" w:afterAutospacing="0" w:line="480" w:lineRule="auto"/>
        <w:ind w:right="424"/>
      </w:pPr>
    </w:p>
    <w:p w14:paraId="290DBEA0" w14:textId="6260A2B6" w:rsidR="00F27D56" w:rsidRPr="00944C9A" w:rsidRDefault="00127E13" w:rsidP="00C545B1">
      <w:pPr>
        <w:spacing w:after="0" w:afterAutospacing="0" w:line="480" w:lineRule="auto"/>
        <w:ind w:right="424"/>
      </w:pPr>
      <w:r w:rsidRPr="00944C9A">
        <w:rPr>
          <w:b/>
          <w:u w:val="single"/>
        </w:rPr>
        <w:t>BACKGROUND</w:t>
      </w:r>
      <w:r w:rsidR="00F27D56" w:rsidRPr="00944C9A">
        <w:t xml:space="preserve">:  </w:t>
      </w:r>
      <w:r w:rsidR="00A7329C" w:rsidRPr="00944C9A">
        <w:t>CareWorks</w:t>
      </w:r>
      <w:r w:rsidR="00F27D56" w:rsidRPr="00944C9A">
        <w:t xml:space="preserve"> was established in Ireland in 1997 as the first social care systems and software company to offer a social care management tool solution</w:t>
      </w:r>
      <w:r w:rsidR="0062077C" w:rsidRPr="00944C9A">
        <w:t>,</w:t>
      </w:r>
      <w:r w:rsidR="00F27D56" w:rsidRPr="00944C9A">
        <w:t xml:space="preserve"> based on world leading</w:t>
      </w:r>
      <w:r w:rsidR="00587E1A" w:rsidRPr="00944C9A">
        <w:t xml:space="preserve"> </w:t>
      </w:r>
      <w:r w:rsidR="00A7329C" w:rsidRPr="00944C9A">
        <w:t>CareWorks</w:t>
      </w:r>
      <w:r w:rsidR="00F27D56" w:rsidRPr="00944C9A">
        <w:t xml:space="preserve"> customer relationship technology using Microsoft Dynamic CRM</w:t>
      </w:r>
      <w:r w:rsidR="0062077C" w:rsidRPr="00944C9A">
        <w:t xml:space="preserve"> (see Figure 1, 2016)</w:t>
      </w:r>
      <w:r w:rsidR="00F27D56" w:rsidRPr="00944C9A">
        <w:t xml:space="preserve">.  Their vision is to focus worldwide on organisations that provide health and social services.  Their solutions address a set of common needs identified across the world.  </w:t>
      </w:r>
      <w:r w:rsidR="00A7329C" w:rsidRPr="00944C9A">
        <w:t>CareWorks</w:t>
      </w:r>
      <w:r w:rsidR="0062077C" w:rsidRPr="00944C9A">
        <w:t>’ use case management are used</w:t>
      </w:r>
      <w:r w:rsidR="00F27D56" w:rsidRPr="00944C9A">
        <w:t xml:space="preserve"> </w:t>
      </w:r>
      <w:r w:rsidR="0062077C" w:rsidRPr="00944C9A">
        <w:t xml:space="preserve">through </w:t>
      </w:r>
      <w:r w:rsidR="00F27D56" w:rsidRPr="00944C9A">
        <w:t xml:space="preserve">mobile and portal technologies </w:t>
      </w:r>
      <w:r w:rsidR="0062077C" w:rsidRPr="00944C9A">
        <w:t>for</w:t>
      </w:r>
      <w:r w:rsidR="00F27D56" w:rsidRPr="00944C9A">
        <w:t xml:space="preserve"> </w:t>
      </w:r>
      <w:r w:rsidR="00587E1A" w:rsidRPr="00944C9A">
        <w:t xml:space="preserve">the </w:t>
      </w:r>
      <w:r w:rsidR="00F27D56" w:rsidRPr="00944C9A">
        <w:t>providers, carers, public and funders</w:t>
      </w:r>
      <w:r w:rsidR="00587E1A" w:rsidRPr="00944C9A">
        <w:t>.  They can</w:t>
      </w:r>
      <w:r w:rsidR="00F27D56" w:rsidRPr="00944C9A">
        <w:t xml:space="preserve"> deliver better and </w:t>
      </w:r>
      <w:r w:rsidR="00587E1A" w:rsidRPr="00944C9A">
        <w:t xml:space="preserve">ensure it is </w:t>
      </w:r>
      <w:r w:rsidR="00F27D56" w:rsidRPr="00944C9A">
        <w:t>cost effective to consistent managea</w:t>
      </w:r>
      <w:r w:rsidR="009573CE" w:rsidRPr="00944C9A">
        <w:t xml:space="preserve">ble outcomes </w:t>
      </w:r>
      <w:r w:rsidR="00587E1A" w:rsidRPr="00944C9A">
        <w:t>of their caseloads</w:t>
      </w:r>
      <w:r w:rsidR="009573CE" w:rsidRPr="00944C9A">
        <w:t>.</w:t>
      </w:r>
    </w:p>
    <w:p w14:paraId="0F56C789" w14:textId="77777777" w:rsidR="00F27D56" w:rsidRPr="00944C9A" w:rsidRDefault="00F27D56" w:rsidP="00C545B1">
      <w:pPr>
        <w:spacing w:after="0" w:afterAutospacing="0" w:line="480" w:lineRule="auto"/>
        <w:ind w:right="424"/>
      </w:pPr>
    </w:p>
    <w:p w14:paraId="0F318A38" w14:textId="77777777" w:rsidR="00F27D56" w:rsidRPr="00944C9A" w:rsidRDefault="00F27D56" w:rsidP="00C545B1">
      <w:pPr>
        <w:spacing w:after="0" w:afterAutospacing="0" w:line="480" w:lineRule="auto"/>
        <w:ind w:right="424"/>
      </w:pPr>
      <w:r w:rsidRPr="00944C9A">
        <w:t xml:space="preserve">They have designed and delivered social care case management solutions for the following local authorities and government bodies: </w:t>
      </w:r>
    </w:p>
    <w:p w14:paraId="6E7F236D" w14:textId="77777777" w:rsidR="004D47FF" w:rsidRPr="00944C9A" w:rsidRDefault="004D47FF" w:rsidP="00C545B1">
      <w:pPr>
        <w:spacing w:after="0" w:afterAutospacing="0" w:line="480" w:lineRule="auto"/>
        <w:ind w:right="424"/>
      </w:pPr>
    </w:p>
    <w:p w14:paraId="7A9049B3" w14:textId="77777777" w:rsidR="00F27D56" w:rsidRPr="00944C9A" w:rsidRDefault="00F27D56" w:rsidP="00067A83">
      <w:pPr>
        <w:pStyle w:val="ListParagraph"/>
        <w:numPr>
          <w:ilvl w:val="0"/>
          <w:numId w:val="26"/>
        </w:numPr>
        <w:spacing w:line="480" w:lineRule="auto"/>
        <w:ind w:right="424"/>
        <w:rPr>
          <w:rFonts w:ascii="Trebuchet MS" w:hAnsi="Trebuchet MS"/>
        </w:rPr>
      </w:pPr>
      <w:r w:rsidRPr="00944C9A">
        <w:rPr>
          <w:rFonts w:ascii="Trebuchet MS" w:hAnsi="Trebuchet MS"/>
        </w:rPr>
        <w:t>Criminal Justice and Youth Justice</w:t>
      </w:r>
    </w:p>
    <w:p w14:paraId="0C68638C" w14:textId="77777777" w:rsidR="00F27D56" w:rsidRPr="00944C9A" w:rsidRDefault="00F27D56" w:rsidP="00067A83">
      <w:pPr>
        <w:pStyle w:val="ListParagraph"/>
        <w:numPr>
          <w:ilvl w:val="0"/>
          <w:numId w:val="26"/>
        </w:numPr>
        <w:spacing w:line="480" w:lineRule="auto"/>
        <w:ind w:right="424"/>
        <w:rPr>
          <w:rFonts w:ascii="Trebuchet MS" w:hAnsi="Trebuchet MS"/>
        </w:rPr>
      </w:pPr>
      <w:r w:rsidRPr="00944C9A">
        <w:rPr>
          <w:rFonts w:ascii="Trebuchet MS" w:hAnsi="Trebuchet MS"/>
        </w:rPr>
        <w:t>Children’s Services:</w:t>
      </w:r>
    </w:p>
    <w:p w14:paraId="1BBFAD94" w14:textId="77777777" w:rsidR="00F27D56" w:rsidRPr="00944C9A" w:rsidRDefault="00F27D56" w:rsidP="004D47FF">
      <w:pPr>
        <w:spacing w:after="0" w:afterAutospacing="0" w:line="480" w:lineRule="auto"/>
        <w:ind w:left="907" w:right="424" w:firstLine="720"/>
      </w:pPr>
      <w:r w:rsidRPr="00944C9A">
        <w:t>Integrated Children’s System</w:t>
      </w:r>
    </w:p>
    <w:p w14:paraId="2372D7B1" w14:textId="77777777" w:rsidR="00F27D56" w:rsidRPr="00944C9A" w:rsidRDefault="00F27D56" w:rsidP="004D47FF">
      <w:pPr>
        <w:spacing w:after="0" w:afterAutospacing="0" w:line="480" w:lineRule="auto"/>
        <w:ind w:left="907" w:right="424" w:firstLine="720"/>
      </w:pPr>
      <w:r w:rsidRPr="00944C9A">
        <w:t>Children in Need</w:t>
      </w:r>
    </w:p>
    <w:p w14:paraId="07C95B60" w14:textId="77777777" w:rsidR="00F27D56" w:rsidRPr="00944C9A" w:rsidRDefault="00F27D56" w:rsidP="004D47FF">
      <w:pPr>
        <w:spacing w:after="0" w:afterAutospacing="0" w:line="480" w:lineRule="auto"/>
        <w:ind w:left="907" w:right="424" w:firstLine="720"/>
      </w:pPr>
      <w:r w:rsidRPr="00944C9A">
        <w:t>Looked After Children</w:t>
      </w:r>
    </w:p>
    <w:p w14:paraId="52C31C95" w14:textId="77777777" w:rsidR="00F27D56" w:rsidRPr="00944C9A" w:rsidRDefault="00F27D56" w:rsidP="004D47FF">
      <w:pPr>
        <w:spacing w:after="0" w:afterAutospacing="0" w:line="480" w:lineRule="auto"/>
        <w:ind w:left="907" w:right="424" w:firstLine="720"/>
      </w:pPr>
      <w:r w:rsidRPr="00944C9A">
        <w:t>Adoption</w:t>
      </w:r>
    </w:p>
    <w:p w14:paraId="222C6E80" w14:textId="77777777" w:rsidR="00F27D56" w:rsidRPr="00944C9A" w:rsidRDefault="00F27D56" w:rsidP="004D47FF">
      <w:pPr>
        <w:spacing w:after="0" w:afterAutospacing="0" w:line="480" w:lineRule="auto"/>
        <w:ind w:left="907" w:right="424" w:firstLine="720"/>
      </w:pPr>
      <w:r w:rsidRPr="00944C9A">
        <w:t>Child Protection</w:t>
      </w:r>
    </w:p>
    <w:p w14:paraId="1D97ED55" w14:textId="77777777" w:rsidR="00F27D56" w:rsidRPr="00944C9A" w:rsidRDefault="00F27D56" w:rsidP="004D47FF">
      <w:pPr>
        <w:spacing w:after="0" w:afterAutospacing="0" w:line="480" w:lineRule="auto"/>
        <w:ind w:left="907" w:right="424" w:firstLine="720"/>
      </w:pPr>
      <w:r w:rsidRPr="00944C9A">
        <w:t>Leaving Care</w:t>
      </w:r>
    </w:p>
    <w:p w14:paraId="68789EA2" w14:textId="77777777" w:rsidR="00F27D56" w:rsidRPr="00944C9A" w:rsidRDefault="00F27D56" w:rsidP="004D47FF">
      <w:pPr>
        <w:spacing w:after="0" w:afterAutospacing="0" w:line="480" w:lineRule="auto"/>
        <w:ind w:left="907" w:right="424" w:firstLine="720"/>
      </w:pPr>
      <w:r w:rsidRPr="00944C9A">
        <w:lastRenderedPageBreak/>
        <w:t>Common Assessment Framework</w:t>
      </w:r>
    </w:p>
    <w:p w14:paraId="0512AFDA" w14:textId="77777777" w:rsidR="00587E1A" w:rsidRPr="00944C9A" w:rsidRDefault="00587E1A" w:rsidP="00C545B1">
      <w:pPr>
        <w:spacing w:after="0" w:afterAutospacing="0" w:line="480" w:lineRule="auto"/>
        <w:ind w:right="424"/>
      </w:pPr>
    </w:p>
    <w:p w14:paraId="766A9500" w14:textId="77777777" w:rsidR="00F27D56" w:rsidRPr="00944C9A" w:rsidRDefault="00F27D56" w:rsidP="00067A83">
      <w:pPr>
        <w:pStyle w:val="ListParagraph"/>
        <w:numPr>
          <w:ilvl w:val="0"/>
          <w:numId w:val="27"/>
        </w:numPr>
        <w:spacing w:line="480" w:lineRule="auto"/>
        <w:ind w:right="424"/>
        <w:rPr>
          <w:rFonts w:ascii="Trebuchet MS" w:hAnsi="Trebuchet MS"/>
        </w:rPr>
      </w:pPr>
      <w:r w:rsidRPr="00944C9A">
        <w:rPr>
          <w:rFonts w:ascii="Trebuchet MS" w:hAnsi="Trebuchet MS"/>
        </w:rPr>
        <w:t>Adult’s Services:</w:t>
      </w:r>
    </w:p>
    <w:p w14:paraId="71E30D45" w14:textId="1C34345A" w:rsidR="00F27D56" w:rsidRPr="00944C9A" w:rsidRDefault="00F27D56" w:rsidP="004D47FF">
      <w:pPr>
        <w:spacing w:after="0" w:afterAutospacing="0" w:line="480" w:lineRule="auto"/>
        <w:ind w:left="907" w:right="424" w:firstLine="907"/>
      </w:pPr>
      <w:r w:rsidRPr="00944C9A">
        <w:t>Single Assessment Process</w:t>
      </w:r>
    </w:p>
    <w:p w14:paraId="2E80FC0A" w14:textId="77777777" w:rsidR="00F27D56" w:rsidRPr="00944C9A" w:rsidRDefault="00F27D56" w:rsidP="004D47FF">
      <w:pPr>
        <w:spacing w:after="0" w:afterAutospacing="0" w:line="480" w:lineRule="auto"/>
        <w:ind w:left="907" w:right="424"/>
      </w:pPr>
      <w:r w:rsidRPr="00944C9A">
        <w:tab/>
        <w:t>Mental Health</w:t>
      </w:r>
    </w:p>
    <w:p w14:paraId="2551DBBC" w14:textId="77777777" w:rsidR="00F27D56" w:rsidRPr="00944C9A" w:rsidRDefault="00F27D56" w:rsidP="004D47FF">
      <w:pPr>
        <w:spacing w:after="0" w:afterAutospacing="0" w:line="480" w:lineRule="auto"/>
        <w:ind w:left="907" w:right="424"/>
      </w:pPr>
      <w:r w:rsidRPr="00944C9A">
        <w:tab/>
        <w:t>Self-Directed Support</w:t>
      </w:r>
    </w:p>
    <w:p w14:paraId="50677571" w14:textId="77777777" w:rsidR="00F27D56" w:rsidRPr="00944C9A" w:rsidRDefault="00F27D56" w:rsidP="00C545B1">
      <w:pPr>
        <w:spacing w:after="0" w:afterAutospacing="0" w:line="480" w:lineRule="auto"/>
        <w:ind w:right="424"/>
      </w:pPr>
    </w:p>
    <w:p w14:paraId="2C114818" w14:textId="023F3DE6" w:rsidR="00F27D56" w:rsidRPr="00944C9A" w:rsidRDefault="00F27D56" w:rsidP="00C545B1">
      <w:pPr>
        <w:spacing w:after="0" w:afterAutospacing="0" w:line="480" w:lineRule="auto"/>
        <w:ind w:right="424"/>
      </w:pPr>
      <w:r w:rsidRPr="00944C9A">
        <w:t xml:space="preserve">Most of their clients are from the UK as well as the USA and Ireland.  They partially cover India and are currently planning on expanding the business into Singapore.  </w:t>
      </w:r>
      <w:r w:rsidR="00A7329C" w:rsidRPr="00944C9A">
        <w:t>CareWorks</w:t>
      </w:r>
      <w:r w:rsidRPr="00944C9A">
        <w:t xml:space="preserve"> consider themselves to be known as social care specialists with more than 15 years’ experience.  </w:t>
      </w:r>
      <w:r w:rsidR="00A7329C" w:rsidRPr="00944C9A">
        <w:t>CareWorks</w:t>
      </w:r>
      <w:r w:rsidRPr="00944C9A">
        <w:t xml:space="preserve"> currently have more than 75 local government customers, over 20,000 customers and have completed over 100 installations</w:t>
      </w:r>
      <w:r w:rsidR="008064AC" w:rsidRPr="00944C9A">
        <w:t xml:space="preserve"> (internal, 2016)</w:t>
      </w:r>
      <w:r w:rsidRPr="00944C9A">
        <w:t xml:space="preserve">.  </w:t>
      </w:r>
    </w:p>
    <w:p w14:paraId="2E07849B" w14:textId="77777777" w:rsidR="00F27D56" w:rsidRPr="00944C9A" w:rsidRDefault="00F27D56" w:rsidP="00C545B1">
      <w:pPr>
        <w:spacing w:after="0" w:afterAutospacing="0" w:line="480" w:lineRule="auto"/>
        <w:ind w:right="424"/>
      </w:pPr>
    </w:p>
    <w:p w14:paraId="7176F783" w14:textId="075BAC06" w:rsidR="00F27D56" w:rsidRPr="00944C9A" w:rsidRDefault="00A7329C" w:rsidP="00C545B1">
      <w:pPr>
        <w:spacing w:after="0" w:afterAutospacing="0" w:line="480" w:lineRule="auto"/>
        <w:ind w:right="424"/>
      </w:pPr>
      <w:r w:rsidRPr="00944C9A">
        <w:t>CareWorks</w:t>
      </w:r>
      <w:r w:rsidR="00F27D56" w:rsidRPr="00944C9A">
        <w:t xml:space="preserve"> have been recognised for their Award-winning technology and received the NHS Health and Social Care Award 2009 (joint winner) in the UK’s regional final.  The company was also a finalist in the NHS Public Sector Health Partner of the Year Award 2009.  In relation to the use of I</w:t>
      </w:r>
      <w:r w:rsidR="00E032A2" w:rsidRPr="00944C9A">
        <w:t xml:space="preserve">nformation </w:t>
      </w:r>
      <w:r w:rsidR="00F27D56" w:rsidRPr="00944C9A">
        <w:t>T</w:t>
      </w:r>
      <w:r w:rsidR="00E032A2" w:rsidRPr="00944C9A">
        <w:t>echnology</w:t>
      </w:r>
      <w:r w:rsidR="00F27D56" w:rsidRPr="00944C9A">
        <w:t xml:space="preserve">, </w:t>
      </w:r>
      <w:r w:rsidRPr="00944C9A">
        <w:t>CareWorks</w:t>
      </w:r>
      <w:r w:rsidR="00F27D56" w:rsidRPr="00944C9A">
        <w:t xml:space="preserve"> apply the principles of Customer Relationship Management to the world of social care systems.</w:t>
      </w:r>
    </w:p>
    <w:p w14:paraId="38F0F80A" w14:textId="77777777" w:rsidR="00587E1A" w:rsidRPr="00944C9A" w:rsidRDefault="00587E1A" w:rsidP="00587E1A">
      <w:pPr>
        <w:spacing w:after="0" w:afterAutospacing="0" w:line="480" w:lineRule="auto"/>
        <w:ind w:right="424"/>
        <w:rPr>
          <w:color w:val="000000"/>
        </w:rPr>
      </w:pPr>
    </w:p>
    <w:p w14:paraId="13FB12AC" w14:textId="7EC23848" w:rsidR="00587E1A" w:rsidRPr="00944C9A" w:rsidRDefault="00587E1A" w:rsidP="00587E1A">
      <w:pPr>
        <w:spacing w:after="0" w:afterAutospacing="0" w:line="480" w:lineRule="auto"/>
        <w:ind w:right="424"/>
        <w:rPr>
          <w:color w:val="000000"/>
        </w:rPr>
      </w:pPr>
      <w:r w:rsidRPr="00944C9A">
        <w:rPr>
          <w:color w:val="000000"/>
        </w:rPr>
        <w:t>Figure 1 shows the company’s home page on the website (</w:t>
      </w:r>
      <w:r w:rsidRPr="00944C9A">
        <w:rPr>
          <w:lang w:val="en-GB"/>
        </w:rPr>
        <w:t>careworks.co.uk/company</w:t>
      </w:r>
      <w:r w:rsidRPr="00944C9A">
        <w:rPr>
          <w:color w:val="000000"/>
        </w:rPr>
        <w:t>, 2016).</w:t>
      </w:r>
    </w:p>
    <w:p w14:paraId="22080636" w14:textId="77777777" w:rsidR="00587E1A" w:rsidRPr="00944C9A" w:rsidRDefault="00587E1A" w:rsidP="00587E1A">
      <w:pPr>
        <w:spacing w:after="0" w:afterAutospacing="0" w:line="480" w:lineRule="auto"/>
        <w:ind w:right="424"/>
        <w:rPr>
          <w:noProof/>
          <w:lang w:eastAsia="en-IE"/>
        </w:rPr>
      </w:pPr>
      <w:r w:rsidRPr="00944C9A">
        <w:rPr>
          <w:noProof/>
          <w:lang w:eastAsia="en-IE"/>
        </w:rPr>
        <w:lastRenderedPageBreak/>
        <w:drawing>
          <wp:inline distT="0" distB="0" distL="0" distR="0" wp14:anchorId="27D6AFBE" wp14:editId="7220E57C">
            <wp:extent cx="5943600" cy="316865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r w:rsidRPr="00944C9A">
        <w:rPr>
          <w:noProof/>
          <w:lang w:eastAsia="en-IE"/>
        </w:rPr>
        <w:t xml:space="preserve"> </w:t>
      </w:r>
    </w:p>
    <w:p w14:paraId="7C02482F" w14:textId="362371A1" w:rsidR="00F27D56" w:rsidRPr="00944C9A" w:rsidRDefault="00587E1A" w:rsidP="00587E1A">
      <w:pPr>
        <w:spacing w:after="0" w:afterAutospacing="0" w:line="480" w:lineRule="auto"/>
        <w:ind w:right="424"/>
        <w:rPr>
          <w:b/>
          <w:u w:val="single"/>
        </w:rPr>
      </w:pPr>
      <w:r w:rsidRPr="00944C9A">
        <w:rPr>
          <w:lang w:val="en-GB"/>
        </w:rPr>
        <w:t>Figure 1.  CareWorks’ website (careworks.co.uk/company, 2016)</w:t>
      </w:r>
    </w:p>
    <w:p w14:paraId="4646CD77" w14:textId="77777777" w:rsidR="00511665" w:rsidRPr="00944C9A" w:rsidRDefault="00511665" w:rsidP="00C545B1">
      <w:pPr>
        <w:spacing w:after="0" w:afterAutospacing="0" w:line="480" w:lineRule="auto"/>
        <w:ind w:right="424"/>
        <w:jc w:val="center"/>
        <w:rPr>
          <w:b/>
          <w:u w:val="single"/>
        </w:rPr>
      </w:pPr>
    </w:p>
    <w:p w14:paraId="7E982CFB" w14:textId="04832F90" w:rsidR="00F27D56" w:rsidRPr="00944C9A" w:rsidRDefault="00127E13" w:rsidP="00C545B1">
      <w:pPr>
        <w:spacing w:after="0" w:afterAutospacing="0" w:line="480" w:lineRule="auto"/>
        <w:ind w:right="424"/>
        <w:jc w:val="center"/>
        <w:rPr>
          <w:b/>
          <w:u w:val="single"/>
        </w:rPr>
      </w:pPr>
      <w:r w:rsidRPr="00944C9A">
        <w:rPr>
          <w:b/>
          <w:u w:val="single"/>
        </w:rPr>
        <w:t>INVESTMENT</w:t>
      </w:r>
    </w:p>
    <w:p w14:paraId="4F3663C4" w14:textId="72B127B0" w:rsidR="008064AC" w:rsidRPr="00944C9A" w:rsidRDefault="00A7329C" w:rsidP="00C545B1">
      <w:pPr>
        <w:spacing w:after="0" w:afterAutospacing="0" w:line="480" w:lineRule="auto"/>
        <w:ind w:right="424"/>
      </w:pPr>
      <w:r w:rsidRPr="00944C9A">
        <w:t>CareWorks</w:t>
      </w:r>
      <w:r w:rsidR="00F27D56" w:rsidRPr="00944C9A">
        <w:t xml:space="preserve"> currently invest in markets</w:t>
      </w:r>
      <w:r w:rsidR="008064AC" w:rsidRPr="00944C9A">
        <w:t>,</w:t>
      </w:r>
      <w:r w:rsidR="00F27D56" w:rsidRPr="00944C9A">
        <w:t xml:space="preserve"> </w:t>
      </w:r>
      <w:r w:rsidR="008064AC" w:rsidRPr="00944C9A">
        <w:t xml:space="preserve">in the USA, </w:t>
      </w:r>
      <w:r w:rsidR="00F27D56" w:rsidRPr="00944C9A">
        <w:t>for</w:t>
      </w:r>
      <w:r w:rsidR="008064AC" w:rsidRPr="00944C9A">
        <w:t>:</w:t>
      </w:r>
    </w:p>
    <w:p w14:paraId="163790E3" w14:textId="77777777" w:rsidR="008064AC" w:rsidRPr="00944C9A" w:rsidRDefault="008064AC" w:rsidP="00067A83">
      <w:pPr>
        <w:pStyle w:val="ListParagraph"/>
        <w:numPr>
          <w:ilvl w:val="0"/>
          <w:numId w:val="27"/>
        </w:numPr>
        <w:spacing w:line="480" w:lineRule="auto"/>
        <w:ind w:right="424"/>
        <w:rPr>
          <w:rFonts w:ascii="Trebuchet MS" w:hAnsi="Trebuchet MS"/>
        </w:rPr>
      </w:pPr>
      <w:r w:rsidRPr="00944C9A">
        <w:rPr>
          <w:rFonts w:ascii="Trebuchet MS" w:hAnsi="Trebuchet MS"/>
        </w:rPr>
        <w:t>Disability Providers</w:t>
      </w:r>
    </w:p>
    <w:p w14:paraId="619C25C9" w14:textId="77777777" w:rsidR="008064AC" w:rsidRPr="00944C9A" w:rsidRDefault="00F27D56" w:rsidP="00067A83">
      <w:pPr>
        <w:pStyle w:val="ListParagraph"/>
        <w:numPr>
          <w:ilvl w:val="0"/>
          <w:numId w:val="27"/>
        </w:numPr>
        <w:spacing w:line="480" w:lineRule="auto"/>
        <w:ind w:right="424"/>
        <w:rPr>
          <w:rFonts w:ascii="Trebuchet MS" w:hAnsi="Trebuchet MS"/>
        </w:rPr>
      </w:pPr>
      <w:r w:rsidRPr="00944C9A">
        <w:rPr>
          <w:rFonts w:ascii="Trebuchet MS" w:hAnsi="Trebuchet MS"/>
        </w:rPr>
        <w:t>Managed Care Providers</w:t>
      </w:r>
    </w:p>
    <w:p w14:paraId="68ECE438" w14:textId="46FCB4AD" w:rsidR="008064AC" w:rsidRPr="00944C9A" w:rsidRDefault="00F27D56" w:rsidP="00067A83">
      <w:pPr>
        <w:pStyle w:val="ListParagraph"/>
        <w:numPr>
          <w:ilvl w:val="0"/>
          <w:numId w:val="27"/>
        </w:numPr>
        <w:spacing w:line="480" w:lineRule="auto"/>
        <w:ind w:right="424"/>
        <w:rPr>
          <w:rFonts w:ascii="Trebuchet MS" w:hAnsi="Trebuchet MS"/>
        </w:rPr>
      </w:pPr>
      <w:r w:rsidRPr="00944C9A">
        <w:rPr>
          <w:rFonts w:ascii="Trebuchet MS" w:hAnsi="Trebuchet MS"/>
        </w:rPr>
        <w:t xml:space="preserve">Aging </w:t>
      </w:r>
      <w:r w:rsidR="008064AC" w:rsidRPr="00944C9A">
        <w:rPr>
          <w:rFonts w:ascii="Trebuchet MS" w:hAnsi="Trebuchet MS"/>
        </w:rPr>
        <w:t>and</w:t>
      </w:r>
      <w:r w:rsidRPr="00944C9A">
        <w:rPr>
          <w:rFonts w:ascii="Trebuchet MS" w:hAnsi="Trebuchet MS"/>
        </w:rPr>
        <w:t xml:space="preserve"> Disabilities Services</w:t>
      </w:r>
    </w:p>
    <w:p w14:paraId="04A95C12" w14:textId="62FC146E" w:rsidR="008064AC" w:rsidRPr="00944C9A" w:rsidRDefault="00F27D56" w:rsidP="008064AC">
      <w:pPr>
        <w:pStyle w:val="ListParagraph"/>
        <w:spacing w:line="480" w:lineRule="auto"/>
        <w:ind w:right="424"/>
        <w:rPr>
          <w:rFonts w:ascii="Trebuchet MS" w:hAnsi="Trebuchet MS"/>
        </w:rPr>
      </w:pPr>
      <w:r w:rsidRPr="00944C9A">
        <w:rPr>
          <w:rFonts w:ascii="Trebuchet MS" w:hAnsi="Trebuchet MS"/>
        </w:rPr>
        <w:t xml:space="preserve">  </w:t>
      </w:r>
    </w:p>
    <w:p w14:paraId="2F028768" w14:textId="3F1DB3EA" w:rsidR="00F27D56" w:rsidRPr="00944C9A" w:rsidRDefault="00F27D56" w:rsidP="00C545B1">
      <w:pPr>
        <w:spacing w:after="0" w:afterAutospacing="0" w:line="480" w:lineRule="auto"/>
        <w:ind w:right="424"/>
      </w:pPr>
      <w:r w:rsidRPr="00944C9A">
        <w:t>Here</w:t>
      </w:r>
      <w:r w:rsidR="00675CF2" w:rsidRPr="00944C9A">
        <w:t>,</w:t>
      </w:r>
      <w:r w:rsidRPr="00944C9A">
        <w:t xml:space="preserve"> the opportunities are focused on home and community based services with modular and mobile solutions</w:t>
      </w:r>
      <w:r w:rsidR="00DA369E" w:rsidRPr="00944C9A">
        <w:t xml:space="preserve"> which are</w:t>
      </w:r>
      <w:r w:rsidRPr="00944C9A">
        <w:t xml:space="preserve"> provided by </w:t>
      </w:r>
      <w:r w:rsidR="00675CF2" w:rsidRPr="00944C9A">
        <w:t xml:space="preserve">government entities </w:t>
      </w:r>
      <w:r w:rsidRPr="00944C9A">
        <w:t xml:space="preserve">and </w:t>
      </w:r>
      <w:r w:rsidR="00511665" w:rsidRPr="00944C9A">
        <w:t xml:space="preserve">by </w:t>
      </w:r>
      <w:r w:rsidR="008064AC" w:rsidRPr="00944C9A">
        <w:t xml:space="preserve">external providers </w:t>
      </w:r>
      <w:r w:rsidR="001F305D" w:rsidRPr="00944C9A">
        <w:t>(internal, 2016)</w:t>
      </w:r>
      <w:r w:rsidRPr="00944C9A">
        <w:t>.</w:t>
      </w:r>
    </w:p>
    <w:p w14:paraId="0F115BC1" w14:textId="77777777" w:rsidR="00F27D56" w:rsidRPr="00944C9A" w:rsidRDefault="00F27D56" w:rsidP="00C545B1">
      <w:pPr>
        <w:spacing w:after="0" w:afterAutospacing="0" w:line="480" w:lineRule="auto"/>
        <w:ind w:right="424"/>
      </w:pPr>
    </w:p>
    <w:p w14:paraId="27F9ACB8" w14:textId="423D985D" w:rsidR="00F27D56" w:rsidRPr="00944C9A" w:rsidRDefault="00A7329C" w:rsidP="00C545B1">
      <w:pPr>
        <w:spacing w:after="0" w:afterAutospacing="0" w:line="480" w:lineRule="auto"/>
        <w:ind w:right="424"/>
      </w:pPr>
      <w:r w:rsidRPr="00944C9A">
        <w:t>CareWorks</w:t>
      </w:r>
      <w:r w:rsidR="00F27D56" w:rsidRPr="00944C9A">
        <w:t xml:space="preserve"> currently invest also in the UK market and in particular the NHS for integrated Health and Social Services systems to regional Health Trusts as well as Local Authority Social Services departments.</w:t>
      </w:r>
    </w:p>
    <w:p w14:paraId="3063CBC3" w14:textId="77777777" w:rsidR="00F27D56" w:rsidRPr="00944C9A" w:rsidRDefault="00F27D56" w:rsidP="00C545B1">
      <w:pPr>
        <w:spacing w:after="0" w:afterAutospacing="0" w:line="480" w:lineRule="auto"/>
        <w:ind w:right="424"/>
      </w:pPr>
    </w:p>
    <w:p w14:paraId="7F8CC52A" w14:textId="3192645F" w:rsidR="00F27D56" w:rsidRPr="00944C9A" w:rsidRDefault="008064AC" w:rsidP="00C545B1">
      <w:pPr>
        <w:spacing w:after="0" w:afterAutospacing="0" w:line="480" w:lineRule="auto"/>
        <w:ind w:right="424"/>
      </w:pPr>
      <w:r w:rsidRPr="00944C9A">
        <w:lastRenderedPageBreak/>
        <w:t>Their future plan is th</w:t>
      </w:r>
      <w:r w:rsidR="00F27D56" w:rsidRPr="00944C9A">
        <w:t xml:space="preserve">ey will </w:t>
      </w:r>
      <w:r w:rsidRPr="00944C9A">
        <w:t xml:space="preserve">continue to </w:t>
      </w:r>
      <w:r w:rsidR="00F27D56" w:rsidRPr="00944C9A">
        <w:t>invest on recruitment and training in each country as well as marketing their products.</w:t>
      </w:r>
    </w:p>
    <w:p w14:paraId="5674C77B" w14:textId="77777777" w:rsidR="00F27D56" w:rsidRPr="00944C9A" w:rsidRDefault="00F27D56" w:rsidP="00C545B1">
      <w:pPr>
        <w:spacing w:after="0" w:afterAutospacing="0" w:line="480" w:lineRule="auto"/>
        <w:ind w:right="424"/>
        <w:jc w:val="center"/>
        <w:rPr>
          <w:b/>
          <w:color w:val="000000"/>
          <w:u w:val="single"/>
        </w:rPr>
      </w:pPr>
    </w:p>
    <w:p w14:paraId="591590D3" w14:textId="0332052E" w:rsidR="00F27D56" w:rsidRPr="00944C9A" w:rsidRDefault="00127E13" w:rsidP="00C545B1">
      <w:pPr>
        <w:spacing w:after="0" w:afterAutospacing="0" w:line="480" w:lineRule="auto"/>
        <w:ind w:right="424"/>
        <w:jc w:val="center"/>
        <w:rPr>
          <w:b/>
          <w:color w:val="000000"/>
          <w:u w:val="single"/>
        </w:rPr>
      </w:pPr>
      <w:r w:rsidRPr="00944C9A">
        <w:rPr>
          <w:b/>
          <w:color w:val="000000"/>
          <w:u w:val="single"/>
        </w:rPr>
        <w:t>TECHNOLOGY</w:t>
      </w:r>
    </w:p>
    <w:p w14:paraId="48DD81C3" w14:textId="77777777" w:rsidR="00893898" w:rsidRDefault="00893898" w:rsidP="00C545B1">
      <w:pPr>
        <w:spacing w:after="0" w:afterAutospacing="0" w:line="480" w:lineRule="auto"/>
        <w:ind w:right="424"/>
        <w:rPr>
          <w:color w:val="000000"/>
        </w:rPr>
      </w:pPr>
    </w:p>
    <w:p w14:paraId="2B61D202" w14:textId="507E11FA" w:rsidR="00F27D56" w:rsidRPr="00944C9A" w:rsidRDefault="00A7329C" w:rsidP="00C545B1">
      <w:pPr>
        <w:spacing w:after="0" w:afterAutospacing="0" w:line="480" w:lineRule="auto"/>
        <w:ind w:right="424"/>
        <w:rPr>
          <w:color w:val="000000"/>
        </w:rPr>
      </w:pPr>
      <w:r w:rsidRPr="00944C9A">
        <w:rPr>
          <w:color w:val="000000"/>
        </w:rPr>
        <w:t>CareWorks</w:t>
      </w:r>
      <w:r w:rsidR="00F27D56" w:rsidRPr="00944C9A">
        <w:rPr>
          <w:color w:val="000000"/>
        </w:rPr>
        <w:t xml:space="preserve"> will:</w:t>
      </w:r>
    </w:p>
    <w:p w14:paraId="62C26B05" w14:textId="77777777" w:rsidR="00F27D56" w:rsidRPr="00944C9A" w:rsidRDefault="00F27D56" w:rsidP="00067A83">
      <w:pPr>
        <w:numPr>
          <w:ilvl w:val="0"/>
          <w:numId w:val="18"/>
        </w:numPr>
        <w:spacing w:after="0" w:afterAutospacing="0" w:line="480" w:lineRule="auto"/>
        <w:ind w:right="424"/>
        <w:rPr>
          <w:color w:val="000000"/>
        </w:rPr>
      </w:pPr>
      <w:r w:rsidRPr="00944C9A">
        <w:rPr>
          <w:color w:val="000000"/>
        </w:rPr>
        <w:t>Build and release a version CRM 2011 that is compatible with Internet Explorer 11.</w:t>
      </w:r>
    </w:p>
    <w:p w14:paraId="579085EB" w14:textId="77777777" w:rsidR="00F27D56" w:rsidRPr="00944C9A" w:rsidRDefault="00F27D56" w:rsidP="00067A83">
      <w:pPr>
        <w:numPr>
          <w:ilvl w:val="0"/>
          <w:numId w:val="18"/>
        </w:numPr>
        <w:spacing w:after="0" w:afterAutospacing="0" w:line="480" w:lineRule="auto"/>
        <w:ind w:right="424"/>
        <w:rPr>
          <w:color w:val="000000"/>
        </w:rPr>
      </w:pPr>
      <w:r w:rsidRPr="00944C9A">
        <w:rPr>
          <w:color w:val="000000"/>
        </w:rPr>
        <w:t>Achieve MS SQL Server 2012 and MS SQL Server 2014 compatibility</w:t>
      </w:r>
    </w:p>
    <w:p w14:paraId="5E6E5FD0" w14:textId="77777777" w:rsidR="00F27D56" w:rsidRPr="00944C9A" w:rsidRDefault="00F27D56" w:rsidP="00067A83">
      <w:pPr>
        <w:numPr>
          <w:ilvl w:val="0"/>
          <w:numId w:val="18"/>
        </w:numPr>
        <w:spacing w:after="0" w:afterAutospacing="0" w:line="480" w:lineRule="auto"/>
        <w:ind w:right="424"/>
        <w:rPr>
          <w:color w:val="000000"/>
        </w:rPr>
      </w:pPr>
      <w:r w:rsidRPr="00944C9A">
        <w:rPr>
          <w:color w:val="000000"/>
        </w:rPr>
        <w:t>Windows 8 compatibility including Outlook</w:t>
      </w:r>
    </w:p>
    <w:p w14:paraId="7D7BABB7" w14:textId="0C778D30" w:rsidR="00127E13" w:rsidRPr="00944C9A" w:rsidRDefault="00127E13" w:rsidP="00067A83">
      <w:pPr>
        <w:numPr>
          <w:ilvl w:val="0"/>
          <w:numId w:val="18"/>
        </w:numPr>
        <w:spacing w:after="0" w:afterAutospacing="0" w:line="480" w:lineRule="auto"/>
        <w:ind w:right="424"/>
        <w:rPr>
          <w:color w:val="000000"/>
        </w:rPr>
      </w:pPr>
      <w:r w:rsidRPr="00944C9A">
        <w:rPr>
          <w:color w:val="000000"/>
        </w:rPr>
        <w:t>Upgrade to MS CRM 2016 in June/July 2016</w:t>
      </w:r>
    </w:p>
    <w:p w14:paraId="677BADAE" w14:textId="0EC2C8C0" w:rsidR="002222A9" w:rsidRPr="00944C9A" w:rsidRDefault="002222A9" w:rsidP="00067A83">
      <w:pPr>
        <w:numPr>
          <w:ilvl w:val="0"/>
          <w:numId w:val="18"/>
        </w:numPr>
        <w:spacing w:after="0" w:afterAutospacing="0" w:line="480" w:lineRule="auto"/>
        <w:ind w:right="424"/>
        <w:rPr>
          <w:color w:val="000000"/>
        </w:rPr>
      </w:pPr>
      <w:r w:rsidRPr="00944C9A">
        <w:rPr>
          <w:color w:val="000000"/>
        </w:rPr>
        <w:t>Mobile Web App will be launched late 2016</w:t>
      </w:r>
    </w:p>
    <w:p w14:paraId="4B5E876D" w14:textId="77777777" w:rsidR="00F27D56" w:rsidRPr="00944C9A" w:rsidRDefault="00F27D56" w:rsidP="00C545B1">
      <w:pPr>
        <w:spacing w:after="0" w:afterAutospacing="0" w:line="480" w:lineRule="auto"/>
        <w:ind w:right="424"/>
        <w:jc w:val="center"/>
        <w:rPr>
          <w:b/>
          <w:color w:val="000000"/>
          <w:u w:val="single"/>
        </w:rPr>
      </w:pPr>
    </w:p>
    <w:p w14:paraId="77DF3412" w14:textId="77777777" w:rsidR="00893898" w:rsidRDefault="00893898" w:rsidP="00C545B1">
      <w:pPr>
        <w:spacing w:after="0" w:afterAutospacing="0" w:line="480" w:lineRule="auto"/>
        <w:ind w:right="424"/>
        <w:jc w:val="center"/>
        <w:rPr>
          <w:b/>
          <w:color w:val="000000"/>
          <w:u w:val="single"/>
        </w:rPr>
      </w:pPr>
    </w:p>
    <w:p w14:paraId="047E4AC6" w14:textId="036037A3" w:rsidR="00F27D56" w:rsidRPr="00944C9A" w:rsidRDefault="00127E13" w:rsidP="00C545B1">
      <w:pPr>
        <w:spacing w:after="0" w:afterAutospacing="0" w:line="480" w:lineRule="auto"/>
        <w:ind w:right="424"/>
        <w:jc w:val="center"/>
        <w:rPr>
          <w:b/>
          <w:color w:val="000000"/>
          <w:u w:val="single"/>
        </w:rPr>
      </w:pPr>
      <w:r w:rsidRPr="00944C9A">
        <w:rPr>
          <w:b/>
          <w:color w:val="000000"/>
          <w:u w:val="single"/>
        </w:rPr>
        <w:t xml:space="preserve">MANAGEMENT STRUCTURE OF THE COMPANY AND THE ROLE </w:t>
      </w:r>
    </w:p>
    <w:p w14:paraId="7C07502A" w14:textId="2F8AA981" w:rsidR="00F27D56" w:rsidRDefault="00127E13" w:rsidP="00C545B1">
      <w:pPr>
        <w:spacing w:after="0" w:afterAutospacing="0" w:line="480" w:lineRule="auto"/>
        <w:ind w:right="424"/>
        <w:jc w:val="center"/>
        <w:rPr>
          <w:b/>
          <w:color w:val="000000"/>
          <w:u w:val="single"/>
        </w:rPr>
      </w:pPr>
      <w:r w:rsidRPr="00944C9A">
        <w:rPr>
          <w:b/>
          <w:color w:val="000000"/>
          <w:u w:val="single"/>
        </w:rPr>
        <w:t>OF THE EMPLOYEE WITHIN THE COMPANY</w:t>
      </w:r>
    </w:p>
    <w:p w14:paraId="74C7ECFB" w14:textId="77777777" w:rsidR="00893898" w:rsidRPr="00944C9A" w:rsidRDefault="00893898" w:rsidP="00C545B1">
      <w:pPr>
        <w:spacing w:after="0" w:afterAutospacing="0" w:line="480" w:lineRule="auto"/>
        <w:ind w:right="424"/>
        <w:jc w:val="center"/>
        <w:rPr>
          <w:b/>
          <w:color w:val="000000"/>
          <w:u w:val="single"/>
        </w:rPr>
      </w:pPr>
    </w:p>
    <w:p w14:paraId="619C2DBD" w14:textId="77777777" w:rsidR="002222A9" w:rsidRPr="00944C9A" w:rsidRDefault="00F27D56" w:rsidP="00C545B1">
      <w:pPr>
        <w:spacing w:after="0" w:afterAutospacing="0" w:line="480" w:lineRule="auto"/>
        <w:ind w:right="424"/>
        <w:rPr>
          <w:color w:val="000000"/>
        </w:rPr>
      </w:pPr>
      <w:r w:rsidRPr="00944C9A">
        <w:rPr>
          <w:color w:val="000000"/>
        </w:rPr>
        <w:t xml:space="preserve">My role as an intern fits under the Support Manager, who works directly under the </w:t>
      </w:r>
      <w:r w:rsidR="00DA369E" w:rsidRPr="00944C9A">
        <w:rPr>
          <w:color w:val="000000"/>
        </w:rPr>
        <w:t>Chief Executive Officer (</w:t>
      </w:r>
      <w:r w:rsidRPr="00944C9A">
        <w:rPr>
          <w:color w:val="000000"/>
        </w:rPr>
        <w:t>CEO</w:t>
      </w:r>
      <w:r w:rsidR="00DA369E" w:rsidRPr="00944C9A">
        <w:rPr>
          <w:color w:val="000000"/>
        </w:rPr>
        <w:t>)</w:t>
      </w:r>
      <w:r w:rsidRPr="00944C9A">
        <w:rPr>
          <w:color w:val="000000"/>
        </w:rPr>
        <w:t xml:space="preserve">.  There are seven departments under the CEO.  They are split into:  </w:t>
      </w:r>
    </w:p>
    <w:p w14:paraId="1A278928" w14:textId="77777777" w:rsidR="002222A9" w:rsidRPr="00944C9A" w:rsidRDefault="00F27D56" w:rsidP="00067A83">
      <w:pPr>
        <w:pStyle w:val="ListParagraph"/>
        <w:numPr>
          <w:ilvl w:val="0"/>
          <w:numId w:val="36"/>
        </w:numPr>
        <w:spacing w:line="480" w:lineRule="auto"/>
        <w:ind w:left="1985" w:right="424"/>
        <w:rPr>
          <w:rFonts w:ascii="Trebuchet MS" w:hAnsi="Trebuchet MS"/>
          <w:color w:val="000000"/>
        </w:rPr>
      </w:pPr>
      <w:r w:rsidRPr="00944C9A">
        <w:rPr>
          <w:rFonts w:ascii="Trebuchet MS" w:hAnsi="Trebuchet MS"/>
          <w:color w:val="000000"/>
        </w:rPr>
        <w:t xml:space="preserve">the USA area; </w:t>
      </w:r>
    </w:p>
    <w:p w14:paraId="295643AC" w14:textId="77777777" w:rsidR="002222A9" w:rsidRPr="00944C9A" w:rsidRDefault="00F27D56" w:rsidP="00067A83">
      <w:pPr>
        <w:pStyle w:val="ListParagraph"/>
        <w:numPr>
          <w:ilvl w:val="0"/>
          <w:numId w:val="36"/>
        </w:numPr>
        <w:spacing w:line="480" w:lineRule="auto"/>
        <w:ind w:left="1985" w:right="424"/>
        <w:rPr>
          <w:rFonts w:ascii="Trebuchet MS" w:hAnsi="Trebuchet MS"/>
          <w:color w:val="000000"/>
        </w:rPr>
      </w:pPr>
      <w:r w:rsidRPr="00944C9A">
        <w:rPr>
          <w:rFonts w:ascii="Trebuchet MS" w:hAnsi="Trebuchet MS"/>
          <w:color w:val="000000"/>
        </w:rPr>
        <w:t>Dev</w:t>
      </w:r>
      <w:r w:rsidR="00DA369E" w:rsidRPr="00944C9A">
        <w:rPr>
          <w:rFonts w:ascii="Trebuchet MS" w:hAnsi="Trebuchet MS"/>
          <w:color w:val="000000"/>
        </w:rPr>
        <w:t xml:space="preserve">elopment/Implementation Teams (Backend); </w:t>
      </w:r>
    </w:p>
    <w:p w14:paraId="54BCC0B4" w14:textId="77777777" w:rsidR="002222A9" w:rsidRPr="00944C9A" w:rsidRDefault="00DA369E" w:rsidP="00067A83">
      <w:pPr>
        <w:pStyle w:val="ListParagraph"/>
        <w:numPr>
          <w:ilvl w:val="0"/>
          <w:numId w:val="36"/>
        </w:numPr>
        <w:spacing w:line="480" w:lineRule="auto"/>
        <w:ind w:left="1985" w:right="424"/>
        <w:rPr>
          <w:rFonts w:ascii="Trebuchet MS" w:hAnsi="Trebuchet MS"/>
          <w:color w:val="000000"/>
        </w:rPr>
      </w:pPr>
      <w:r w:rsidRPr="00944C9A">
        <w:rPr>
          <w:rFonts w:ascii="Trebuchet MS" w:hAnsi="Trebuchet MS"/>
          <w:color w:val="000000"/>
        </w:rPr>
        <w:t>Support Service Desk (F</w:t>
      </w:r>
      <w:r w:rsidR="00F27D56" w:rsidRPr="00944C9A">
        <w:rPr>
          <w:rFonts w:ascii="Trebuchet MS" w:hAnsi="Trebuchet MS"/>
          <w:color w:val="000000"/>
        </w:rPr>
        <w:t xml:space="preserve">rontend)/Engineering; </w:t>
      </w:r>
    </w:p>
    <w:p w14:paraId="05088224" w14:textId="77777777" w:rsidR="002222A9" w:rsidRPr="00944C9A" w:rsidRDefault="00F27D56" w:rsidP="00067A83">
      <w:pPr>
        <w:pStyle w:val="ListParagraph"/>
        <w:numPr>
          <w:ilvl w:val="0"/>
          <w:numId w:val="36"/>
        </w:numPr>
        <w:spacing w:line="480" w:lineRule="auto"/>
        <w:ind w:left="1985" w:right="424"/>
        <w:rPr>
          <w:rFonts w:ascii="Trebuchet MS" w:hAnsi="Trebuchet MS"/>
          <w:color w:val="000000"/>
        </w:rPr>
      </w:pPr>
      <w:r w:rsidRPr="00944C9A">
        <w:rPr>
          <w:rFonts w:ascii="Trebuchet MS" w:hAnsi="Trebuchet MS"/>
          <w:color w:val="000000"/>
        </w:rPr>
        <w:t xml:space="preserve">Sales/Project; </w:t>
      </w:r>
    </w:p>
    <w:p w14:paraId="5C2609A6" w14:textId="77777777" w:rsidR="002222A9" w:rsidRPr="00944C9A" w:rsidRDefault="00F27D56" w:rsidP="00067A83">
      <w:pPr>
        <w:pStyle w:val="ListParagraph"/>
        <w:numPr>
          <w:ilvl w:val="0"/>
          <w:numId w:val="36"/>
        </w:numPr>
        <w:spacing w:line="480" w:lineRule="auto"/>
        <w:ind w:left="1985" w:right="424"/>
        <w:rPr>
          <w:rFonts w:ascii="Trebuchet MS" w:hAnsi="Trebuchet MS"/>
          <w:color w:val="000000"/>
        </w:rPr>
      </w:pPr>
      <w:r w:rsidRPr="00944C9A">
        <w:rPr>
          <w:rFonts w:ascii="Trebuchet MS" w:hAnsi="Trebuchet MS"/>
          <w:color w:val="000000"/>
        </w:rPr>
        <w:t xml:space="preserve">Payroll; </w:t>
      </w:r>
    </w:p>
    <w:p w14:paraId="0F7A69B1" w14:textId="77777777" w:rsidR="002222A9" w:rsidRPr="00944C9A" w:rsidRDefault="00F27D56" w:rsidP="00067A83">
      <w:pPr>
        <w:pStyle w:val="ListParagraph"/>
        <w:numPr>
          <w:ilvl w:val="0"/>
          <w:numId w:val="36"/>
        </w:numPr>
        <w:spacing w:line="480" w:lineRule="auto"/>
        <w:ind w:left="1985" w:right="424"/>
        <w:rPr>
          <w:rFonts w:ascii="Trebuchet MS" w:hAnsi="Trebuchet MS"/>
          <w:color w:val="000000"/>
        </w:rPr>
      </w:pPr>
      <w:r w:rsidRPr="00944C9A">
        <w:rPr>
          <w:rFonts w:ascii="Trebuchet MS" w:hAnsi="Trebuchet MS"/>
          <w:color w:val="000000"/>
        </w:rPr>
        <w:t xml:space="preserve">Administration </w:t>
      </w:r>
    </w:p>
    <w:p w14:paraId="19AE2D6C" w14:textId="77777777" w:rsidR="00DF3133" w:rsidRPr="00944C9A" w:rsidRDefault="00F27D56" w:rsidP="00067A83">
      <w:pPr>
        <w:pStyle w:val="ListParagraph"/>
        <w:numPr>
          <w:ilvl w:val="0"/>
          <w:numId w:val="36"/>
        </w:numPr>
        <w:spacing w:line="480" w:lineRule="auto"/>
        <w:ind w:left="1985" w:right="424"/>
        <w:rPr>
          <w:rFonts w:ascii="Trebuchet MS" w:hAnsi="Trebuchet MS"/>
          <w:color w:val="000000"/>
        </w:rPr>
      </w:pPr>
      <w:r w:rsidRPr="00944C9A">
        <w:rPr>
          <w:rFonts w:ascii="Trebuchet MS" w:hAnsi="Trebuchet MS"/>
          <w:color w:val="000000"/>
        </w:rPr>
        <w:lastRenderedPageBreak/>
        <w:t xml:space="preserve">Marketing.  </w:t>
      </w:r>
    </w:p>
    <w:p w14:paraId="7BF62F3E" w14:textId="4A11478C" w:rsidR="00587E1A" w:rsidRPr="00944C9A" w:rsidRDefault="00F27D56" w:rsidP="00DF3133">
      <w:pPr>
        <w:spacing w:line="480" w:lineRule="auto"/>
        <w:ind w:left="360" w:right="424"/>
        <w:rPr>
          <w:color w:val="000000"/>
        </w:rPr>
      </w:pPr>
      <w:r w:rsidRPr="00944C9A">
        <w:rPr>
          <w:color w:val="000000"/>
        </w:rPr>
        <w:t>The company also employs staff on a contract basis for 12 months or sh</w:t>
      </w:r>
      <w:r w:rsidR="00127E13" w:rsidRPr="00944C9A">
        <w:rPr>
          <w:color w:val="000000"/>
        </w:rPr>
        <w:t xml:space="preserve">orter depending on requirements.  </w:t>
      </w:r>
    </w:p>
    <w:p w14:paraId="3F9B4AFA" w14:textId="2E7F5EED" w:rsidR="00F27D56" w:rsidRPr="00944C9A" w:rsidRDefault="00587E1A" w:rsidP="00C545B1">
      <w:pPr>
        <w:spacing w:after="0" w:afterAutospacing="0" w:line="480" w:lineRule="auto"/>
        <w:ind w:right="424"/>
        <w:rPr>
          <w:color w:val="000000"/>
        </w:rPr>
      </w:pPr>
      <w:r w:rsidRPr="00944C9A">
        <w:rPr>
          <w:color w:val="000000"/>
        </w:rPr>
        <w:t>Figure 2</w:t>
      </w:r>
      <w:r w:rsidR="00127E13" w:rsidRPr="00944C9A">
        <w:rPr>
          <w:color w:val="000000"/>
        </w:rPr>
        <w:t xml:space="preserve"> shows the management structure of the company</w:t>
      </w:r>
      <w:r w:rsidR="00213EA5" w:rsidRPr="00944C9A">
        <w:rPr>
          <w:color w:val="000000"/>
        </w:rPr>
        <w:t xml:space="preserve"> </w:t>
      </w:r>
      <w:r w:rsidR="00485389" w:rsidRPr="00944C9A">
        <w:rPr>
          <w:color w:val="000000"/>
        </w:rPr>
        <w:t xml:space="preserve">and their role titles </w:t>
      </w:r>
      <w:r w:rsidR="00213EA5" w:rsidRPr="00944C9A">
        <w:rPr>
          <w:color w:val="000000"/>
        </w:rPr>
        <w:t>(internal, 2016)</w:t>
      </w:r>
      <w:r w:rsidR="00127E13" w:rsidRPr="00944C9A">
        <w:rPr>
          <w:color w:val="000000"/>
        </w:rPr>
        <w:t>.</w:t>
      </w:r>
    </w:p>
    <w:p w14:paraId="3818EC89" w14:textId="77777777" w:rsidR="00213EA5" w:rsidRPr="00944C9A" w:rsidRDefault="00213EA5" w:rsidP="00C545B1">
      <w:pPr>
        <w:spacing w:after="0" w:afterAutospacing="0" w:line="480" w:lineRule="auto"/>
        <w:ind w:right="424"/>
        <w:rPr>
          <w:color w:val="000000"/>
        </w:rPr>
      </w:pPr>
    </w:p>
    <w:p w14:paraId="43982C11" w14:textId="77777777" w:rsidR="00F27D56" w:rsidRPr="00944C9A" w:rsidRDefault="00991F18" w:rsidP="00C545B1">
      <w:pPr>
        <w:spacing w:after="0" w:afterAutospacing="0" w:line="480" w:lineRule="auto"/>
        <w:ind w:right="424"/>
        <w:rPr>
          <w:color w:val="000000"/>
        </w:rPr>
      </w:pPr>
      <w:r w:rsidRPr="00944C9A">
        <w:rPr>
          <w:noProof/>
          <w:lang w:eastAsia="en-IE"/>
        </w:rPr>
        <w:drawing>
          <wp:inline distT="0" distB="0" distL="0" distR="0" wp14:anchorId="67189713" wp14:editId="6497F220">
            <wp:extent cx="6709145" cy="3686537"/>
            <wp:effectExtent l="0" t="0" r="0" b="95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14265" cy="3689350"/>
                    </a:xfrm>
                    <a:prstGeom prst="rect">
                      <a:avLst/>
                    </a:prstGeom>
                    <a:noFill/>
                    <a:ln>
                      <a:noFill/>
                    </a:ln>
                  </pic:spPr>
                </pic:pic>
              </a:graphicData>
            </a:graphic>
          </wp:inline>
        </w:drawing>
      </w:r>
    </w:p>
    <w:p w14:paraId="3FDF5A73" w14:textId="5B3CCD5E" w:rsidR="00F27D56" w:rsidRPr="00944C9A" w:rsidRDefault="00485389" w:rsidP="00C545B1">
      <w:pPr>
        <w:spacing w:after="0" w:afterAutospacing="0" w:line="480" w:lineRule="auto"/>
        <w:ind w:right="424"/>
        <w:rPr>
          <w:color w:val="000000"/>
          <w:highlight w:val="yellow"/>
        </w:rPr>
      </w:pPr>
      <w:r w:rsidRPr="00944C9A">
        <w:rPr>
          <w:color w:val="000000"/>
        </w:rPr>
        <w:t xml:space="preserve">Figure </w:t>
      </w:r>
      <w:r w:rsidR="00587E1A" w:rsidRPr="00944C9A">
        <w:rPr>
          <w:color w:val="000000"/>
        </w:rPr>
        <w:t>2</w:t>
      </w:r>
      <w:r w:rsidRPr="00944C9A">
        <w:rPr>
          <w:color w:val="000000"/>
        </w:rPr>
        <w:t>.</w:t>
      </w:r>
      <w:r w:rsidR="00F27D56" w:rsidRPr="00944C9A">
        <w:rPr>
          <w:color w:val="000000"/>
        </w:rPr>
        <w:t xml:space="preserve"> </w:t>
      </w:r>
      <w:r w:rsidR="00A7329C" w:rsidRPr="00944C9A">
        <w:rPr>
          <w:color w:val="000000"/>
        </w:rPr>
        <w:t>CareWorks</w:t>
      </w:r>
      <w:r w:rsidR="00F27D56" w:rsidRPr="00944C9A">
        <w:rPr>
          <w:color w:val="000000"/>
        </w:rPr>
        <w:t xml:space="preserve">’ Management Structure of the company </w:t>
      </w:r>
      <w:r w:rsidR="00213EA5" w:rsidRPr="00944C9A">
        <w:rPr>
          <w:color w:val="000000"/>
        </w:rPr>
        <w:t>(internal, 2016)</w:t>
      </w:r>
    </w:p>
    <w:p w14:paraId="769DB22F" w14:textId="77777777" w:rsidR="00F27D56" w:rsidRPr="00944C9A" w:rsidRDefault="00F27D56" w:rsidP="00C545B1">
      <w:pPr>
        <w:spacing w:after="0" w:afterAutospacing="0" w:line="480" w:lineRule="auto"/>
        <w:ind w:right="424"/>
        <w:jc w:val="center"/>
        <w:rPr>
          <w:b/>
          <w:color w:val="000000"/>
          <w:u w:val="single"/>
        </w:rPr>
      </w:pPr>
    </w:p>
    <w:p w14:paraId="4A88C586" w14:textId="77777777" w:rsidR="00DF3133" w:rsidRPr="00944C9A" w:rsidRDefault="00DF3133">
      <w:pPr>
        <w:spacing w:after="0" w:afterAutospacing="0"/>
        <w:jc w:val="left"/>
        <w:rPr>
          <w:b/>
          <w:color w:val="000000"/>
          <w:u w:val="single"/>
        </w:rPr>
      </w:pPr>
      <w:r w:rsidRPr="00944C9A">
        <w:rPr>
          <w:b/>
          <w:color w:val="000000"/>
          <w:u w:val="single"/>
        </w:rPr>
        <w:br w:type="page"/>
      </w:r>
    </w:p>
    <w:p w14:paraId="1AC9AF0F" w14:textId="3430ADD0" w:rsidR="00F27D56" w:rsidRDefault="00127E13" w:rsidP="00C545B1">
      <w:pPr>
        <w:spacing w:after="0" w:afterAutospacing="0" w:line="480" w:lineRule="auto"/>
        <w:ind w:right="424"/>
        <w:jc w:val="center"/>
        <w:rPr>
          <w:b/>
          <w:color w:val="000000"/>
          <w:u w:val="single"/>
        </w:rPr>
      </w:pPr>
      <w:r w:rsidRPr="00944C9A">
        <w:rPr>
          <w:b/>
          <w:color w:val="000000"/>
          <w:u w:val="single"/>
        </w:rPr>
        <w:lastRenderedPageBreak/>
        <w:t>STRATEGIC CHANGES IN SUPPORT DEPARTMENT AND TEAM</w:t>
      </w:r>
    </w:p>
    <w:p w14:paraId="59AE4E6D" w14:textId="77777777" w:rsidR="00893898" w:rsidRPr="00944C9A" w:rsidRDefault="00893898" w:rsidP="00C545B1">
      <w:pPr>
        <w:spacing w:after="0" w:afterAutospacing="0" w:line="480" w:lineRule="auto"/>
        <w:ind w:right="424"/>
        <w:jc w:val="center"/>
        <w:rPr>
          <w:b/>
          <w:color w:val="000000"/>
          <w:u w:val="single"/>
        </w:rPr>
      </w:pPr>
    </w:p>
    <w:p w14:paraId="464DA133" w14:textId="1487085F" w:rsidR="00F27D56" w:rsidRPr="00944C9A" w:rsidRDefault="00F27D56" w:rsidP="00C545B1">
      <w:pPr>
        <w:spacing w:after="0" w:afterAutospacing="0" w:line="480" w:lineRule="auto"/>
        <w:ind w:right="424"/>
        <w:rPr>
          <w:color w:val="000000"/>
        </w:rPr>
      </w:pPr>
      <w:r w:rsidRPr="00944C9A">
        <w:rPr>
          <w:color w:val="000000"/>
        </w:rPr>
        <w:t>The role of</w:t>
      </w:r>
      <w:r w:rsidR="00E032A2" w:rsidRPr="00944C9A">
        <w:rPr>
          <w:color w:val="000000"/>
        </w:rPr>
        <w:t xml:space="preserve"> IT </w:t>
      </w:r>
      <w:r w:rsidRPr="00944C9A">
        <w:rPr>
          <w:color w:val="000000"/>
        </w:rPr>
        <w:t>and the use of</w:t>
      </w:r>
      <w:r w:rsidR="00E032A2" w:rsidRPr="00944C9A">
        <w:rPr>
          <w:color w:val="000000"/>
        </w:rPr>
        <w:t xml:space="preserve"> Information Technology </w:t>
      </w:r>
      <w:r w:rsidRPr="00944C9A">
        <w:rPr>
          <w:color w:val="000000"/>
        </w:rPr>
        <w:t>in the department follow a predefined system pr</w:t>
      </w:r>
      <w:r w:rsidR="00DF3133" w:rsidRPr="00944C9A">
        <w:rPr>
          <w:color w:val="000000"/>
        </w:rPr>
        <w:t>ocess.  The support department s</w:t>
      </w:r>
      <w:r w:rsidRPr="00944C9A">
        <w:rPr>
          <w:color w:val="000000"/>
        </w:rPr>
        <w:t xml:space="preserve">its in at the frontend supporting clients who log incidents with </w:t>
      </w:r>
      <w:r w:rsidR="00DA369E" w:rsidRPr="00944C9A">
        <w:rPr>
          <w:color w:val="000000"/>
        </w:rPr>
        <w:t>the company</w:t>
      </w:r>
      <w:r w:rsidRPr="00944C9A">
        <w:rPr>
          <w:color w:val="000000"/>
        </w:rPr>
        <w:t xml:space="preserve">.  My key role is to serve as the first point of contact between the customer and the company.  </w:t>
      </w:r>
      <w:r w:rsidR="00BE5358" w:rsidRPr="00944C9A">
        <w:rPr>
          <w:color w:val="000000"/>
        </w:rPr>
        <w:t>Details of which include:</w:t>
      </w:r>
    </w:p>
    <w:p w14:paraId="2B2DF7B2" w14:textId="198CF1A9" w:rsidR="00F27D56" w:rsidRPr="00944C9A" w:rsidRDefault="00F27D56" w:rsidP="00067A83">
      <w:pPr>
        <w:pStyle w:val="ListParagraph"/>
        <w:numPr>
          <w:ilvl w:val="0"/>
          <w:numId w:val="37"/>
        </w:numPr>
        <w:spacing w:line="480" w:lineRule="auto"/>
        <w:ind w:right="424"/>
        <w:jc w:val="both"/>
        <w:rPr>
          <w:rFonts w:ascii="Trebuchet MS" w:hAnsi="Trebuchet MS"/>
          <w:color w:val="000000"/>
        </w:rPr>
      </w:pPr>
      <w:r w:rsidRPr="00944C9A">
        <w:rPr>
          <w:rFonts w:ascii="Trebuchet MS" w:hAnsi="Trebuchet MS"/>
          <w:color w:val="000000"/>
        </w:rPr>
        <w:t xml:space="preserve">Screening each incident and verification of </w:t>
      </w:r>
      <w:r w:rsidR="00BE5358" w:rsidRPr="00944C9A">
        <w:rPr>
          <w:rFonts w:ascii="Trebuchet MS" w:hAnsi="Trebuchet MS"/>
          <w:color w:val="000000"/>
        </w:rPr>
        <w:t>details such as</w:t>
      </w:r>
      <w:r w:rsidRPr="00944C9A">
        <w:rPr>
          <w:rFonts w:ascii="Trebuchet MS" w:hAnsi="Trebuchet MS"/>
          <w:color w:val="000000"/>
        </w:rPr>
        <w:t xml:space="preserve"> priority, product, version, environment and module.  </w:t>
      </w:r>
    </w:p>
    <w:p w14:paraId="1D843D29" w14:textId="77777777" w:rsidR="00F27D56" w:rsidRPr="00944C9A" w:rsidRDefault="00F27D56" w:rsidP="00067A83">
      <w:pPr>
        <w:pStyle w:val="ListParagraph"/>
        <w:numPr>
          <w:ilvl w:val="0"/>
          <w:numId w:val="37"/>
        </w:numPr>
        <w:spacing w:line="480" w:lineRule="auto"/>
        <w:ind w:right="424"/>
        <w:jc w:val="both"/>
        <w:rPr>
          <w:rFonts w:ascii="Trebuchet MS" w:hAnsi="Trebuchet MS"/>
          <w:color w:val="000000"/>
        </w:rPr>
      </w:pPr>
      <w:r w:rsidRPr="00944C9A">
        <w:rPr>
          <w:rFonts w:ascii="Trebuchet MS" w:hAnsi="Trebuchet MS"/>
          <w:color w:val="000000"/>
        </w:rPr>
        <w:t>Deciding who to assign the incident to.</w:t>
      </w:r>
    </w:p>
    <w:p w14:paraId="77DAC47B" w14:textId="0AF3AFB0" w:rsidR="00F27D56" w:rsidRPr="00944C9A" w:rsidRDefault="00BE5358" w:rsidP="00067A83">
      <w:pPr>
        <w:pStyle w:val="ListParagraph"/>
        <w:numPr>
          <w:ilvl w:val="0"/>
          <w:numId w:val="37"/>
        </w:numPr>
        <w:spacing w:line="480" w:lineRule="auto"/>
        <w:ind w:right="424"/>
        <w:jc w:val="both"/>
        <w:rPr>
          <w:rFonts w:ascii="Trebuchet MS" w:hAnsi="Trebuchet MS"/>
          <w:color w:val="000000"/>
        </w:rPr>
      </w:pPr>
      <w:r w:rsidRPr="00944C9A">
        <w:rPr>
          <w:rFonts w:ascii="Trebuchet MS" w:hAnsi="Trebuchet MS"/>
          <w:color w:val="000000"/>
        </w:rPr>
        <w:t>T</w:t>
      </w:r>
      <w:r w:rsidR="00F27D56" w:rsidRPr="00944C9A">
        <w:rPr>
          <w:rFonts w:ascii="Trebuchet MS" w:hAnsi="Trebuchet MS"/>
          <w:color w:val="000000"/>
        </w:rPr>
        <w:t xml:space="preserve">o see if I can </w:t>
      </w:r>
      <w:r w:rsidR="00247DB9" w:rsidRPr="00944C9A">
        <w:rPr>
          <w:rFonts w:ascii="Trebuchet MS" w:hAnsi="Trebuchet MS"/>
          <w:color w:val="000000"/>
        </w:rPr>
        <w:t>resolve incident on my own merits.</w:t>
      </w:r>
    </w:p>
    <w:p w14:paraId="1EB096C0" w14:textId="754A532F" w:rsidR="00F27D56" w:rsidRPr="00944C9A" w:rsidRDefault="00247DB9" w:rsidP="00067A83">
      <w:pPr>
        <w:pStyle w:val="ListParagraph"/>
        <w:numPr>
          <w:ilvl w:val="0"/>
          <w:numId w:val="37"/>
        </w:numPr>
        <w:spacing w:line="480" w:lineRule="auto"/>
        <w:ind w:right="424"/>
        <w:jc w:val="both"/>
        <w:rPr>
          <w:rFonts w:ascii="Trebuchet MS" w:hAnsi="Trebuchet MS"/>
          <w:color w:val="000000"/>
        </w:rPr>
      </w:pPr>
      <w:r w:rsidRPr="00944C9A">
        <w:rPr>
          <w:rFonts w:ascii="Trebuchet MS" w:hAnsi="Trebuchet MS"/>
          <w:color w:val="000000"/>
        </w:rPr>
        <w:t>Otherwise</w:t>
      </w:r>
      <w:r w:rsidR="00F27D56" w:rsidRPr="00944C9A">
        <w:rPr>
          <w:rFonts w:ascii="Trebuchet MS" w:hAnsi="Trebuchet MS"/>
          <w:color w:val="000000"/>
        </w:rPr>
        <w:t xml:space="preserve"> I assign it to </w:t>
      </w:r>
      <w:r w:rsidRPr="00944C9A">
        <w:rPr>
          <w:rFonts w:ascii="Trebuchet MS" w:hAnsi="Trebuchet MS"/>
          <w:color w:val="000000"/>
        </w:rPr>
        <w:t>the next level 1 resource</w:t>
      </w:r>
      <w:r w:rsidR="00F27D56" w:rsidRPr="00944C9A">
        <w:rPr>
          <w:rFonts w:ascii="Trebuchet MS" w:hAnsi="Trebuchet MS"/>
          <w:color w:val="000000"/>
        </w:rPr>
        <w:t xml:space="preserve"> and if he cannot then he pass it onto the </w:t>
      </w:r>
      <w:r w:rsidRPr="00944C9A">
        <w:rPr>
          <w:rFonts w:ascii="Trebuchet MS" w:hAnsi="Trebuchet MS"/>
          <w:color w:val="000000"/>
        </w:rPr>
        <w:t>next appropriate</w:t>
      </w:r>
      <w:r w:rsidR="00F27D56" w:rsidRPr="00944C9A">
        <w:rPr>
          <w:rFonts w:ascii="Trebuchet MS" w:hAnsi="Trebuchet MS"/>
          <w:color w:val="000000"/>
        </w:rPr>
        <w:t xml:space="preserve"> level 1. </w:t>
      </w:r>
    </w:p>
    <w:p w14:paraId="4480C93B" w14:textId="7C8286F7" w:rsidR="00DF3133" w:rsidRPr="00944C9A" w:rsidRDefault="00DF3133" w:rsidP="00067A83">
      <w:pPr>
        <w:pStyle w:val="ListParagraph"/>
        <w:numPr>
          <w:ilvl w:val="0"/>
          <w:numId w:val="37"/>
        </w:numPr>
        <w:spacing w:line="480" w:lineRule="auto"/>
        <w:ind w:right="424"/>
        <w:jc w:val="both"/>
        <w:rPr>
          <w:rFonts w:ascii="Trebuchet MS" w:hAnsi="Trebuchet MS"/>
          <w:color w:val="000000"/>
        </w:rPr>
      </w:pPr>
      <w:r w:rsidRPr="00944C9A">
        <w:rPr>
          <w:rFonts w:ascii="Trebuchet MS" w:hAnsi="Trebuchet MS"/>
          <w:color w:val="000000"/>
        </w:rPr>
        <w:t>Escalate incident to level 2 after reproducing the steps</w:t>
      </w:r>
    </w:p>
    <w:p w14:paraId="1BB4A74A" w14:textId="77777777" w:rsidR="00DF3133" w:rsidRPr="00944C9A" w:rsidRDefault="00DF3133" w:rsidP="00DF3133">
      <w:pPr>
        <w:pStyle w:val="ListParagraph"/>
        <w:spacing w:line="480" w:lineRule="auto"/>
        <w:ind w:left="1080" w:right="424"/>
        <w:jc w:val="both"/>
        <w:rPr>
          <w:rFonts w:ascii="Trebuchet MS" w:hAnsi="Trebuchet MS"/>
          <w:color w:val="000000"/>
        </w:rPr>
      </w:pPr>
    </w:p>
    <w:p w14:paraId="77940529" w14:textId="746DC19A" w:rsidR="00F27D56" w:rsidRPr="00944C9A" w:rsidRDefault="00247DB9" w:rsidP="00247DB9">
      <w:pPr>
        <w:spacing w:line="480" w:lineRule="auto"/>
        <w:ind w:right="424"/>
        <w:rPr>
          <w:color w:val="000000"/>
        </w:rPr>
      </w:pPr>
      <w:r w:rsidRPr="00944C9A">
        <w:rPr>
          <w:color w:val="000000"/>
        </w:rPr>
        <w:t>R</w:t>
      </w:r>
      <w:r w:rsidR="001F305D" w:rsidRPr="00944C9A">
        <w:rPr>
          <w:color w:val="000000"/>
        </w:rPr>
        <w:t>ecruit</w:t>
      </w:r>
      <w:r w:rsidRPr="00944C9A">
        <w:rPr>
          <w:color w:val="000000"/>
        </w:rPr>
        <w:t>ment of</w:t>
      </w:r>
      <w:r w:rsidR="001F305D" w:rsidRPr="00944C9A">
        <w:rPr>
          <w:color w:val="000000"/>
        </w:rPr>
        <w:t xml:space="preserve"> another </w:t>
      </w:r>
      <w:r w:rsidR="00F27D56" w:rsidRPr="00944C9A">
        <w:rPr>
          <w:color w:val="000000"/>
        </w:rPr>
        <w:t xml:space="preserve">full time level 1 staff </w:t>
      </w:r>
      <w:r w:rsidR="001F305D" w:rsidRPr="00944C9A">
        <w:rPr>
          <w:color w:val="000000"/>
        </w:rPr>
        <w:t>was on the agenda, but due to busy schedules, recruitment was put on hold</w:t>
      </w:r>
      <w:r w:rsidR="00F27D56" w:rsidRPr="00944C9A">
        <w:rPr>
          <w:color w:val="000000"/>
        </w:rPr>
        <w:t xml:space="preserve">.  At the time of </w:t>
      </w:r>
      <w:r w:rsidRPr="00944C9A">
        <w:rPr>
          <w:color w:val="000000"/>
        </w:rPr>
        <w:t xml:space="preserve">writing </w:t>
      </w:r>
      <w:r w:rsidR="00F27D56" w:rsidRPr="00944C9A">
        <w:rPr>
          <w:color w:val="000000"/>
        </w:rPr>
        <w:t>this Chapter 1</w:t>
      </w:r>
      <w:r w:rsidRPr="00944C9A">
        <w:rPr>
          <w:color w:val="000000"/>
        </w:rPr>
        <w:t>,</w:t>
      </w:r>
      <w:r w:rsidR="00F27D56" w:rsidRPr="00944C9A">
        <w:rPr>
          <w:color w:val="000000"/>
        </w:rPr>
        <w:t xml:space="preserve"> </w:t>
      </w:r>
      <w:r w:rsidR="001F305D" w:rsidRPr="00944C9A">
        <w:rPr>
          <w:color w:val="000000"/>
        </w:rPr>
        <w:t xml:space="preserve">we lost a level 1 team member </w:t>
      </w:r>
      <w:r w:rsidRPr="00944C9A">
        <w:rPr>
          <w:color w:val="000000"/>
        </w:rPr>
        <w:t>which resulted in his</w:t>
      </w:r>
      <w:r w:rsidR="001F305D" w:rsidRPr="00944C9A">
        <w:rPr>
          <w:color w:val="000000"/>
        </w:rPr>
        <w:t xml:space="preserve"> </w:t>
      </w:r>
      <w:r w:rsidR="00F27D56" w:rsidRPr="00944C9A">
        <w:rPr>
          <w:color w:val="000000"/>
        </w:rPr>
        <w:t xml:space="preserve">280+ incidents </w:t>
      </w:r>
      <w:r w:rsidRPr="00944C9A">
        <w:rPr>
          <w:color w:val="000000"/>
        </w:rPr>
        <w:t>being</w:t>
      </w:r>
      <w:r w:rsidR="00F27D56" w:rsidRPr="00944C9A">
        <w:rPr>
          <w:color w:val="000000"/>
        </w:rPr>
        <w:t xml:space="preserve"> split between </w:t>
      </w:r>
      <w:r w:rsidR="001F305D" w:rsidRPr="00944C9A">
        <w:rPr>
          <w:color w:val="000000"/>
        </w:rPr>
        <w:t>four team members, including me.</w:t>
      </w:r>
    </w:p>
    <w:p w14:paraId="38461BE6" w14:textId="31A92DB4" w:rsidR="00BE5358" w:rsidRPr="00944C9A" w:rsidRDefault="00BE5358" w:rsidP="00BE5358">
      <w:pPr>
        <w:spacing w:after="0" w:afterAutospacing="0" w:line="480" w:lineRule="auto"/>
        <w:ind w:right="424"/>
        <w:rPr>
          <w:color w:val="000000"/>
        </w:rPr>
      </w:pPr>
      <w:r w:rsidRPr="00944C9A">
        <w:rPr>
          <w:color w:val="000000"/>
        </w:rPr>
        <w:t>The tasks that I set myself to do</w:t>
      </w:r>
      <w:r w:rsidR="00247DB9" w:rsidRPr="00944C9A">
        <w:rPr>
          <w:color w:val="000000"/>
        </w:rPr>
        <w:t xml:space="preserve"> are</w:t>
      </w:r>
      <w:r w:rsidRPr="00944C9A">
        <w:rPr>
          <w:color w:val="000000"/>
        </w:rPr>
        <w:t>:</w:t>
      </w:r>
    </w:p>
    <w:p w14:paraId="74A90BDC" w14:textId="3C6F4374" w:rsidR="00BE5358" w:rsidRPr="00944C9A" w:rsidRDefault="00587E1A" w:rsidP="00067A83">
      <w:pPr>
        <w:pStyle w:val="ListParagraph"/>
        <w:numPr>
          <w:ilvl w:val="0"/>
          <w:numId w:val="38"/>
        </w:numPr>
        <w:spacing w:line="480" w:lineRule="auto"/>
        <w:ind w:left="1080" w:right="424"/>
        <w:rPr>
          <w:rFonts w:ascii="Trebuchet MS" w:hAnsi="Trebuchet MS"/>
          <w:color w:val="000000"/>
        </w:rPr>
      </w:pPr>
      <w:r w:rsidRPr="00944C9A">
        <w:rPr>
          <w:rFonts w:ascii="Trebuchet MS" w:hAnsi="Trebuchet MS"/>
          <w:color w:val="000000"/>
        </w:rPr>
        <w:t>T</w:t>
      </w:r>
      <w:r w:rsidR="00BE5358" w:rsidRPr="00944C9A">
        <w:rPr>
          <w:rFonts w:ascii="Trebuchet MS" w:hAnsi="Trebuchet MS"/>
          <w:color w:val="000000"/>
        </w:rPr>
        <w:t>o</w:t>
      </w:r>
      <w:r w:rsidRPr="00944C9A">
        <w:rPr>
          <w:rFonts w:ascii="Trebuchet MS" w:hAnsi="Trebuchet MS"/>
          <w:color w:val="000000"/>
        </w:rPr>
        <w:t xml:space="preserve"> </w:t>
      </w:r>
      <w:r w:rsidR="00247DB9" w:rsidRPr="00944C9A">
        <w:rPr>
          <w:rFonts w:ascii="Trebuchet MS" w:hAnsi="Trebuchet MS"/>
          <w:color w:val="000000"/>
        </w:rPr>
        <w:t>familiarise</w:t>
      </w:r>
      <w:r w:rsidR="00BE5358" w:rsidRPr="00944C9A">
        <w:rPr>
          <w:rFonts w:ascii="Trebuchet MS" w:hAnsi="Trebuchet MS"/>
          <w:color w:val="000000"/>
        </w:rPr>
        <w:t xml:space="preserve"> </w:t>
      </w:r>
      <w:r w:rsidR="00247DB9" w:rsidRPr="00944C9A">
        <w:rPr>
          <w:rFonts w:ascii="Trebuchet MS" w:hAnsi="Trebuchet MS"/>
          <w:color w:val="000000"/>
        </w:rPr>
        <w:t xml:space="preserve">myself with </w:t>
      </w:r>
      <w:r w:rsidR="00BE5358" w:rsidRPr="00944C9A">
        <w:rPr>
          <w:rFonts w:ascii="Trebuchet MS" w:hAnsi="Trebuchet MS"/>
          <w:color w:val="000000"/>
        </w:rPr>
        <w:t>the connectivity issues and the common</w:t>
      </w:r>
      <w:r w:rsidR="00E032A2" w:rsidRPr="00944C9A">
        <w:rPr>
          <w:rFonts w:ascii="Trebuchet MS" w:hAnsi="Trebuchet MS"/>
          <w:color w:val="000000"/>
        </w:rPr>
        <w:t xml:space="preserve"> Information Technology </w:t>
      </w:r>
      <w:r w:rsidR="00BE5358" w:rsidRPr="00944C9A">
        <w:rPr>
          <w:rFonts w:ascii="Trebuchet MS" w:hAnsi="Trebuchet MS"/>
          <w:color w:val="000000"/>
        </w:rPr>
        <w:t xml:space="preserve">issues customers are having.  </w:t>
      </w:r>
    </w:p>
    <w:p w14:paraId="3C7933CB" w14:textId="4DD66C19" w:rsidR="00247DB9" w:rsidRPr="00944C9A" w:rsidRDefault="00BE5358" w:rsidP="00067A83">
      <w:pPr>
        <w:pStyle w:val="ListParagraph"/>
        <w:numPr>
          <w:ilvl w:val="0"/>
          <w:numId w:val="38"/>
        </w:numPr>
        <w:spacing w:line="480" w:lineRule="auto"/>
        <w:ind w:left="1080" w:right="424"/>
        <w:rPr>
          <w:rFonts w:ascii="Trebuchet MS" w:hAnsi="Trebuchet MS"/>
          <w:color w:val="000000"/>
        </w:rPr>
      </w:pPr>
      <w:r w:rsidRPr="00944C9A">
        <w:rPr>
          <w:rFonts w:ascii="Trebuchet MS" w:hAnsi="Trebuchet MS"/>
          <w:color w:val="000000"/>
        </w:rPr>
        <w:t xml:space="preserve">to </w:t>
      </w:r>
      <w:r w:rsidR="00247DB9" w:rsidRPr="00944C9A">
        <w:rPr>
          <w:rFonts w:ascii="Trebuchet MS" w:hAnsi="Trebuchet MS"/>
          <w:color w:val="000000"/>
        </w:rPr>
        <w:t xml:space="preserve">reproduce issues </w:t>
      </w:r>
      <w:r w:rsidRPr="00944C9A">
        <w:rPr>
          <w:rFonts w:ascii="Trebuchet MS" w:hAnsi="Trebuchet MS"/>
          <w:color w:val="000000"/>
        </w:rPr>
        <w:t>that customers</w:t>
      </w:r>
      <w:r w:rsidR="0063584C" w:rsidRPr="00944C9A">
        <w:rPr>
          <w:rFonts w:ascii="Trebuchet MS" w:hAnsi="Trebuchet MS"/>
          <w:color w:val="000000"/>
        </w:rPr>
        <w:t xml:space="preserve"> logged</w:t>
      </w:r>
    </w:p>
    <w:p w14:paraId="68873721" w14:textId="350CD290" w:rsidR="00BE5358" w:rsidRPr="00944C9A" w:rsidRDefault="00BE5358" w:rsidP="00067A83">
      <w:pPr>
        <w:pStyle w:val="ListParagraph"/>
        <w:numPr>
          <w:ilvl w:val="0"/>
          <w:numId w:val="38"/>
        </w:numPr>
        <w:spacing w:line="480" w:lineRule="auto"/>
        <w:ind w:left="1080" w:right="424"/>
        <w:rPr>
          <w:rFonts w:ascii="Trebuchet MS" w:hAnsi="Trebuchet MS"/>
          <w:color w:val="000000"/>
        </w:rPr>
      </w:pPr>
      <w:r w:rsidRPr="00944C9A">
        <w:rPr>
          <w:rFonts w:ascii="Trebuchet MS" w:hAnsi="Trebuchet MS"/>
          <w:color w:val="000000"/>
        </w:rPr>
        <w:t xml:space="preserve">to </w:t>
      </w:r>
      <w:r w:rsidR="0063584C" w:rsidRPr="00944C9A">
        <w:rPr>
          <w:rFonts w:ascii="Trebuchet MS" w:hAnsi="Trebuchet MS"/>
          <w:color w:val="000000"/>
        </w:rPr>
        <w:t xml:space="preserve">identify issues </w:t>
      </w:r>
      <w:r w:rsidR="00B64B60" w:rsidRPr="00944C9A">
        <w:rPr>
          <w:rFonts w:ascii="Trebuchet MS" w:hAnsi="Trebuchet MS"/>
          <w:color w:val="000000"/>
        </w:rPr>
        <w:t>that are of a similar nature</w:t>
      </w:r>
      <w:r w:rsidRPr="00944C9A">
        <w:rPr>
          <w:rFonts w:ascii="Trebuchet MS" w:hAnsi="Trebuchet MS"/>
          <w:color w:val="000000"/>
        </w:rPr>
        <w:t xml:space="preserve">  </w:t>
      </w:r>
    </w:p>
    <w:p w14:paraId="265AEE04" w14:textId="06BF4332" w:rsidR="00BE5358" w:rsidRPr="00944C9A" w:rsidRDefault="00BE5358" w:rsidP="00067A83">
      <w:pPr>
        <w:pStyle w:val="ListParagraph"/>
        <w:numPr>
          <w:ilvl w:val="0"/>
          <w:numId w:val="38"/>
        </w:numPr>
        <w:spacing w:line="480" w:lineRule="auto"/>
        <w:ind w:left="1080" w:right="424"/>
        <w:rPr>
          <w:rFonts w:ascii="Trebuchet MS" w:hAnsi="Trebuchet MS"/>
          <w:color w:val="000000"/>
        </w:rPr>
      </w:pPr>
      <w:r w:rsidRPr="00944C9A">
        <w:rPr>
          <w:rFonts w:ascii="Trebuchet MS" w:hAnsi="Trebuchet MS"/>
          <w:color w:val="000000"/>
        </w:rPr>
        <w:t xml:space="preserve">to identify any </w:t>
      </w:r>
      <w:r w:rsidR="00B64B60" w:rsidRPr="00944C9A">
        <w:rPr>
          <w:rFonts w:ascii="Trebuchet MS" w:hAnsi="Trebuchet MS"/>
          <w:color w:val="000000"/>
        </w:rPr>
        <w:t>bugs</w:t>
      </w:r>
      <w:r w:rsidRPr="00944C9A">
        <w:rPr>
          <w:rFonts w:ascii="Trebuchet MS" w:hAnsi="Trebuchet MS"/>
          <w:color w:val="000000"/>
        </w:rPr>
        <w:t xml:space="preserve"> in the CRM </w:t>
      </w:r>
      <w:r w:rsidR="00B64B60" w:rsidRPr="00944C9A">
        <w:rPr>
          <w:rFonts w:ascii="Trebuchet MS" w:hAnsi="Trebuchet MS"/>
          <w:color w:val="000000"/>
        </w:rPr>
        <w:t>system</w:t>
      </w:r>
    </w:p>
    <w:p w14:paraId="22D98B9F" w14:textId="0ECE23D6" w:rsidR="00DF3133" w:rsidRPr="00944C9A" w:rsidRDefault="00DF3133" w:rsidP="00067A83">
      <w:pPr>
        <w:pStyle w:val="ListParagraph"/>
        <w:numPr>
          <w:ilvl w:val="0"/>
          <w:numId w:val="38"/>
        </w:numPr>
        <w:spacing w:line="480" w:lineRule="auto"/>
        <w:ind w:left="1080" w:right="424"/>
        <w:rPr>
          <w:rFonts w:ascii="Trebuchet MS" w:hAnsi="Trebuchet MS"/>
          <w:color w:val="000000"/>
        </w:rPr>
      </w:pPr>
      <w:r w:rsidRPr="00944C9A">
        <w:rPr>
          <w:rFonts w:ascii="Trebuchet MS" w:hAnsi="Trebuchet MS"/>
          <w:color w:val="000000"/>
        </w:rPr>
        <w:t>to recognise Critical, High, Medium or Low priority setting</w:t>
      </w:r>
    </w:p>
    <w:p w14:paraId="48C9C6BD" w14:textId="77777777" w:rsidR="004D47FF" w:rsidRPr="00944C9A" w:rsidRDefault="004D47FF" w:rsidP="00DF3133">
      <w:pPr>
        <w:spacing w:line="480" w:lineRule="auto"/>
        <w:ind w:left="360" w:right="424"/>
        <w:rPr>
          <w:color w:val="000000"/>
        </w:rPr>
      </w:pPr>
    </w:p>
    <w:p w14:paraId="0969E10E" w14:textId="2C19C2E3" w:rsidR="00BE5358" w:rsidRPr="00944C9A" w:rsidRDefault="00BE5358" w:rsidP="00B64B60">
      <w:pPr>
        <w:spacing w:line="480" w:lineRule="auto"/>
        <w:ind w:right="424"/>
        <w:rPr>
          <w:color w:val="000000"/>
        </w:rPr>
      </w:pPr>
      <w:r w:rsidRPr="00944C9A">
        <w:rPr>
          <w:color w:val="000000"/>
        </w:rPr>
        <w:lastRenderedPageBreak/>
        <w:t xml:space="preserve">The Manager </w:t>
      </w:r>
      <w:r w:rsidR="00DF3133" w:rsidRPr="00944C9A">
        <w:rPr>
          <w:color w:val="000000"/>
        </w:rPr>
        <w:t>continues</w:t>
      </w:r>
      <w:r w:rsidRPr="00944C9A">
        <w:rPr>
          <w:color w:val="000000"/>
        </w:rPr>
        <w:t xml:space="preserve"> to recruit two full time posts for the support team.  This will help to reduce and manage the incidents once a full team is in place.</w:t>
      </w:r>
    </w:p>
    <w:p w14:paraId="3735A846" w14:textId="79C84D01" w:rsidR="00BE5358" w:rsidRPr="00944C9A" w:rsidRDefault="00BE5358" w:rsidP="00BE5358">
      <w:pPr>
        <w:spacing w:line="480" w:lineRule="auto"/>
        <w:ind w:right="424"/>
        <w:rPr>
          <w:color w:val="000000"/>
        </w:rPr>
      </w:pPr>
      <w:r w:rsidRPr="00944C9A">
        <w:rPr>
          <w:color w:val="000000"/>
        </w:rPr>
        <w:t>There was a review of the incident management and the support team as the incidents increased significantly since a new staff member has joined the team.  The dynamic situation had to be reassessed and changed.</w:t>
      </w:r>
      <w:r w:rsidR="00DF3133" w:rsidRPr="00944C9A">
        <w:rPr>
          <w:color w:val="000000"/>
        </w:rPr>
        <w:t xml:space="preserve">  My role in assigning incidents process now goes to 1</w:t>
      </w:r>
      <w:r w:rsidR="00DF3133" w:rsidRPr="00944C9A">
        <w:rPr>
          <w:color w:val="000000"/>
          <w:vertAlign w:val="superscript"/>
        </w:rPr>
        <w:t>st</w:t>
      </w:r>
      <w:r w:rsidR="00DF3133" w:rsidRPr="00944C9A">
        <w:rPr>
          <w:color w:val="000000"/>
        </w:rPr>
        <w:t xml:space="preserve"> level 1 team member.</w:t>
      </w:r>
    </w:p>
    <w:p w14:paraId="17BE6AC5" w14:textId="035AB4F7" w:rsidR="00F27D56" w:rsidRDefault="00127E13" w:rsidP="00C545B1">
      <w:pPr>
        <w:spacing w:after="0" w:afterAutospacing="0" w:line="480" w:lineRule="auto"/>
        <w:ind w:right="424"/>
        <w:jc w:val="center"/>
        <w:rPr>
          <w:b/>
          <w:color w:val="000000"/>
          <w:u w:val="single"/>
        </w:rPr>
      </w:pPr>
      <w:r w:rsidRPr="00944C9A">
        <w:rPr>
          <w:b/>
          <w:color w:val="000000"/>
          <w:u w:val="single"/>
        </w:rPr>
        <w:t>INTERVIEWING OTHER DEPARTMENTS</w:t>
      </w:r>
    </w:p>
    <w:p w14:paraId="34DB3C8A" w14:textId="77777777" w:rsidR="00893898" w:rsidRPr="00944C9A" w:rsidRDefault="00893898" w:rsidP="00C545B1">
      <w:pPr>
        <w:spacing w:after="0" w:afterAutospacing="0" w:line="480" w:lineRule="auto"/>
        <w:ind w:right="424"/>
        <w:jc w:val="center"/>
        <w:rPr>
          <w:b/>
          <w:color w:val="000000"/>
          <w:u w:val="single"/>
        </w:rPr>
      </w:pPr>
    </w:p>
    <w:p w14:paraId="7F12D1D1" w14:textId="6A1A569B" w:rsidR="00F27D56" w:rsidRPr="00944C9A" w:rsidRDefault="00F27D56" w:rsidP="00C545B1">
      <w:pPr>
        <w:spacing w:after="0" w:afterAutospacing="0" w:line="480" w:lineRule="auto"/>
        <w:ind w:right="424"/>
        <w:rPr>
          <w:color w:val="000000"/>
        </w:rPr>
      </w:pPr>
      <w:r w:rsidRPr="00944C9A">
        <w:rPr>
          <w:color w:val="000000"/>
        </w:rPr>
        <w:t>There is one overall business objectives plan for all departments that is held by the CEO</w:t>
      </w:r>
      <w:r w:rsidR="001F305D" w:rsidRPr="00944C9A">
        <w:rPr>
          <w:color w:val="000000"/>
        </w:rPr>
        <w:t xml:space="preserve"> (internal, 2016)</w:t>
      </w:r>
      <w:r w:rsidRPr="00944C9A">
        <w:rPr>
          <w:color w:val="000000"/>
        </w:rPr>
        <w:t xml:space="preserve">.  </w:t>
      </w:r>
    </w:p>
    <w:p w14:paraId="10083F5B" w14:textId="1AB9C471" w:rsidR="00F27D56" w:rsidRPr="00944C9A" w:rsidRDefault="00F27D56" w:rsidP="00C545B1">
      <w:pPr>
        <w:spacing w:after="0" w:afterAutospacing="0" w:line="480" w:lineRule="auto"/>
        <w:ind w:right="424"/>
        <w:rPr>
          <w:color w:val="000000"/>
        </w:rPr>
      </w:pPr>
      <w:r w:rsidRPr="00944C9A">
        <w:rPr>
          <w:color w:val="000000"/>
        </w:rPr>
        <w:t>I emailed and set up selective interviews to meet</w:t>
      </w:r>
      <w:r w:rsidR="00B64B60" w:rsidRPr="00944C9A">
        <w:rPr>
          <w:color w:val="000000"/>
        </w:rPr>
        <w:t xml:space="preserve"> with</w:t>
      </w:r>
      <w:r w:rsidRPr="00944C9A">
        <w:rPr>
          <w:color w:val="000000"/>
        </w:rPr>
        <w:t>:</w:t>
      </w:r>
    </w:p>
    <w:p w14:paraId="27734646" w14:textId="77777777" w:rsidR="00F27D56" w:rsidRPr="00944C9A" w:rsidRDefault="00F27D56" w:rsidP="00067A83">
      <w:pPr>
        <w:pStyle w:val="ListParagraph"/>
        <w:numPr>
          <w:ilvl w:val="1"/>
          <w:numId w:val="39"/>
        </w:numPr>
        <w:spacing w:line="480" w:lineRule="auto"/>
        <w:ind w:right="424"/>
        <w:rPr>
          <w:rFonts w:ascii="Trebuchet MS" w:hAnsi="Trebuchet MS"/>
          <w:color w:val="000000"/>
        </w:rPr>
      </w:pPr>
      <w:r w:rsidRPr="00944C9A">
        <w:rPr>
          <w:rFonts w:ascii="Trebuchet MS" w:hAnsi="Trebuchet MS"/>
          <w:color w:val="000000"/>
        </w:rPr>
        <w:t xml:space="preserve">Support Manager – Support Team </w:t>
      </w:r>
    </w:p>
    <w:p w14:paraId="0C5BB876" w14:textId="77777777" w:rsidR="00F27D56" w:rsidRPr="00944C9A" w:rsidRDefault="00F27D56" w:rsidP="00067A83">
      <w:pPr>
        <w:pStyle w:val="ListParagraph"/>
        <w:numPr>
          <w:ilvl w:val="1"/>
          <w:numId w:val="39"/>
        </w:numPr>
        <w:spacing w:line="480" w:lineRule="auto"/>
        <w:ind w:right="424"/>
        <w:rPr>
          <w:rFonts w:ascii="Trebuchet MS" w:hAnsi="Trebuchet MS"/>
          <w:color w:val="000000"/>
        </w:rPr>
      </w:pPr>
      <w:r w:rsidRPr="00944C9A">
        <w:rPr>
          <w:rFonts w:ascii="Trebuchet MS" w:hAnsi="Trebuchet MS"/>
          <w:color w:val="000000"/>
        </w:rPr>
        <w:t>Engineering Lead – Development Team</w:t>
      </w:r>
    </w:p>
    <w:p w14:paraId="35C02FDB" w14:textId="77777777" w:rsidR="00F27D56" w:rsidRPr="00944C9A" w:rsidRDefault="00F27D56" w:rsidP="00067A83">
      <w:pPr>
        <w:pStyle w:val="ListParagraph"/>
        <w:numPr>
          <w:ilvl w:val="1"/>
          <w:numId w:val="39"/>
        </w:numPr>
        <w:spacing w:line="480" w:lineRule="auto"/>
        <w:ind w:right="424"/>
        <w:rPr>
          <w:rFonts w:ascii="Trebuchet MS" w:hAnsi="Trebuchet MS"/>
          <w:color w:val="000000"/>
        </w:rPr>
      </w:pPr>
      <w:r w:rsidRPr="00944C9A">
        <w:rPr>
          <w:rFonts w:ascii="Trebuchet MS" w:hAnsi="Trebuchet MS"/>
          <w:color w:val="000000"/>
        </w:rPr>
        <w:t>Project Manager – Sales Team</w:t>
      </w:r>
    </w:p>
    <w:p w14:paraId="28F8A5BF" w14:textId="77777777" w:rsidR="00F27D56" w:rsidRPr="00944C9A" w:rsidRDefault="00F27D56" w:rsidP="00067A83">
      <w:pPr>
        <w:pStyle w:val="ListParagraph"/>
        <w:numPr>
          <w:ilvl w:val="1"/>
          <w:numId w:val="39"/>
        </w:numPr>
        <w:spacing w:line="480" w:lineRule="auto"/>
        <w:ind w:right="424"/>
        <w:rPr>
          <w:rFonts w:ascii="Trebuchet MS" w:hAnsi="Trebuchet MS"/>
          <w:color w:val="000000"/>
        </w:rPr>
      </w:pPr>
      <w:r w:rsidRPr="00944C9A">
        <w:rPr>
          <w:rFonts w:ascii="Trebuchet MS" w:hAnsi="Trebuchet MS"/>
          <w:color w:val="000000"/>
        </w:rPr>
        <w:t>Implementation Team Lead – Implementation Team</w:t>
      </w:r>
    </w:p>
    <w:p w14:paraId="65FB6B46" w14:textId="77777777" w:rsidR="00F27D56" w:rsidRPr="00944C9A" w:rsidRDefault="00F27D56" w:rsidP="00067A83">
      <w:pPr>
        <w:pStyle w:val="ListParagraph"/>
        <w:numPr>
          <w:ilvl w:val="1"/>
          <w:numId w:val="39"/>
        </w:numPr>
        <w:spacing w:line="480" w:lineRule="auto"/>
        <w:ind w:right="424"/>
        <w:rPr>
          <w:rFonts w:ascii="Trebuchet MS" w:hAnsi="Trebuchet MS"/>
          <w:color w:val="000000"/>
        </w:rPr>
      </w:pPr>
      <w:r w:rsidRPr="00944C9A">
        <w:rPr>
          <w:rFonts w:ascii="Trebuchet MS" w:hAnsi="Trebuchet MS"/>
          <w:color w:val="000000"/>
        </w:rPr>
        <w:t xml:space="preserve">Support Engineer – Support Team </w:t>
      </w:r>
    </w:p>
    <w:p w14:paraId="794F42EE" w14:textId="77777777" w:rsidR="00F27D56" w:rsidRPr="00944C9A" w:rsidRDefault="00F27D56" w:rsidP="00067A83">
      <w:pPr>
        <w:pStyle w:val="ListParagraph"/>
        <w:numPr>
          <w:ilvl w:val="1"/>
          <w:numId w:val="39"/>
        </w:numPr>
        <w:spacing w:line="480" w:lineRule="auto"/>
        <w:ind w:right="424"/>
        <w:rPr>
          <w:rFonts w:ascii="Trebuchet MS" w:hAnsi="Trebuchet MS"/>
          <w:color w:val="000000"/>
        </w:rPr>
      </w:pPr>
      <w:r w:rsidRPr="00944C9A">
        <w:rPr>
          <w:rFonts w:ascii="Trebuchet MS" w:hAnsi="Trebuchet MS"/>
          <w:color w:val="000000"/>
        </w:rPr>
        <w:t xml:space="preserve">CEO </w:t>
      </w:r>
    </w:p>
    <w:p w14:paraId="70C790E1" w14:textId="77777777" w:rsidR="00F27D56" w:rsidRPr="00944C9A" w:rsidRDefault="00F27D56" w:rsidP="00DF3133">
      <w:pPr>
        <w:spacing w:after="0" w:afterAutospacing="0" w:line="480" w:lineRule="auto"/>
        <w:ind w:right="424"/>
        <w:rPr>
          <w:color w:val="000000"/>
        </w:rPr>
      </w:pPr>
    </w:p>
    <w:p w14:paraId="330E01A6" w14:textId="68AE6E84" w:rsidR="00F27D56" w:rsidRPr="00944C9A" w:rsidRDefault="00F27D56" w:rsidP="00C545B1">
      <w:pPr>
        <w:spacing w:after="0" w:afterAutospacing="0" w:line="480" w:lineRule="auto"/>
        <w:ind w:right="424"/>
        <w:rPr>
          <w:color w:val="000000"/>
        </w:rPr>
      </w:pPr>
      <w:r w:rsidRPr="00944C9A">
        <w:rPr>
          <w:color w:val="000000"/>
        </w:rPr>
        <w:t>At the time of uploading Chapter 1</w:t>
      </w:r>
      <w:r w:rsidR="00B64B60" w:rsidRPr="00944C9A">
        <w:rPr>
          <w:color w:val="000000"/>
        </w:rPr>
        <w:t>,</w:t>
      </w:r>
      <w:r w:rsidRPr="00944C9A">
        <w:rPr>
          <w:color w:val="000000"/>
        </w:rPr>
        <w:t xml:space="preserve"> I was able to </w:t>
      </w:r>
      <w:r w:rsidR="00B64B60" w:rsidRPr="00944C9A">
        <w:rPr>
          <w:color w:val="000000"/>
        </w:rPr>
        <w:t>organise</w:t>
      </w:r>
      <w:r w:rsidRPr="00944C9A">
        <w:rPr>
          <w:color w:val="000000"/>
        </w:rPr>
        <w:t xml:space="preserve"> </w:t>
      </w:r>
      <w:r w:rsidR="004D47FF" w:rsidRPr="00944C9A">
        <w:rPr>
          <w:color w:val="000000"/>
        </w:rPr>
        <w:t xml:space="preserve">between </w:t>
      </w:r>
      <w:r w:rsidRPr="00944C9A">
        <w:rPr>
          <w:color w:val="000000"/>
        </w:rPr>
        <w:t>three</w:t>
      </w:r>
      <w:r w:rsidR="004D47FF" w:rsidRPr="00944C9A">
        <w:rPr>
          <w:color w:val="000000"/>
        </w:rPr>
        <w:t xml:space="preserve"> to </w:t>
      </w:r>
      <w:r w:rsidRPr="00944C9A">
        <w:rPr>
          <w:color w:val="000000"/>
        </w:rPr>
        <w:t>four interviews as it was a very busy period</w:t>
      </w:r>
      <w:r w:rsidR="00DF3133" w:rsidRPr="00944C9A">
        <w:rPr>
          <w:color w:val="000000"/>
        </w:rPr>
        <w:t xml:space="preserve"> and so</w:t>
      </w:r>
      <w:r w:rsidRPr="00944C9A">
        <w:rPr>
          <w:color w:val="000000"/>
        </w:rPr>
        <w:t xml:space="preserve"> not everyone had time to be interviewed by me.  By the end of this work placement I hope to gain further understanding of their roles in each depart</w:t>
      </w:r>
      <w:r w:rsidR="00B64B60" w:rsidRPr="00944C9A">
        <w:rPr>
          <w:color w:val="000000"/>
        </w:rPr>
        <w:t>ment</w:t>
      </w:r>
      <w:r w:rsidRPr="00944C9A">
        <w:rPr>
          <w:color w:val="000000"/>
        </w:rPr>
        <w:t xml:space="preserve"> relating to their </w:t>
      </w:r>
      <w:r w:rsidR="00DF3133" w:rsidRPr="00944C9A">
        <w:rPr>
          <w:color w:val="000000"/>
        </w:rPr>
        <w:t xml:space="preserve">respective </w:t>
      </w:r>
      <w:r w:rsidRPr="00944C9A">
        <w:rPr>
          <w:color w:val="000000"/>
        </w:rPr>
        <w:t>role</w:t>
      </w:r>
      <w:r w:rsidR="00DF3133" w:rsidRPr="00944C9A">
        <w:rPr>
          <w:color w:val="000000"/>
        </w:rPr>
        <w:t>s and responsibilities</w:t>
      </w:r>
      <w:r w:rsidRPr="00944C9A">
        <w:rPr>
          <w:color w:val="000000"/>
        </w:rPr>
        <w:t xml:space="preserve"> of</w:t>
      </w:r>
      <w:r w:rsidR="00E032A2" w:rsidRPr="00944C9A">
        <w:rPr>
          <w:color w:val="000000"/>
        </w:rPr>
        <w:t xml:space="preserve"> </w:t>
      </w:r>
      <w:r w:rsidR="00DF3133" w:rsidRPr="00944C9A">
        <w:rPr>
          <w:color w:val="000000"/>
        </w:rPr>
        <w:t xml:space="preserve">contributing to </w:t>
      </w:r>
      <w:r w:rsidR="00E032A2" w:rsidRPr="00944C9A">
        <w:rPr>
          <w:color w:val="000000"/>
        </w:rPr>
        <w:t xml:space="preserve">Information Technology </w:t>
      </w:r>
      <w:r w:rsidRPr="00944C9A">
        <w:rPr>
          <w:color w:val="000000"/>
        </w:rPr>
        <w:t>and to understand that each individual play</w:t>
      </w:r>
      <w:r w:rsidR="001F305D" w:rsidRPr="00944C9A">
        <w:rPr>
          <w:color w:val="000000"/>
        </w:rPr>
        <w:t>s</w:t>
      </w:r>
      <w:r w:rsidRPr="00944C9A">
        <w:rPr>
          <w:color w:val="000000"/>
        </w:rPr>
        <w:t xml:space="preserve"> a major </w:t>
      </w:r>
      <w:r w:rsidR="00DF3133" w:rsidRPr="00944C9A">
        <w:rPr>
          <w:color w:val="000000"/>
        </w:rPr>
        <w:t>part</w:t>
      </w:r>
      <w:r w:rsidRPr="00944C9A">
        <w:rPr>
          <w:color w:val="000000"/>
        </w:rPr>
        <w:t xml:space="preserve"> in the carrying out of</w:t>
      </w:r>
      <w:r w:rsidR="001F305D" w:rsidRPr="00944C9A">
        <w:rPr>
          <w:color w:val="000000"/>
        </w:rPr>
        <w:t xml:space="preserve"> troubleshooting</w:t>
      </w:r>
      <w:r w:rsidRPr="00944C9A">
        <w:rPr>
          <w:color w:val="000000"/>
        </w:rPr>
        <w:t xml:space="preserve"> IT </w:t>
      </w:r>
      <w:r w:rsidR="001F305D" w:rsidRPr="00944C9A">
        <w:rPr>
          <w:color w:val="000000"/>
        </w:rPr>
        <w:t xml:space="preserve">issues and providing </w:t>
      </w:r>
      <w:r w:rsidRPr="00944C9A">
        <w:rPr>
          <w:color w:val="000000"/>
        </w:rPr>
        <w:t>solutions.</w:t>
      </w:r>
    </w:p>
    <w:p w14:paraId="60CD164F" w14:textId="0F0392B4" w:rsidR="00B931F4" w:rsidRPr="00944C9A" w:rsidRDefault="00B931F4">
      <w:pPr>
        <w:spacing w:after="0" w:afterAutospacing="0"/>
        <w:jc w:val="left"/>
        <w:rPr>
          <w:b/>
          <w:color w:val="000000"/>
          <w:u w:val="single"/>
        </w:rPr>
      </w:pPr>
    </w:p>
    <w:p w14:paraId="3B620529" w14:textId="221A2A14" w:rsidR="00F27D56" w:rsidRPr="00944C9A" w:rsidRDefault="00127E13" w:rsidP="00C545B1">
      <w:pPr>
        <w:spacing w:after="0" w:afterAutospacing="0" w:line="480" w:lineRule="auto"/>
        <w:ind w:right="424"/>
        <w:jc w:val="center"/>
        <w:rPr>
          <w:b/>
          <w:color w:val="000000"/>
          <w:u w:val="single"/>
        </w:rPr>
      </w:pPr>
      <w:r w:rsidRPr="00944C9A">
        <w:rPr>
          <w:b/>
          <w:color w:val="000000"/>
          <w:u w:val="single"/>
        </w:rPr>
        <w:t>SUPPORT TEAM</w:t>
      </w:r>
      <w:r w:rsidR="00DF3133" w:rsidRPr="00944C9A">
        <w:rPr>
          <w:b/>
          <w:color w:val="000000"/>
          <w:u w:val="single"/>
        </w:rPr>
        <w:t xml:space="preserve"> AND INTERVIEWS</w:t>
      </w:r>
    </w:p>
    <w:p w14:paraId="06D2AAAE" w14:textId="7003D6B4" w:rsidR="00DF3133" w:rsidRPr="00944C9A" w:rsidRDefault="00DF3133" w:rsidP="00DF3133">
      <w:pPr>
        <w:spacing w:after="0" w:afterAutospacing="0" w:line="480" w:lineRule="auto"/>
        <w:ind w:right="424"/>
        <w:jc w:val="left"/>
        <w:rPr>
          <w:color w:val="000000"/>
        </w:rPr>
      </w:pPr>
      <w:r w:rsidRPr="00944C9A">
        <w:rPr>
          <w:b/>
          <w:color w:val="000000"/>
          <w:u w:val="single"/>
        </w:rPr>
        <w:t>Support Manager</w:t>
      </w:r>
    </w:p>
    <w:p w14:paraId="3A6CD727" w14:textId="5E50BDA9" w:rsidR="00F27D56" w:rsidRPr="00944C9A" w:rsidRDefault="00F27D56" w:rsidP="00C545B1">
      <w:pPr>
        <w:spacing w:after="0" w:afterAutospacing="0" w:line="480" w:lineRule="auto"/>
        <w:ind w:right="424"/>
        <w:rPr>
          <w:color w:val="000000"/>
        </w:rPr>
      </w:pPr>
      <w:r w:rsidRPr="00944C9A">
        <w:rPr>
          <w:color w:val="000000"/>
        </w:rPr>
        <w:t xml:space="preserve">The Support Manager reviewed my list of competencies and objectives to establish who else would be the ideal person to </w:t>
      </w:r>
      <w:r w:rsidR="00B64B60" w:rsidRPr="00944C9A">
        <w:rPr>
          <w:color w:val="000000"/>
        </w:rPr>
        <w:t>refer t</w:t>
      </w:r>
      <w:r w:rsidRPr="00944C9A">
        <w:rPr>
          <w:color w:val="000000"/>
        </w:rPr>
        <w:t xml:space="preserve">o in order to meet and complete my requirements.  </w:t>
      </w:r>
      <w:r w:rsidR="00B64B60" w:rsidRPr="00944C9A">
        <w:rPr>
          <w:color w:val="000000"/>
        </w:rPr>
        <w:t xml:space="preserve">I </w:t>
      </w:r>
      <w:r w:rsidRPr="00944C9A">
        <w:rPr>
          <w:color w:val="000000"/>
        </w:rPr>
        <w:t>received great support</w:t>
      </w:r>
      <w:r w:rsidR="00B64B60" w:rsidRPr="00944C9A">
        <w:rPr>
          <w:color w:val="000000"/>
        </w:rPr>
        <w:t xml:space="preserve"> with regards to</w:t>
      </w:r>
      <w:r w:rsidRPr="00944C9A">
        <w:rPr>
          <w:color w:val="000000"/>
        </w:rPr>
        <w:t xml:space="preserve"> my learning outcome needs and especially around the mini project</w:t>
      </w:r>
      <w:r w:rsidR="00B64B60" w:rsidRPr="00944C9A">
        <w:rPr>
          <w:color w:val="000000"/>
        </w:rPr>
        <w:t xml:space="preserve"> (refer to Chapter 3 in this report).  The Support M</w:t>
      </w:r>
      <w:r w:rsidRPr="00944C9A">
        <w:rPr>
          <w:color w:val="000000"/>
        </w:rPr>
        <w:t xml:space="preserve">anager has assured me of their full support </w:t>
      </w:r>
      <w:r w:rsidR="00B64B60" w:rsidRPr="00944C9A">
        <w:rPr>
          <w:color w:val="000000"/>
        </w:rPr>
        <w:t>on</w:t>
      </w:r>
      <w:r w:rsidRPr="00944C9A">
        <w:rPr>
          <w:color w:val="000000"/>
        </w:rPr>
        <w:t xml:space="preserve"> the business analysis project.  </w:t>
      </w:r>
      <w:r w:rsidR="00B32CF9" w:rsidRPr="00944C9A">
        <w:rPr>
          <w:color w:val="000000"/>
        </w:rPr>
        <w:t>I</w:t>
      </w:r>
      <w:r w:rsidR="001F305D" w:rsidRPr="00944C9A">
        <w:rPr>
          <w:color w:val="000000"/>
        </w:rPr>
        <w:t xml:space="preserve">t was his </w:t>
      </w:r>
      <w:r w:rsidR="00B32CF9" w:rsidRPr="00944C9A">
        <w:rPr>
          <w:color w:val="000000"/>
        </w:rPr>
        <w:t xml:space="preserve">responsibility to identify </w:t>
      </w:r>
      <w:r w:rsidRPr="00944C9A">
        <w:rPr>
          <w:color w:val="000000"/>
        </w:rPr>
        <w:t xml:space="preserve">the incident trends </w:t>
      </w:r>
      <w:r w:rsidR="00B32CF9" w:rsidRPr="00944C9A">
        <w:rPr>
          <w:color w:val="000000"/>
        </w:rPr>
        <w:t>and to</w:t>
      </w:r>
      <w:r w:rsidRPr="00944C9A">
        <w:rPr>
          <w:color w:val="000000"/>
        </w:rPr>
        <w:t xml:space="preserve"> observ</w:t>
      </w:r>
      <w:r w:rsidR="00B32CF9" w:rsidRPr="00944C9A">
        <w:rPr>
          <w:color w:val="000000"/>
        </w:rPr>
        <w:t>e</w:t>
      </w:r>
      <w:r w:rsidRPr="00944C9A">
        <w:rPr>
          <w:color w:val="000000"/>
        </w:rPr>
        <w:t xml:space="preserve"> patterns</w:t>
      </w:r>
      <w:r w:rsidR="00DF3133" w:rsidRPr="00944C9A">
        <w:rPr>
          <w:color w:val="000000"/>
        </w:rPr>
        <w:t xml:space="preserve"> until I came along where he was happy for me to continue for my mini project</w:t>
      </w:r>
      <w:r w:rsidRPr="00944C9A">
        <w:rPr>
          <w:color w:val="000000"/>
        </w:rPr>
        <w:t xml:space="preserve">.  I have to learn </w:t>
      </w:r>
      <w:r w:rsidR="001F305D" w:rsidRPr="00944C9A">
        <w:rPr>
          <w:color w:val="000000"/>
        </w:rPr>
        <w:t xml:space="preserve">how </w:t>
      </w:r>
      <w:r w:rsidRPr="00944C9A">
        <w:rPr>
          <w:color w:val="000000"/>
        </w:rPr>
        <w:t xml:space="preserve">to </w:t>
      </w:r>
      <w:r w:rsidR="00B32CF9" w:rsidRPr="00944C9A">
        <w:rPr>
          <w:color w:val="000000"/>
        </w:rPr>
        <w:t xml:space="preserve">evaluate and interpret </w:t>
      </w:r>
      <w:r w:rsidRPr="00944C9A">
        <w:rPr>
          <w:color w:val="000000"/>
        </w:rPr>
        <w:t xml:space="preserve">what the trends </w:t>
      </w:r>
      <w:r w:rsidR="00B32CF9" w:rsidRPr="00944C9A">
        <w:rPr>
          <w:color w:val="000000"/>
        </w:rPr>
        <w:t>are</w:t>
      </w:r>
      <w:r w:rsidRPr="00944C9A">
        <w:rPr>
          <w:color w:val="000000"/>
        </w:rPr>
        <w:t xml:space="preserve"> telling us.  I </w:t>
      </w:r>
      <w:r w:rsidR="00B32CF9" w:rsidRPr="00944C9A">
        <w:rPr>
          <w:color w:val="000000"/>
        </w:rPr>
        <w:t>will be</w:t>
      </w:r>
      <w:r w:rsidRPr="00944C9A">
        <w:rPr>
          <w:color w:val="000000"/>
        </w:rPr>
        <w:t xml:space="preserve"> compar</w:t>
      </w:r>
      <w:r w:rsidR="00B32CF9" w:rsidRPr="00944C9A">
        <w:rPr>
          <w:color w:val="000000"/>
        </w:rPr>
        <w:t>ing</w:t>
      </w:r>
      <w:r w:rsidRPr="00944C9A">
        <w:rPr>
          <w:color w:val="000000"/>
        </w:rPr>
        <w:t xml:space="preserve"> three stages</w:t>
      </w:r>
      <w:r w:rsidR="00B32CF9" w:rsidRPr="00944C9A">
        <w:rPr>
          <w:color w:val="000000"/>
        </w:rPr>
        <w:t xml:space="preserve"> which are</w:t>
      </w:r>
      <w:r w:rsidRPr="00944C9A">
        <w:rPr>
          <w:color w:val="000000"/>
        </w:rPr>
        <w:t xml:space="preserve"> current, midway and end</w:t>
      </w:r>
      <w:r w:rsidR="00B32CF9" w:rsidRPr="00944C9A">
        <w:rPr>
          <w:color w:val="000000"/>
        </w:rPr>
        <w:t xml:space="preserve"> stage</w:t>
      </w:r>
      <w:r w:rsidRPr="00944C9A">
        <w:rPr>
          <w:color w:val="000000"/>
        </w:rPr>
        <w:t>.</w:t>
      </w:r>
    </w:p>
    <w:p w14:paraId="36DDB4C2" w14:textId="77777777" w:rsidR="00B931F4" w:rsidRPr="00944C9A" w:rsidRDefault="00B931F4" w:rsidP="00C545B1">
      <w:pPr>
        <w:spacing w:after="0" w:afterAutospacing="0" w:line="480" w:lineRule="auto"/>
        <w:ind w:right="424"/>
        <w:rPr>
          <w:color w:val="000000"/>
        </w:rPr>
      </w:pPr>
    </w:p>
    <w:p w14:paraId="2071D4B7" w14:textId="7680422F" w:rsidR="00F27D56" w:rsidRPr="00944C9A" w:rsidRDefault="00171577" w:rsidP="00C545B1">
      <w:pPr>
        <w:spacing w:after="0" w:afterAutospacing="0" w:line="480" w:lineRule="auto"/>
        <w:ind w:right="424"/>
        <w:rPr>
          <w:color w:val="000000"/>
        </w:rPr>
      </w:pPr>
      <w:r w:rsidRPr="00944C9A">
        <w:rPr>
          <w:color w:val="000000"/>
        </w:rPr>
        <w:t>The Support M</w:t>
      </w:r>
      <w:r w:rsidR="00F27D56" w:rsidRPr="00944C9A">
        <w:rPr>
          <w:color w:val="000000"/>
        </w:rPr>
        <w:t xml:space="preserve">anager deals with complaints from senior level customers who can pose challenges in terms of questioning how </w:t>
      </w:r>
      <w:r w:rsidR="00A7329C" w:rsidRPr="00944C9A">
        <w:rPr>
          <w:color w:val="000000"/>
        </w:rPr>
        <w:t>CareWorks</w:t>
      </w:r>
      <w:r w:rsidR="00F27D56" w:rsidRPr="00944C9A">
        <w:rPr>
          <w:color w:val="000000"/>
        </w:rPr>
        <w:t xml:space="preserve"> operate.  He then would have to discuss with level 2 and level 1 (sometimes) that </w:t>
      </w:r>
      <w:r w:rsidRPr="00944C9A">
        <w:rPr>
          <w:color w:val="000000"/>
        </w:rPr>
        <w:t xml:space="preserve">if </w:t>
      </w:r>
      <w:r w:rsidR="00F27D56" w:rsidRPr="00944C9A">
        <w:rPr>
          <w:color w:val="000000"/>
        </w:rPr>
        <w:t>any incidents that</w:t>
      </w:r>
      <w:r w:rsidRPr="00944C9A">
        <w:rPr>
          <w:color w:val="000000"/>
        </w:rPr>
        <w:t xml:space="preserve"> are raised by them are closed off.</w:t>
      </w:r>
      <w:r w:rsidR="00F27D56" w:rsidRPr="00944C9A">
        <w:rPr>
          <w:color w:val="000000"/>
        </w:rPr>
        <w:t xml:space="preserve">  He would </w:t>
      </w:r>
      <w:r w:rsidRPr="00944C9A">
        <w:rPr>
          <w:color w:val="000000"/>
        </w:rPr>
        <w:t xml:space="preserve">also </w:t>
      </w:r>
      <w:r w:rsidR="00E032A2" w:rsidRPr="00944C9A">
        <w:rPr>
          <w:color w:val="000000"/>
        </w:rPr>
        <w:t>advise</w:t>
      </w:r>
      <w:r w:rsidR="00304D25" w:rsidRPr="00944C9A">
        <w:rPr>
          <w:color w:val="000000"/>
        </w:rPr>
        <w:t xml:space="preserve"> the</w:t>
      </w:r>
      <w:r w:rsidR="00F27D56" w:rsidRPr="00944C9A">
        <w:rPr>
          <w:color w:val="000000"/>
        </w:rPr>
        <w:t xml:space="preserve"> </w:t>
      </w:r>
      <w:r w:rsidR="006D0749" w:rsidRPr="00944C9A">
        <w:rPr>
          <w:color w:val="000000"/>
        </w:rPr>
        <w:t>Chief Technology Officer</w:t>
      </w:r>
      <w:r w:rsidR="00304D25" w:rsidRPr="00944C9A">
        <w:rPr>
          <w:color w:val="000000"/>
        </w:rPr>
        <w:t xml:space="preserve"> (CTO)</w:t>
      </w:r>
      <w:r w:rsidR="00F27D56" w:rsidRPr="00944C9A">
        <w:rPr>
          <w:color w:val="000000"/>
        </w:rPr>
        <w:t xml:space="preserve"> who works directly under </w:t>
      </w:r>
      <w:r w:rsidR="006D0749" w:rsidRPr="00944C9A">
        <w:rPr>
          <w:color w:val="000000"/>
        </w:rPr>
        <w:t>CEO</w:t>
      </w:r>
      <w:r w:rsidR="00304D25" w:rsidRPr="00944C9A">
        <w:rPr>
          <w:color w:val="000000"/>
        </w:rPr>
        <w:t xml:space="preserve"> and explains the reason for the incident being closed off</w:t>
      </w:r>
      <w:r w:rsidR="00F27D56" w:rsidRPr="00944C9A">
        <w:rPr>
          <w:color w:val="000000"/>
        </w:rPr>
        <w:t xml:space="preserve">.  </w:t>
      </w:r>
      <w:r w:rsidR="00304D25" w:rsidRPr="00944C9A">
        <w:rPr>
          <w:color w:val="000000"/>
        </w:rPr>
        <w:t>He</w:t>
      </w:r>
      <w:r w:rsidR="00F27D56" w:rsidRPr="00944C9A">
        <w:rPr>
          <w:color w:val="000000"/>
        </w:rPr>
        <w:t xml:space="preserve"> also </w:t>
      </w:r>
      <w:r w:rsidR="00304D25" w:rsidRPr="00944C9A">
        <w:rPr>
          <w:color w:val="000000"/>
        </w:rPr>
        <w:t>requests</w:t>
      </w:r>
      <w:r w:rsidR="00F27D56" w:rsidRPr="00944C9A">
        <w:rPr>
          <w:color w:val="000000"/>
        </w:rPr>
        <w:t xml:space="preserve"> Payroll to bill them for the </w:t>
      </w:r>
      <w:r w:rsidR="00304D25" w:rsidRPr="00944C9A">
        <w:rPr>
          <w:color w:val="000000"/>
        </w:rPr>
        <w:t xml:space="preserve">unnecessary </w:t>
      </w:r>
      <w:r w:rsidR="00F27D56" w:rsidRPr="00944C9A">
        <w:rPr>
          <w:color w:val="000000"/>
        </w:rPr>
        <w:t xml:space="preserve">time </w:t>
      </w:r>
      <w:r w:rsidR="00304D25" w:rsidRPr="00944C9A">
        <w:rPr>
          <w:color w:val="000000"/>
        </w:rPr>
        <w:t>spent</w:t>
      </w:r>
      <w:r w:rsidR="00F27D56" w:rsidRPr="00944C9A">
        <w:rPr>
          <w:color w:val="000000"/>
        </w:rPr>
        <w:t xml:space="preserve">.  </w:t>
      </w:r>
      <w:r w:rsidR="00304D25" w:rsidRPr="00944C9A">
        <w:rPr>
          <w:color w:val="000000"/>
        </w:rPr>
        <w:t xml:space="preserve">The </w:t>
      </w:r>
      <w:r w:rsidR="00F27D56" w:rsidRPr="00944C9A">
        <w:rPr>
          <w:color w:val="000000"/>
        </w:rPr>
        <w:t xml:space="preserve">CTO would then have </w:t>
      </w:r>
      <w:r w:rsidR="00304D25" w:rsidRPr="00944C9A">
        <w:rPr>
          <w:color w:val="000000"/>
        </w:rPr>
        <w:t>a conversation with</w:t>
      </w:r>
      <w:r w:rsidR="00F27D56" w:rsidRPr="00944C9A">
        <w:rPr>
          <w:color w:val="000000"/>
        </w:rPr>
        <w:t xml:space="preserve"> the account client and see if </w:t>
      </w:r>
      <w:r w:rsidR="00304D25" w:rsidRPr="00944C9A">
        <w:rPr>
          <w:color w:val="000000"/>
        </w:rPr>
        <w:t>an agreement</w:t>
      </w:r>
      <w:r w:rsidR="00F27D56" w:rsidRPr="00944C9A">
        <w:rPr>
          <w:color w:val="000000"/>
        </w:rPr>
        <w:t xml:space="preserve"> can be </w:t>
      </w:r>
      <w:r w:rsidR="00304D25" w:rsidRPr="00944C9A">
        <w:rPr>
          <w:color w:val="000000"/>
        </w:rPr>
        <w:t>reached.</w:t>
      </w:r>
    </w:p>
    <w:p w14:paraId="49FA35CA" w14:textId="77777777" w:rsidR="00F27D56" w:rsidRPr="00944C9A" w:rsidRDefault="00F27D56" w:rsidP="00C545B1">
      <w:pPr>
        <w:spacing w:after="0" w:afterAutospacing="0" w:line="480" w:lineRule="auto"/>
        <w:ind w:right="424"/>
        <w:rPr>
          <w:color w:val="000000"/>
        </w:rPr>
      </w:pPr>
    </w:p>
    <w:p w14:paraId="726C4B11" w14:textId="3F88CE27" w:rsidR="00B931F4" w:rsidRPr="00944C9A" w:rsidRDefault="00B931F4" w:rsidP="00C545B1">
      <w:pPr>
        <w:spacing w:after="0" w:afterAutospacing="0" w:line="480" w:lineRule="auto"/>
        <w:ind w:right="424"/>
        <w:rPr>
          <w:b/>
          <w:color w:val="000000"/>
          <w:u w:val="single"/>
        </w:rPr>
      </w:pPr>
      <w:r w:rsidRPr="00944C9A">
        <w:rPr>
          <w:b/>
          <w:color w:val="000000"/>
          <w:u w:val="single"/>
        </w:rPr>
        <w:t>Project Manager</w:t>
      </w:r>
    </w:p>
    <w:p w14:paraId="1EEE60E6" w14:textId="552208EC" w:rsidR="00F27D56" w:rsidRPr="00944C9A" w:rsidRDefault="00F27D56" w:rsidP="00C545B1">
      <w:pPr>
        <w:spacing w:after="0" w:afterAutospacing="0" w:line="480" w:lineRule="auto"/>
        <w:ind w:right="424"/>
        <w:rPr>
          <w:color w:val="000000"/>
        </w:rPr>
      </w:pPr>
      <w:r w:rsidRPr="00944C9A">
        <w:rPr>
          <w:color w:val="000000"/>
        </w:rPr>
        <w:t xml:space="preserve">It was not possible to interview the sales team during this phase of the </w:t>
      </w:r>
      <w:r w:rsidR="00304D25" w:rsidRPr="00944C9A">
        <w:rPr>
          <w:color w:val="000000"/>
        </w:rPr>
        <w:t>report</w:t>
      </w:r>
      <w:r w:rsidRPr="00944C9A">
        <w:rPr>
          <w:color w:val="000000"/>
        </w:rPr>
        <w:t xml:space="preserve"> but the project manager did provide me with useful documentation.  </w:t>
      </w:r>
    </w:p>
    <w:p w14:paraId="3A081B37" w14:textId="1A0D5D0B" w:rsidR="00F27D56" w:rsidRPr="00944C9A" w:rsidRDefault="00F27D56" w:rsidP="00C545B1">
      <w:pPr>
        <w:spacing w:after="0" w:afterAutospacing="0" w:line="480" w:lineRule="auto"/>
        <w:ind w:right="424"/>
        <w:rPr>
          <w:color w:val="000000"/>
        </w:rPr>
      </w:pPr>
      <w:r w:rsidRPr="00944C9A">
        <w:rPr>
          <w:color w:val="000000"/>
        </w:rPr>
        <w:t xml:space="preserve">Her roles and responsibilities </w:t>
      </w:r>
      <w:r w:rsidR="00304D25" w:rsidRPr="00944C9A">
        <w:rPr>
          <w:color w:val="000000"/>
        </w:rPr>
        <w:t>are</w:t>
      </w:r>
      <w:r w:rsidRPr="00944C9A">
        <w:rPr>
          <w:color w:val="000000"/>
        </w:rPr>
        <w:t>:</w:t>
      </w:r>
    </w:p>
    <w:p w14:paraId="6408E7A4" w14:textId="453DC6B7" w:rsidR="00F27D56" w:rsidRPr="00944C9A" w:rsidRDefault="00F27D56" w:rsidP="00067A83">
      <w:pPr>
        <w:pStyle w:val="ListParagraph"/>
        <w:numPr>
          <w:ilvl w:val="0"/>
          <w:numId w:val="40"/>
        </w:numPr>
        <w:spacing w:line="480" w:lineRule="auto"/>
        <w:ind w:right="424"/>
        <w:rPr>
          <w:rFonts w:ascii="Trebuchet MS" w:hAnsi="Trebuchet MS"/>
          <w:color w:val="000000"/>
        </w:rPr>
      </w:pPr>
      <w:r w:rsidRPr="00944C9A">
        <w:rPr>
          <w:rFonts w:ascii="Trebuchet MS" w:hAnsi="Trebuchet MS"/>
          <w:color w:val="000000"/>
        </w:rPr>
        <w:t xml:space="preserve">Liaising between customer and </w:t>
      </w:r>
      <w:r w:rsidR="00A7329C" w:rsidRPr="00944C9A">
        <w:rPr>
          <w:rFonts w:ascii="Trebuchet MS" w:hAnsi="Trebuchet MS"/>
          <w:color w:val="000000"/>
        </w:rPr>
        <w:t>CareWorks</w:t>
      </w:r>
      <w:r w:rsidRPr="00944C9A">
        <w:rPr>
          <w:rFonts w:ascii="Trebuchet MS" w:hAnsi="Trebuchet MS"/>
          <w:color w:val="000000"/>
        </w:rPr>
        <w:t xml:space="preserve"> to see the project go smoothly</w:t>
      </w:r>
    </w:p>
    <w:p w14:paraId="44AB768A" w14:textId="3A411A7E" w:rsidR="00F27D56" w:rsidRPr="00944C9A" w:rsidRDefault="00F27D56" w:rsidP="00067A83">
      <w:pPr>
        <w:pStyle w:val="ListParagraph"/>
        <w:numPr>
          <w:ilvl w:val="0"/>
          <w:numId w:val="40"/>
        </w:numPr>
        <w:spacing w:line="480" w:lineRule="auto"/>
        <w:ind w:right="424"/>
        <w:rPr>
          <w:rFonts w:ascii="Trebuchet MS" w:hAnsi="Trebuchet MS"/>
          <w:color w:val="000000"/>
        </w:rPr>
      </w:pPr>
      <w:r w:rsidRPr="00944C9A">
        <w:rPr>
          <w:rFonts w:ascii="Trebuchet MS" w:hAnsi="Trebuchet MS"/>
          <w:color w:val="000000"/>
        </w:rPr>
        <w:lastRenderedPageBreak/>
        <w:t xml:space="preserve">Taking all the </w:t>
      </w:r>
      <w:r w:rsidR="00304D25" w:rsidRPr="00944C9A">
        <w:rPr>
          <w:rFonts w:ascii="Trebuchet MS" w:hAnsi="Trebuchet MS"/>
          <w:color w:val="000000"/>
        </w:rPr>
        <w:t>suggestions from pre-Contracted customers</w:t>
      </w:r>
    </w:p>
    <w:p w14:paraId="00EF5E8F" w14:textId="16ADA0DD" w:rsidR="00F27D56" w:rsidRPr="00944C9A" w:rsidRDefault="00F27D56" w:rsidP="00067A83">
      <w:pPr>
        <w:pStyle w:val="ListParagraph"/>
        <w:numPr>
          <w:ilvl w:val="0"/>
          <w:numId w:val="40"/>
        </w:numPr>
        <w:spacing w:line="480" w:lineRule="auto"/>
        <w:ind w:right="424"/>
        <w:rPr>
          <w:rFonts w:ascii="Trebuchet MS" w:hAnsi="Trebuchet MS"/>
          <w:color w:val="000000"/>
        </w:rPr>
      </w:pPr>
      <w:r w:rsidRPr="00944C9A">
        <w:rPr>
          <w:rFonts w:ascii="Trebuchet MS" w:hAnsi="Trebuchet MS"/>
          <w:color w:val="000000"/>
        </w:rPr>
        <w:t xml:space="preserve">Ensuring the </w:t>
      </w:r>
      <w:r w:rsidR="00304D25" w:rsidRPr="00944C9A">
        <w:rPr>
          <w:rFonts w:ascii="Trebuchet MS" w:hAnsi="Trebuchet MS"/>
          <w:color w:val="000000"/>
        </w:rPr>
        <w:t>Service Level Agreement</w:t>
      </w:r>
      <w:r w:rsidR="00D5727F" w:rsidRPr="00944C9A">
        <w:rPr>
          <w:rFonts w:ascii="Trebuchet MS" w:hAnsi="Trebuchet MS"/>
          <w:color w:val="000000"/>
        </w:rPr>
        <w:t xml:space="preserve"> </w:t>
      </w:r>
      <w:r w:rsidR="00304D25" w:rsidRPr="00944C9A">
        <w:rPr>
          <w:rFonts w:ascii="Trebuchet MS" w:hAnsi="Trebuchet MS"/>
          <w:color w:val="000000"/>
        </w:rPr>
        <w:t>(</w:t>
      </w:r>
      <w:r w:rsidRPr="00944C9A">
        <w:rPr>
          <w:rFonts w:ascii="Trebuchet MS" w:hAnsi="Trebuchet MS"/>
          <w:color w:val="000000"/>
        </w:rPr>
        <w:t>SLA</w:t>
      </w:r>
      <w:r w:rsidR="00304D25" w:rsidRPr="00944C9A">
        <w:rPr>
          <w:rFonts w:ascii="Trebuchet MS" w:hAnsi="Trebuchet MS"/>
          <w:color w:val="000000"/>
        </w:rPr>
        <w:t>)</w:t>
      </w:r>
      <w:r w:rsidRPr="00944C9A">
        <w:rPr>
          <w:rFonts w:ascii="Trebuchet MS" w:hAnsi="Trebuchet MS"/>
          <w:color w:val="000000"/>
        </w:rPr>
        <w:t xml:space="preserve"> is not set yet</w:t>
      </w:r>
    </w:p>
    <w:p w14:paraId="7A0B3FEE" w14:textId="6797F54C" w:rsidR="00F27D56" w:rsidRPr="00944C9A" w:rsidRDefault="00F27D56" w:rsidP="00067A83">
      <w:pPr>
        <w:pStyle w:val="ListParagraph"/>
        <w:numPr>
          <w:ilvl w:val="0"/>
          <w:numId w:val="40"/>
        </w:numPr>
        <w:spacing w:line="480" w:lineRule="auto"/>
        <w:ind w:right="424"/>
        <w:rPr>
          <w:rFonts w:ascii="Trebuchet MS" w:hAnsi="Trebuchet MS"/>
          <w:color w:val="000000"/>
        </w:rPr>
      </w:pPr>
      <w:r w:rsidRPr="00944C9A">
        <w:rPr>
          <w:rFonts w:ascii="Trebuchet MS" w:hAnsi="Trebuchet MS"/>
          <w:color w:val="000000"/>
        </w:rPr>
        <w:t>Ensuring Test and Live timeline</w:t>
      </w:r>
      <w:r w:rsidR="00210933" w:rsidRPr="00944C9A">
        <w:rPr>
          <w:rFonts w:ascii="Trebuchet MS" w:hAnsi="Trebuchet MS"/>
          <w:color w:val="000000"/>
        </w:rPr>
        <w:t>s</w:t>
      </w:r>
      <w:r w:rsidRPr="00944C9A">
        <w:rPr>
          <w:rFonts w:ascii="Trebuchet MS" w:hAnsi="Trebuchet MS"/>
          <w:color w:val="000000"/>
        </w:rPr>
        <w:t xml:space="preserve"> are on </w:t>
      </w:r>
      <w:r w:rsidR="00210933" w:rsidRPr="00944C9A">
        <w:rPr>
          <w:rFonts w:ascii="Trebuchet MS" w:hAnsi="Trebuchet MS"/>
          <w:color w:val="000000"/>
        </w:rPr>
        <w:t>schedule</w:t>
      </w:r>
    </w:p>
    <w:p w14:paraId="1CA07F35" w14:textId="13A0A4E5" w:rsidR="00F27D56" w:rsidRPr="00944C9A" w:rsidRDefault="00F27D56" w:rsidP="00067A83">
      <w:pPr>
        <w:pStyle w:val="ListParagraph"/>
        <w:numPr>
          <w:ilvl w:val="0"/>
          <w:numId w:val="40"/>
        </w:numPr>
        <w:spacing w:line="480" w:lineRule="auto"/>
        <w:ind w:right="424"/>
        <w:rPr>
          <w:rFonts w:ascii="Trebuchet MS" w:hAnsi="Trebuchet MS"/>
          <w:color w:val="000000"/>
        </w:rPr>
      </w:pPr>
      <w:r w:rsidRPr="00944C9A">
        <w:rPr>
          <w:rFonts w:ascii="Trebuchet MS" w:hAnsi="Trebuchet MS"/>
          <w:color w:val="000000"/>
        </w:rPr>
        <w:t xml:space="preserve">Providing </w:t>
      </w:r>
      <w:r w:rsidR="00210933" w:rsidRPr="00944C9A">
        <w:rPr>
          <w:rFonts w:ascii="Trebuchet MS" w:hAnsi="Trebuchet MS"/>
          <w:color w:val="000000"/>
        </w:rPr>
        <w:t xml:space="preserve">post-Implementation </w:t>
      </w:r>
      <w:r w:rsidRPr="00944C9A">
        <w:rPr>
          <w:rFonts w:ascii="Trebuchet MS" w:hAnsi="Trebuchet MS"/>
          <w:color w:val="000000"/>
        </w:rPr>
        <w:t xml:space="preserve">support </w:t>
      </w:r>
      <w:r w:rsidR="00210933" w:rsidRPr="00944C9A">
        <w:rPr>
          <w:rFonts w:ascii="Trebuchet MS" w:hAnsi="Trebuchet MS"/>
          <w:color w:val="000000"/>
        </w:rPr>
        <w:t>f</w:t>
      </w:r>
      <w:r w:rsidRPr="00944C9A">
        <w:rPr>
          <w:rFonts w:ascii="Trebuchet MS" w:hAnsi="Trebuchet MS"/>
          <w:color w:val="000000"/>
        </w:rPr>
        <w:t>or two weeks</w:t>
      </w:r>
      <w:r w:rsidR="00210933" w:rsidRPr="00944C9A">
        <w:rPr>
          <w:rFonts w:ascii="Trebuchet MS" w:hAnsi="Trebuchet MS"/>
          <w:color w:val="000000"/>
        </w:rPr>
        <w:t xml:space="preserve"> after release</w:t>
      </w:r>
    </w:p>
    <w:p w14:paraId="543CC8ED" w14:textId="014D5846" w:rsidR="00F27D56" w:rsidRPr="00944C9A" w:rsidRDefault="00210933" w:rsidP="00067A83">
      <w:pPr>
        <w:pStyle w:val="ListParagraph"/>
        <w:numPr>
          <w:ilvl w:val="0"/>
          <w:numId w:val="40"/>
        </w:numPr>
        <w:spacing w:line="480" w:lineRule="auto"/>
        <w:ind w:right="424"/>
        <w:rPr>
          <w:rFonts w:ascii="Trebuchet MS" w:hAnsi="Trebuchet MS"/>
          <w:color w:val="000000"/>
        </w:rPr>
      </w:pPr>
      <w:r w:rsidRPr="00944C9A">
        <w:rPr>
          <w:rFonts w:ascii="Trebuchet MS" w:hAnsi="Trebuchet MS"/>
          <w:color w:val="000000"/>
        </w:rPr>
        <w:t xml:space="preserve">After release, incidents </w:t>
      </w:r>
      <w:r w:rsidR="00F27D56" w:rsidRPr="00944C9A">
        <w:rPr>
          <w:rFonts w:ascii="Trebuchet MS" w:hAnsi="Trebuchet MS"/>
          <w:color w:val="000000"/>
        </w:rPr>
        <w:t>should not come in as Critical and the date of SLA will take place</w:t>
      </w:r>
    </w:p>
    <w:p w14:paraId="3AF52089" w14:textId="2896DEAD" w:rsidR="00F27D56" w:rsidRPr="00944C9A" w:rsidRDefault="00F27D56" w:rsidP="00067A83">
      <w:pPr>
        <w:pStyle w:val="ListParagraph"/>
        <w:numPr>
          <w:ilvl w:val="0"/>
          <w:numId w:val="40"/>
        </w:numPr>
        <w:spacing w:line="480" w:lineRule="auto"/>
        <w:ind w:right="424"/>
        <w:rPr>
          <w:rFonts w:ascii="Trebuchet MS" w:hAnsi="Trebuchet MS"/>
          <w:color w:val="000000"/>
        </w:rPr>
      </w:pPr>
      <w:r w:rsidRPr="00944C9A">
        <w:rPr>
          <w:rFonts w:ascii="Trebuchet MS" w:hAnsi="Trebuchet MS"/>
          <w:color w:val="000000"/>
        </w:rPr>
        <w:t xml:space="preserve">After two weeks </w:t>
      </w:r>
      <w:r w:rsidR="00210933" w:rsidRPr="00944C9A">
        <w:rPr>
          <w:rFonts w:ascii="Trebuchet MS" w:hAnsi="Trebuchet MS"/>
          <w:color w:val="000000"/>
        </w:rPr>
        <w:t xml:space="preserve">have passed, </w:t>
      </w:r>
      <w:r w:rsidRPr="00944C9A">
        <w:rPr>
          <w:rFonts w:ascii="Trebuchet MS" w:hAnsi="Trebuchet MS"/>
          <w:color w:val="000000"/>
        </w:rPr>
        <w:t>all incidents will be treated like other incidents</w:t>
      </w:r>
    </w:p>
    <w:p w14:paraId="68EE0BF2" w14:textId="77777777" w:rsidR="00F27D56" w:rsidRPr="00944C9A" w:rsidRDefault="00F27D56" w:rsidP="00067A83">
      <w:pPr>
        <w:pStyle w:val="ListParagraph"/>
        <w:numPr>
          <w:ilvl w:val="0"/>
          <w:numId w:val="40"/>
        </w:numPr>
        <w:spacing w:line="480" w:lineRule="auto"/>
        <w:ind w:right="424"/>
        <w:rPr>
          <w:rFonts w:ascii="Trebuchet MS" w:hAnsi="Trebuchet MS"/>
          <w:color w:val="000000"/>
        </w:rPr>
      </w:pPr>
      <w:r w:rsidRPr="00944C9A">
        <w:rPr>
          <w:rFonts w:ascii="Trebuchet MS" w:hAnsi="Trebuchet MS"/>
          <w:color w:val="000000"/>
        </w:rPr>
        <w:t>The Project Manager will no longer be involved.</w:t>
      </w:r>
    </w:p>
    <w:p w14:paraId="0F4D3D80" w14:textId="77777777" w:rsidR="00F27D56" w:rsidRPr="00944C9A" w:rsidRDefault="00F27D56" w:rsidP="00C545B1">
      <w:pPr>
        <w:spacing w:after="0" w:afterAutospacing="0" w:line="480" w:lineRule="auto"/>
        <w:ind w:right="424"/>
        <w:rPr>
          <w:color w:val="000000"/>
        </w:rPr>
      </w:pPr>
    </w:p>
    <w:p w14:paraId="12714939" w14:textId="1F12C0DD" w:rsidR="00B931F4" w:rsidRPr="00944C9A" w:rsidRDefault="00B931F4" w:rsidP="00C545B1">
      <w:pPr>
        <w:spacing w:after="0" w:afterAutospacing="0" w:line="480" w:lineRule="auto"/>
        <w:ind w:right="424"/>
        <w:rPr>
          <w:b/>
          <w:color w:val="000000"/>
          <w:u w:val="single"/>
        </w:rPr>
      </w:pPr>
      <w:r w:rsidRPr="00944C9A">
        <w:rPr>
          <w:b/>
          <w:color w:val="000000"/>
          <w:u w:val="single"/>
        </w:rPr>
        <w:t>Support Engineer</w:t>
      </w:r>
    </w:p>
    <w:p w14:paraId="213D1146" w14:textId="637ECE1E" w:rsidR="00F27D56" w:rsidRPr="00944C9A" w:rsidRDefault="00210933" w:rsidP="00C545B1">
      <w:pPr>
        <w:spacing w:after="0" w:afterAutospacing="0" w:line="480" w:lineRule="auto"/>
        <w:ind w:right="424"/>
        <w:rPr>
          <w:color w:val="000000"/>
        </w:rPr>
      </w:pPr>
      <w:r w:rsidRPr="00944C9A">
        <w:rPr>
          <w:color w:val="000000"/>
        </w:rPr>
        <w:t xml:space="preserve">I, alongside the Support Engineer </w:t>
      </w:r>
      <w:r w:rsidR="00F27D56" w:rsidRPr="00944C9A">
        <w:rPr>
          <w:color w:val="000000"/>
        </w:rPr>
        <w:t>observe</w:t>
      </w:r>
      <w:r w:rsidRPr="00944C9A">
        <w:rPr>
          <w:color w:val="000000"/>
        </w:rPr>
        <w:t>d</w:t>
      </w:r>
      <w:r w:rsidR="00F27D56" w:rsidRPr="00944C9A">
        <w:rPr>
          <w:color w:val="000000"/>
        </w:rPr>
        <w:t>:</w:t>
      </w:r>
    </w:p>
    <w:p w14:paraId="3ECC5FA1" w14:textId="77777777" w:rsidR="00F27D56" w:rsidRPr="00944C9A" w:rsidRDefault="00F27D56" w:rsidP="00067A83">
      <w:pPr>
        <w:pStyle w:val="ListParagraph"/>
        <w:numPr>
          <w:ilvl w:val="0"/>
          <w:numId w:val="19"/>
        </w:numPr>
        <w:spacing w:line="480" w:lineRule="auto"/>
        <w:ind w:right="424"/>
        <w:jc w:val="both"/>
        <w:rPr>
          <w:rFonts w:ascii="Trebuchet MS" w:hAnsi="Trebuchet MS"/>
          <w:color w:val="000000"/>
        </w:rPr>
      </w:pPr>
      <w:r w:rsidRPr="00944C9A">
        <w:rPr>
          <w:rFonts w:ascii="Trebuchet MS" w:hAnsi="Trebuchet MS"/>
          <w:color w:val="000000"/>
        </w:rPr>
        <w:t>how to restore databases</w:t>
      </w:r>
    </w:p>
    <w:p w14:paraId="417D7BFB" w14:textId="774D7F3A" w:rsidR="00F27D56" w:rsidRPr="00944C9A" w:rsidRDefault="00F27D56" w:rsidP="00067A83">
      <w:pPr>
        <w:pStyle w:val="ListParagraph"/>
        <w:numPr>
          <w:ilvl w:val="0"/>
          <w:numId w:val="19"/>
        </w:numPr>
        <w:spacing w:line="480" w:lineRule="auto"/>
        <w:ind w:right="424"/>
        <w:jc w:val="both"/>
        <w:rPr>
          <w:rFonts w:ascii="Trebuchet MS" w:hAnsi="Trebuchet MS"/>
          <w:color w:val="000000"/>
        </w:rPr>
      </w:pPr>
      <w:r w:rsidRPr="00944C9A">
        <w:rPr>
          <w:rFonts w:ascii="Trebuchet MS" w:hAnsi="Trebuchet MS"/>
          <w:color w:val="000000"/>
        </w:rPr>
        <w:t>back</w:t>
      </w:r>
      <w:r w:rsidR="00210933" w:rsidRPr="00944C9A">
        <w:rPr>
          <w:rFonts w:ascii="Trebuchet MS" w:hAnsi="Trebuchet MS"/>
          <w:color w:val="000000"/>
        </w:rPr>
        <w:t xml:space="preserve">ing </w:t>
      </w:r>
      <w:r w:rsidRPr="00944C9A">
        <w:rPr>
          <w:rFonts w:ascii="Trebuchet MS" w:hAnsi="Trebuchet MS"/>
          <w:color w:val="000000"/>
        </w:rPr>
        <w:t>up databases</w:t>
      </w:r>
    </w:p>
    <w:p w14:paraId="060A1385" w14:textId="1C4204D1" w:rsidR="00F27D56" w:rsidRPr="00944C9A" w:rsidRDefault="00F27D56" w:rsidP="00067A83">
      <w:pPr>
        <w:pStyle w:val="ListParagraph"/>
        <w:numPr>
          <w:ilvl w:val="0"/>
          <w:numId w:val="19"/>
        </w:numPr>
        <w:spacing w:line="480" w:lineRule="auto"/>
        <w:ind w:right="424"/>
        <w:jc w:val="both"/>
        <w:rPr>
          <w:rFonts w:ascii="Trebuchet MS" w:hAnsi="Trebuchet MS"/>
          <w:color w:val="000000"/>
        </w:rPr>
      </w:pPr>
      <w:r w:rsidRPr="00944C9A">
        <w:rPr>
          <w:rFonts w:ascii="Trebuchet MS" w:hAnsi="Trebuchet MS"/>
          <w:color w:val="000000"/>
        </w:rPr>
        <w:t xml:space="preserve">how to apply </w:t>
      </w:r>
      <w:r w:rsidR="006D0749" w:rsidRPr="00944C9A">
        <w:rPr>
          <w:rFonts w:ascii="Trebuchet MS" w:hAnsi="Trebuchet MS"/>
          <w:color w:val="000000"/>
        </w:rPr>
        <w:t>Structured Query Language (SQL)</w:t>
      </w:r>
      <w:r w:rsidRPr="00944C9A">
        <w:rPr>
          <w:rFonts w:ascii="Trebuchet MS" w:hAnsi="Trebuchet MS"/>
          <w:color w:val="000000"/>
        </w:rPr>
        <w:t xml:space="preserve"> queries through SQL Management</w:t>
      </w:r>
    </w:p>
    <w:p w14:paraId="4B9B85CB" w14:textId="77777777" w:rsidR="00F27D56" w:rsidRPr="00944C9A" w:rsidRDefault="00F27D56" w:rsidP="00067A83">
      <w:pPr>
        <w:pStyle w:val="ListParagraph"/>
        <w:numPr>
          <w:ilvl w:val="0"/>
          <w:numId w:val="19"/>
        </w:numPr>
        <w:spacing w:line="480" w:lineRule="auto"/>
        <w:ind w:right="424"/>
        <w:jc w:val="both"/>
        <w:rPr>
          <w:rFonts w:ascii="Trebuchet MS" w:hAnsi="Trebuchet MS"/>
          <w:color w:val="000000"/>
        </w:rPr>
      </w:pPr>
      <w:r w:rsidRPr="00944C9A">
        <w:rPr>
          <w:rFonts w:ascii="Trebuchet MS" w:hAnsi="Trebuchet MS"/>
          <w:color w:val="000000"/>
        </w:rPr>
        <w:t>how to word certain responses when communicating to customers</w:t>
      </w:r>
    </w:p>
    <w:p w14:paraId="3BDDC979" w14:textId="669E5940" w:rsidR="00210933" w:rsidRPr="00944C9A" w:rsidRDefault="00210933" w:rsidP="00C545B1">
      <w:pPr>
        <w:spacing w:after="0" w:afterAutospacing="0" w:line="480" w:lineRule="auto"/>
        <w:ind w:right="424"/>
        <w:rPr>
          <w:color w:val="000000"/>
        </w:rPr>
      </w:pPr>
      <w:r w:rsidRPr="00944C9A">
        <w:rPr>
          <w:color w:val="000000"/>
        </w:rPr>
        <w:t xml:space="preserve">The majority of raised issues are regarding the connectivity, </w:t>
      </w:r>
      <w:r w:rsidR="00F27D56" w:rsidRPr="00944C9A">
        <w:rPr>
          <w:color w:val="000000"/>
        </w:rPr>
        <w:t>customers’ concerns over scheduled dates for backup</w:t>
      </w:r>
      <w:r w:rsidRPr="00944C9A">
        <w:rPr>
          <w:color w:val="000000"/>
        </w:rPr>
        <w:t>s</w:t>
      </w:r>
      <w:r w:rsidR="00F27D56" w:rsidRPr="00944C9A">
        <w:rPr>
          <w:color w:val="000000"/>
        </w:rPr>
        <w:t>, install</w:t>
      </w:r>
      <w:r w:rsidRPr="00944C9A">
        <w:rPr>
          <w:color w:val="000000"/>
        </w:rPr>
        <w:t>ations</w:t>
      </w:r>
      <w:r w:rsidR="00F27D56" w:rsidRPr="00944C9A">
        <w:rPr>
          <w:color w:val="000000"/>
        </w:rPr>
        <w:t xml:space="preserve">, </w:t>
      </w:r>
      <w:r w:rsidRPr="00944C9A">
        <w:rPr>
          <w:color w:val="000000"/>
        </w:rPr>
        <w:t>upgrades and release of fixes</w:t>
      </w:r>
      <w:r w:rsidR="00F27D56" w:rsidRPr="00944C9A">
        <w:rPr>
          <w:color w:val="000000"/>
        </w:rPr>
        <w:t xml:space="preserve">.  </w:t>
      </w:r>
      <w:r w:rsidRPr="00944C9A">
        <w:rPr>
          <w:color w:val="000000"/>
        </w:rPr>
        <w:t>From shadowing the engineer</w:t>
      </w:r>
      <w:r w:rsidR="00F27D56" w:rsidRPr="00944C9A">
        <w:rPr>
          <w:color w:val="000000"/>
        </w:rPr>
        <w:t xml:space="preserve"> this week</w:t>
      </w:r>
      <w:r w:rsidRPr="00944C9A">
        <w:rPr>
          <w:color w:val="000000"/>
        </w:rPr>
        <w:t xml:space="preserve">, </w:t>
      </w:r>
      <w:r w:rsidR="00F27D56" w:rsidRPr="00944C9A">
        <w:rPr>
          <w:color w:val="000000"/>
        </w:rPr>
        <w:t>I found his</w:t>
      </w:r>
      <w:r w:rsidRPr="00944C9A">
        <w:rPr>
          <w:color w:val="000000"/>
        </w:rPr>
        <w:t xml:space="preserve"> role quite interesting</w:t>
      </w:r>
      <w:r w:rsidR="00F27D56" w:rsidRPr="00944C9A">
        <w:rPr>
          <w:color w:val="000000"/>
        </w:rPr>
        <w:t xml:space="preserve">.  </w:t>
      </w:r>
    </w:p>
    <w:p w14:paraId="44EB7BA2" w14:textId="77777777" w:rsidR="00210933" w:rsidRPr="00944C9A" w:rsidRDefault="00210933" w:rsidP="00C545B1">
      <w:pPr>
        <w:spacing w:after="0" w:afterAutospacing="0" w:line="480" w:lineRule="auto"/>
        <w:ind w:right="424"/>
        <w:rPr>
          <w:color w:val="000000"/>
        </w:rPr>
      </w:pPr>
    </w:p>
    <w:p w14:paraId="2868AA98" w14:textId="74401433" w:rsidR="00F27D56" w:rsidRPr="00944C9A" w:rsidRDefault="00210933" w:rsidP="00C545B1">
      <w:pPr>
        <w:spacing w:after="0" w:afterAutospacing="0" w:line="480" w:lineRule="auto"/>
        <w:ind w:right="424"/>
        <w:rPr>
          <w:color w:val="000000"/>
        </w:rPr>
      </w:pPr>
      <w:r w:rsidRPr="00944C9A">
        <w:rPr>
          <w:color w:val="000000"/>
        </w:rPr>
        <w:t>From what I learnt from the engineer, t</w:t>
      </w:r>
      <w:r w:rsidR="00F27D56" w:rsidRPr="00944C9A">
        <w:rPr>
          <w:color w:val="000000"/>
        </w:rPr>
        <w:t xml:space="preserve">he </w:t>
      </w:r>
      <w:r w:rsidR="000C05DF" w:rsidRPr="00944C9A">
        <w:rPr>
          <w:color w:val="000000"/>
        </w:rPr>
        <w:t xml:space="preserve">application, </w:t>
      </w:r>
      <w:r w:rsidR="00495FD5" w:rsidRPr="00944C9A">
        <w:rPr>
          <w:color w:val="000000"/>
        </w:rPr>
        <w:t xml:space="preserve">database </w:t>
      </w:r>
      <w:r w:rsidR="000C05DF" w:rsidRPr="00944C9A">
        <w:rPr>
          <w:color w:val="000000"/>
        </w:rPr>
        <w:t xml:space="preserve">and warehouse </w:t>
      </w:r>
      <w:r w:rsidR="00495FD5" w:rsidRPr="00944C9A">
        <w:rPr>
          <w:color w:val="000000"/>
        </w:rPr>
        <w:t>servers sit in Test and Live environment</w:t>
      </w:r>
      <w:r w:rsidR="000C05DF" w:rsidRPr="00944C9A">
        <w:rPr>
          <w:color w:val="000000"/>
        </w:rPr>
        <w:t>s</w:t>
      </w:r>
      <w:r w:rsidR="00495FD5" w:rsidRPr="00944C9A">
        <w:rPr>
          <w:color w:val="000000"/>
        </w:rPr>
        <w:t>.</w:t>
      </w:r>
      <w:r w:rsidR="004D47FF" w:rsidRPr="00944C9A">
        <w:rPr>
          <w:color w:val="000000"/>
        </w:rPr>
        <w:t xml:space="preserve"> </w:t>
      </w:r>
      <w:r w:rsidR="00F27D56" w:rsidRPr="00944C9A">
        <w:rPr>
          <w:color w:val="000000"/>
        </w:rPr>
        <w:t xml:space="preserve"> I also got to see how the SQL queries were being applied here.</w:t>
      </w:r>
      <w:r w:rsidR="00D5727F" w:rsidRPr="00944C9A">
        <w:rPr>
          <w:color w:val="000000"/>
        </w:rPr>
        <w:t xml:space="preserve">  </w:t>
      </w:r>
      <w:r w:rsidR="000C05DF" w:rsidRPr="00944C9A">
        <w:rPr>
          <w:color w:val="000000"/>
        </w:rPr>
        <w:t xml:space="preserve">For example, </w:t>
      </w:r>
      <w:r w:rsidR="00D5727F" w:rsidRPr="00944C9A">
        <w:rPr>
          <w:color w:val="000000"/>
        </w:rPr>
        <w:t>“select *</w:t>
      </w:r>
      <w:r w:rsidR="00B931F4" w:rsidRPr="00944C9A">
        <w:rPr>
          <w:color w:val="000000"/>
        </w:rPr>
        <w:t xml:space="preserve"> from version” (internal, 2016), which bring up a list of all versions on the customer’s servers.</w:t>
      </w:r>
    </w:p>
    <w:p w14:paraId="552E820D" w14:textId="77777777" w:rsidR="00B931F4" w:rsidRPr="00944C9A" w:rsidRDefault="00B931F4" w:rsidP="00C545B1">
      <w:pPr>
        <w:spacing w:after="0" w:afterAutospacing="0" w:line="480" w:lineRule="auto"/>
        <w:ind w:right="424"/>
        <w:rPr>
          <w:color w:val="000000"/>
        </w:rPr>
      </w:pPr>
    </w:p>
    <w:p w14:paraId="526547A2" w14:textId="384FC0A5" w:rsidR="00F27D56" w:rsidRPr="00944C9A" w:rsidRDefault="00B931F4" w:rsidP="00C545B1">
      <w:pPr>
        <w:spacing w:after="0" w:afterAutospacing="0" w:line="480" w:lineRule="auto"/>
        <w:ind w:right="424"/>
        <w:rPr>
          <w:b/>
          <w:color w:val="000000"/>
          <w:u w:val="single"/>
        </w:rPr>
      </w:pPr>
      <w:r w:rsidRPr="00944C9A">
        <w:rPr>
          <w:b/>
          <w:color w:val="000000"/>
          <w:u w:val="single"/>
        </w:rPr>
        <w:lastRenderedPageBreak/>
        <w:t>Chief Executive Officer (CEO)</w:t>
      </w:r>
    </w:p>
    <w:p w14:paraId="1279F775" w14:textId="277F0BEF" w:rsidR="00F27D56" w:rsidRPr="00944C9A" w:rsidRDefault="00F27D56" w:rsidP="00C545B1">
      <w:pPr>
        <w:spacing w:after="0" w:afterAutospacing="0" w:line="480" w:lineRule="auto"/>
        <w:ind w:right="424"/>
        <w:rPr>
          <w:color w:val="000000"/>
        </w:rPr>
      </w:pPr>
      <w:r w:rsidRPr="00944C9A">
        <w:rPr>
          <w:color w:val="000000"/>
        </w:rPr>
        <w:t xml:space="preserve">The CEO helped me with the following information during the interview about the strategic challenges faced by </w:t>
      </w:r>
      <w:r w:rsidR="00A7329C" w:rsidRPr="00944C9A">
        <w:rPr>
          <w:color w:val="000000"/>
        </w:rPr>
        <w:t>CareWorks</w:t>
      </w:r>
      <w:r w:rsidRPr="00944C9A">
        <w:rPr>
          <w:color w:val="000000"/>
        </w:rPr>
        <w:t xml:space="preserve">.  </w:t>
      </w:r>
      <w:r w:rsidR="000C05DF" w:rsidRPr="00944C9A">
        <w:rPr>
          <w:color w:val="000000"/>
        </w:rPr>
        <w:t>Due to confidentiality he is not in a position to</w:t>
      </w:r>
      <w:r w:rsidRPr="00944C9A">
        <w:rPr>
          <w:color w:val="000000"/>
        </w:rPr>
        <w:t xml:space="preserve"> provide me with </w:t>
      </w:r>
      <w:r w:rsidR="000C05DF" w:rsidRPr="00944C9A">
        <w:rPr>
          <w:color w:val="000000"/>
        </w:rPr>
        <w:t xml:space="preserve">information </w:t>
      </w:r>
      <w:r w:rsidRPr="00944C9A">
        <w:rPr>
          <w:color w:val="000000"/>
        </w:rPr>
        <w:t>on financial costings an</w:t>
      </w:r>
      <w:r w:rsidR="00D5727F" w:rsidRPr="00944C9A">
        <w:rPr>
          <w:color w:val="000000"/>
        </w:rPr>
        <w:t>d I agreed this would be fine (internal, 2016).</w:t>
      </w:r>
    </w:p>
    <w:p w14:paraId="29118DA3" w14:textId="77777777" w:rsidR="004D47FF" w:rsidRPr="00944C9A" w:rsidRDefault="004D47FF" w:rsidP="00C545B1">
      <w:pPr>
        <w:spacing w:after="0" w:afterAutospacing="0" w:line="480" w:lineRule="auto"/>
        <w:ind w:right="424"/>
        <w:rPr>
          <w:color w:val="000000"/>
        </w:rPr>
      </w:pPr>
    </w:p>
    <w:p w14:paraId="6C1702AB" w14:textId="369B7FB1" w:rsidR="00F27D56" w:rsidRPr="00944C9A" w:rsidRDefault="00F27D56" w:rsidP="00C545B1">
      <w:pPr>
        <w:spacing w:after="0" w:afterAutospacing="0" w:line="480" w:lineRule="auto"/>
        <w:ind w:right="424"/>
        <w:rPr>
          <w:color w:val="000000"/>
        </w:rPr>
      </w:pPr>
      <w:r w:rsidRPr="00944C9A">
        <w:rPr>
          <w:color w:val="000000"/>
        </w:rPr>
        <w:t xml:space="preserve">The system process for </w:t>
      </w:r>
      <w:r w:rsidR="00A7329C" w:rsidRPr="00944C9A">
        <w:rPr>
          <w:color w:val="000000"/>
        </w:rPr>
        <w:t>CareWorks</w:t>
      </w:r>
      <w:r w:rsidRPr="00944C9A">
        <w:rPr>
          <w:color w:val="000000"/>
        </w:rPr>
        <w:t xml:space="preserve"> works like this (numbers are in order of process):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3661"/>
        <w:gridCol w:w="2551"/>
        <w:gridCol w:w="2541"/>
      </w:tblGrid>
      <w:tr w:rsidR="00B931F4" w:rsidRPr="00944C9A" w14:paraId="03E9B4C9" w14:textId="77777777" w:rsidTr="00893898">
        <w:tc>
          <w:tcPr>
            <w:tcW w:w="992" w:type="dxa"/>
          </w:tcPr>
          <w:p w14:paraId="0E3C5C12" w14:textId="72DE06B8" w:rsidR="00B931F4" w:rsidRPr="00944C9A" w:rsidRDefault="00B931F4" w:rsidP="00C535FB">
            <w:pPr>
              <w:numPr>
                <w:ilvl w:val="0"/>
                <w:numId w:val="7"/>
              </w:numPr>
              <w:spacing w:after="0" w:afterAutospacing="0" w:line="480" w:lineRule="auto"/>
              <w:ind w:left="0" w:right="424"/>
              <w:rPr>
                <w:color w:val="000000"/>
              </w:rPr>
            </w:pPr>
            <w:r w:rsidRPr="00944C9A">
              <w:rPr>
                <w:color w:val="000000"/>
              </w:rPr>
              <w:t>1.</w:t>
            </w:r>
          </w:p>
        </w:tc>
        <w:tc>
          <w:tcPr>
            <w:tcW w:w="3661" w:type="dxa"/>
            <w:shd w:val="clear" w:color="auto" w:fill="auto"/>
          </w:tcPr>
          <w:p w14:paraId="49CE38AE" w14:textId="7635EFC5" w:rsidR="00B931F4" w:rsidRPr="00944C9A" w:rsidRDefault="00B931F4" w:rsidP="00C535FB">
            <w:pPr>
              <w:numPr>
                <w:ilvl w:val="0"/>
                <w:numId w:val="7"/>
              </w:numPr>
              <w:spacing w:after="0" w:afterAutospacing="0" w:line="480" w:lineRule="auto"/>
              <w:ind w:left="0" w:right="424"/>
              <w:rPr>
                <w:color w:val="000000"/>
              </w:rPr>
            </w:pPr>
            <w:r w:rsidRPr="00944C9A">
              <w:rPr>
                <w:color w:val="000000"/>
              </w:rPr>
              <w:t>Specification</w:t>
            </w:r>
          </w:p>
        </w:tc>
        <w:tc>
          <w:tcPr>
            <w:tcW w:w="2551" w:type="dxa"/>
            <w:shd w:val="clear" w:color="auto" w:fill="auto"/>
          </w:tcPr>
          <w:p w14:paraId="07614DE5" w14:textId="77777777" w:rsidR="00B931F4" w:rsidRPr="00944C9A" w:rsidRDefault="00B931F4" w:rsidP="00C545B1">
            <w:pPr>
              <w:spacing w:after="0" w:afterAutospacing="0" w:line="480" w:lineRule="auto"/>
              <w:ind w:right="424"/>
              <w:rPr>
                <w:color w:val="000000"/>
              </w:rPr>
            </w:pPr>
            <w:r w:rsidRPr="00944C9A">
              <w:rPr>
                <w:color w:val="000000"/>
              </w:rPr>
              <w:t>India + UK</w:t>
            </w:r>
          </w:p>
          <w:p w14:paraId="3AF60622" w14:textId="77777777" w:rsidR="00B931F4" w:rsidRPr="00944C9A" w:rsidRDefault="00B931F4" w:rsidP="00C545B1">
            <w:pPr>
              <w:spacing w:after="0" w:afterAutospacing="0" w:line="480" w:lineRule="auto"/>
              <w:ind w:right="424"/>
              <w:rPr>
                <w:color w:val="000000"/>
              </w:rPr>
            </w:pPr>
            <w:r w:rsidRPr="00944C9A">
              <w:rPr>
                <w:color w:val="000000"/>
              </w:rPr>
              <w:t>US</w:t>
            </w:r>
          </w:p>
        </w:tc>
        <w:tc>
          <w:tcPr>
            <w:tcW w:w="2541" w:type="dxa"/>
            <w:shd w:val="clear" w:color="auto" w:fill="auto"/>
          </w:tcPr>
          <w:p w14:paraId="0B562C2F" w14:textId="77777777" w:rsidR="00B931F4" w:rsidRPr="00944C9A" w:rsidRDefault="00B931F4" w:rsidP="00C545B1">
            <w:pPr>
              <w:spacing w:after="0" w:afterAutospacing="0" w:line="480" w:lineRule="auto"/>
              <w:ind w:right="424"/>
              <w:rPr>
                <w:color w:val="000000"/>
              </w:rPr>
            </w:pPr>
            <w:r w:rsidRPr="00944C9A">
              <w:rPr>
                <w:color w:val="000000"/>
              </w:rPr>
              <w:t>Use case with US/UK consultants and Business Analyst</w:t>
            </w:r>
          </w:p>
        </w:tc>
      </w:tr>
      <w:tr w:rsidR="00B931F4" w:rsidRPr="00944C9A" w14:paraId="2DF38F66" w14:textId="77777777" w:rsidTr="00893898">
        <w:tc>
          <w:tcPr>
            <w:tcW w:w="992" w:type="dxa"/>
          </w:tcPr>
          <w:p w14:paraId="18D7C39D" w14:textId="4AB4B907" w:rsidR="00B931F4" w:rsidRPr="00944C9A" w:rsidRDefault="00B931F4" w:rsidP="00C535FB">
            <w:pPr>
              <w:numPr>
                <w:ilvl w:val="0"/>
                <w:numId w:val="7"/>
              </w:numPr>
              <w:spacing w:after="0" w:afterAutospacing="0" w:line="480" w:lineRule="auto"/>
              <w:ind w:left="0" w:right="424"/>
              <w:rPr>
                <w:color w:val="000000"/>
              </w:rPr>
            </w:pPr>
            <w:r w:rsidRPr="00944C9A">
              <w:rPr>
                <w:color w:val="000000"/>
              </w:rPr>
              <w:t>2.</w:t>
            </w:r>
          </w:p>
        </w:tc>
        <w:tc>
          <w:tcPr>
            <w:tcW w:w="3661" w:type="dxa"/>
            <w:shd w:val="clear" w:color="auto" w:fill="auto"/>
          </w:tcPr>
          <w:p w14:paraId="37C92EDA" w14:textId="3CA4C9A0" w:rsidR="00B931F4" w:rsidRPr="00944C9A" w:rsidRDefault="00B931F4" w:rsidP="00C535FB">
            <w:pPr>
              <w:numPr>
                <w:ilvl w:val="0"/>
                <w:numId w:val="7"/>
              </w:numPr>
              <w:spacing w:after="0" w:afterAutospacing="0" w:line="480" w:lineRule="auto"/>
              <w:ind w:left="0" w:right="424"/>
              <w:rPr>
                <w:color w:val="000000"/>
              </w:rPr>
            </w:pPr>
            <w:r w:rsidRPr="00944C9A">
              <w:rPr>
                <w:color w:val="000000"/>
              </w:rPr>
              <w:t>Development</w:t>
            </w:r>
          </w:p>
        </w:tc>
        <w:tc>
          <w:tcPr>
            <w:tcW w:w="2551" w:type="dxa"/>
            <w:shd w:val="clear" w:color="auto" w:fill="auto"/>
          </w:tcPr>
          <w:p w14:paraId="3C174500" w14:textId="77777777" w:rsidR="00B931F4" w:rsidRPr="00944C9A" w:rsidRDefault="00B931F4" w:rsidP="00C545B1">
            <w:pPr>
              <w:spacing w:after="0" w:afterAutospacing="0" w:line="480" w:lineRule="auto"/>
              <w:ind w:right="424"/>
              <w:rPr>
                <w:color w:val="000000"/>
              </w:rPr>
            </w:pPr>
            <w:r w:rsidRPr="00944C9A">
              <w:rPr>
                <w:color w:val="000000"/>
              </w:rPr>
              <w:t>Customers</w:t>
            </w:r>
          </w:p>
        </w:tc>
        <w:tc>
          <w:tcPr>
            <w:tcW w:w="2541" w:type="dxa"/>
            <w:shd w:val="clear" w:color="auto" w:fill="auto"/>
          </w:tcPr>
          <w:p w14:paraId="63BEE8BD" w14:textId="77777777" w:rsidR="00B931F4" w:rsidRPr="00944C9A" w:rsidRDefault="00B931F4" w:rsidP="00C545B1">
            <w:pPr>
              <w:spacing w:after="0" w:afterAutospacing="0" w:line="480" w:lineRule="auto"/>
              <w:ind w:right="424"/>
              <w:rPr>
                <w:color w:val="000000"/>
              </w:rPr>
            </w:pPr>
            <w:r w:rsidRPr="00944C9A">
              <w:rPr>
                <w:color w:val="000000"/>
              </w:rPr>
              <w:t>Sprint reviews</w:t>
            </w:r>
          </w:p>
        </w:tc>
      </w:tr>
      <w:tr w:rsidR="00B931F4" w:rsidRPr="00944C9A" w14:paraId="3383F0AB" w14:textId="77777777" w:rsidTr="00893898">
        <w:tc>
          <w:tcPr>
            <w:tcW w:w="992" w:type="dxa"/>
          </w:tcPr>
          <w:p w14:paraId="21615EF8" w14:textId="122B28DF" w:rsidR="00B931F4" w:rsidRPr="00944C9A" w:rsidRDefault="00B931F4" w:rsidP="00C535FB">
            <w:pPr>
              <w:numPr>
                <w:ilvl w:val="0"/>
                <w:numId w:val="7"/>
              </w:numPr>
              <w:spacing w:after="0" w:afterAutospacing="0" w:line="480" w:lineRule="auto"/>
              <w:ind w:left="0" w:right="424"/>
              <w:rPr>
                <w:color w:val="000000"/>
              </w:rPr>
            </w:pPr>
            <w:r w:rsidRPr="00944C9A">
              <w:rPr>
                <w:color w:val="000000"/>
              </w:rPr>
              <w:t>3.</w:t>
            </w:r>
          </w:p>
        </w:tc>
        <w:tc>
          <w:tcPr>
            <w:tcW w:w="3661" w:type="dxa"/>
            <w:shd w:val="clear" w:color="auto" w:fill="auto"/>
          </w:tcPr>
          <w:p w14:paraId="73D115BE" w14:textId="28781243" w:rsidR="00B931F4" w:rsidRPr="00944C9A" w:rsidRDefault="00B931F4" w:rsidP="00C535FB">
            <w:pPr>
              <w:numPr>
                <w:ilvl w:val="0"/>
                <w:numId w:val="7"/>
              </w:numPr>
              <w:spacing w:after="0" w:afterAutospacing="0" w:line="480" w:lineRule="auto"/>
              <w:ind w:left="0" w:right="424"/>
              <w:rPr>
                <w:color w:val="000000"/>
              </w:rPr>
            </w:pPr>
            <w:r w:rsidRPr="00944C9A">
              <w:rPr>
                <w:color w:val="000000"/>
              </w:rPr>
              <w:t>Testing</w:t>
            </w:r>
          </w:p>
        </w:tc>
        <w:tc>
          <w:tcPr>
            <w:tcW w:w="2551" w:type="dxa"/>
            <w:shd w:val="clear" w:color="auto" w:fill="auto"/>
          </w:tcPr>
          <w:p w14:paraId="373C041F" w14:textId="77777777" w:rsidR="00B931F4" w:rsidRPr="00944C9A" w:rsidRDefault="00B931F4" w:rsidP="00C545B1">
            <w:pPr>
              <w:spacing w:after="0" w:afterAutospacing="0" w:line="480" w:lineRule="auto"/>
              <w:ind w:right="424"/>
              <w:rPr>
                <w:color w:val="000000"/>
              </w:rPr>
            </w:pPr>
            <w:r w:rsidRPr="00944C9A">
              <w:rPr>
                <w:color w:val="000000"/>
              </w:rPr>
              <w:t>Indium</w:t>
            </w:r>
          </w:p>
        </w:tc>
        <w:tc>
          <w:tcPr>
            <w:tcW w:w="2541" w:type="dxa"/>
            <w:shd w:val="clear" w:color="auto" w:fill="auto"/>
          </w:tcPr>
          <w:p w14:paraId="1476FAE5" w14:textId="77777777" w:rsidR="00B931F4" w:rsidRPr="00944C9A" w:rsidRDefault="00B931F4" w:rsidP="00C545B1">
            <w:pPr>
              <w:spacing w:after="0" w:afterAutospacing="0" w:line="480" w:lineRule="auto"/>
              <w:ind w:right="424"/>
              <w:rPr>
                <w:color w:val="000000"/>
              </w:rPr>
            </w:pPr>
            <w:r w:rsidRPr="00944C9A">
              <w:rPr>
                <w:color w:val="000000"/>
              </w:rPr>
              <w:t>Systems Test (Indium scripts)</w:t>
            </w:r>
          </w:p>
        </w:tc>
      </w:tr>
      <w:tr w:rsidR="00B931F4" w:rsidRPr="00944C9A" w14:paraId="69394A58" w14:textId="77777777" w:rsidTr="00893898">
        <w:tc>
          <w:tcPr>
            <w:tcW w:w="992" w:type="dxa"/>
          </w:tcPr>
          <w:p w14:paraId="22280D30" w14:textId="1CCBB8FF" w:rsidR="00B931F4" w:rsidRPr="00944C9A" w:rsidRDefault="00B931F4" w:rsidP="00C535FB">
            <w:pPr>
              <w:numPr>
                <w:ilvl w:val="0"/>
                <w:numId w:val="7"/>
              </w:numPr>
              <w:spacing w:after="0" w:afterAutospacing="0" w:line="480" w:lineRule="auto"/>
              <w:ind w:left="0" w:right="424"/>
              <w:rPr>
                <w:color w:val="000000"/>
              </w:rPr>
            </w:pPr>
            <w:r w:rsidRPr="00944C9A">
              <w:rPr>
                <w:color w:val="000000"/>
              </w:rPr>
              <w:t>4.</w:t>
            </w:r>
          </w:p>
        </w:tc>
        <w:tc>
          <w:tcPr>
            <w:tcW w:w="3661" w:type="dxa"/>
            <w:shd w:val="clear" w:color="auto" w:fill="auto"/>
          </w:tcPr>
          <w:p w14:paraId="67B4A2EA" w14:textId="2F8526A3" w:rsidR="00B931F4" w:rsidRPr="00944C9A" w:rsidRDefault="00B931F4" w:rsidP="00C535FB">
            <w:pPr>
              <w:numPr>
                <w:ilvl w:val="0"/>
                <w:numId w:val="7"/>
              </w:numPr>
              <w:spacing w:after="0" w:afterAutospacing="0" w:line="480" w:lineRule="auto"/>
              <w:ind w:left="0" w:right="424"/>
              <w:rPr>
                <w:color w:val="000000"/>
              </w:rPr>
            </w:pPr>
            <w:r w:rsidRPr="00944C9A">
              <w:rPr>
                <w:color w:val="000000"/>
              </w:rPr>
              <w:t>Customer Testing</w:t>
            </w:r>
          </w:p>
        </w:tc>
        <w:tc>
          <w:tcPr>
            <w:tcW w:w="2551" w:type="dxa"/>
            <w:shd w:val="clear" w:color="auto" w:fill="auto"/>
          </w:tcPr>
          <w:p w14:paraId="17DAE033" w14:textId="77777777" w:rsidR="00B931F4" w:rsidRPr="00944C9A" w:rsidRDefault="00B931F4" w:rsidP="00C545B1">
            <w:pPr>
              <w:spacing w:after="0" w:afterAutospacing="0" w:line="480" w:lineRule="auto"/>
              <w:ind w:right="424"/>
              <w:rPr>
                <w:color w:val="000000"/>
              </w:rPr>
            </w:pPr>
            <w:r w:rsidRPr="00944C9A">
              <w:rPr>
                <w:color w:val="000000"/>
              </w:rPr>
              <w:t>U.A.T. – User Acceptance Testing</w:t>
            </w:r>
          </w:p>
        </w:tc>
        <w:tc>
          <w:tcPr>
            <w:tcW w:w="2541" w:type="dxa"/>
            <w:shd w:val="clear" w:color="auto" w:fill="auto"/>
          </w:tcPr>
          <w:p w14:paraId="42D7BB4D" w14:textId="77777777" w:rsidR="00B931F4" w:rsidRPr="00944C9A" w:rsidRDefault="00B931F4" w:rsidP="00C545B1">
            <w:pPr>
              <w:spacing w:after="0" w:afterAutospacing="0" w:line="480" w:lineRule="auto"/>
              <w:ind w:right="424"/>
              <w:rPr>
                <w:color w:val="000000"/>
              </w:rPr>
            </w:pPr>
            <w:r w:rsidRPr="00944C9A">
              <w:rPr>
                <w:color w:val="000000"/>
              </w:rPr>
              <w:t>Customer scripts</w:t>
            </w:r>
          </w:p>
        </w:tc>
      </w:tr>
      <w:tr w:rsidR="00B931F4" w:rsidRPr="00944C9A" w14:paraId="7215648A" w14:textId="77777777" w:rsidTr="00893898">
        <w:tc>
          <w:tcPr>
            <w:tcW w:w="992" w:type="dxa"/>
          </w:tcPr>
          <w:p w14:paraId="7F68FC58" w14:textId="4E84DB23" w:rsidR="00B931F4" w:rsidRPr="00944C9A" w:rsidRDefault="00B931F4" w:rsidP="00C535FB">
            <w:pPr>
              <w:numPr>
                <w:ilvl w:val="0"/>
                <w:numId w:val="7"/>
              </w:numPr>
              <w:spacing w:after="0" w:afterAutospacing="0" w:line="480" w:lineRule="auto"/>
              <w:ind w:left="0" w:right="424"/>
              <w:rPr>
                <w:color w:val="000000"/>
              </w:rPr>
            </w:pPr>
            <w:r w:rsidRPr="00944C9A">
              <w:rPr>
                <w:color w:val="000000"/>
              </w:rPr>
              <w:t>5.</w:t>
            </w:r>
          </w:p>
        </w:tc>
        <w:tc>
          <w:tcPr>
            <w:tcW w:w="8753" w:type="dxa"/>
            <w:gridSpan w:val="3"/>
            <w:shd w:val="clear" w:color="auto" w:fill="auto"/>
          </w:tcPr>
          <w:p w14:paraId="55E5F5D9" w14:textId="758EB956" w:rsidR="00B931F4" w:rsidRPr="00944C9A" w:rsidRDefault="00B931F4" w:rsidP="00B931F4">
            <w:pPr>
              <w:spacing w:after="0" w:afterAutospacing="0" w:line="480" w:lineRule="auto"/>
              <w:ind w:right="424"/>
              <w:rPr>
                <w:color w:val="000000"/>
              </w:rPr>
            </w:pPr>
            <w:r w:rsidRPr="00944C9A">
              <w:rPr>
                <w:color w:val="000000"/>
              </w:rPr>
              <w:t>Live</w:t>
            </w:r>
          </w:p>
        </w:tc>
      </w:tr>
      <w:tr w:rsidR="00B931F4" w:rsidRPr="00944C9A" w14:paraId="6D7389E3" w14:textId="77777777" w:rsidTr="00893898">
        <w:tc>
          <w:tcPr>
            <w:tcW w:w="992" w:type="dxa"/>
          </w:tcPr>
          <w:p w14:paraId="644DCB75" w14:textId="59D7B903" w:rsidR="00B931F4" w:rsidRPr="00944C9A" w:rsidRDefault="00B931F4" w:rsidP="00C545B1">
            <w:pPr>
              <w:spacing w:after="0" w:afterAutospacing="0" w:line="480" w:lineRule="auto"/>
              <w:ind w:right="424"/>
              <w:rPr>
                <w:color w:val="000000"/>
              </w:rPr>
            </w:pPr>
            <w:r w:rsidRPr="00944C9A">
              <w:rPr>
                <w:color w:val="000000"/>
              </w:rPr>
              <w:t>6.</w:t>
            </w:r>
          </w:p>
        </w:tc>
        <w:tc>
          <w:tcPr>
            <w:tcW w:w="8753" w:type="dxa"/>
            <w:gridSpan w:val="3"/>
            <w:shd w:val="clear" w:color="auto" w:fill="auto"/>
          </w:tcPr>
          <w:p w14:paraId="39BEF2C0" w14:textId="79A5AF94" w:rsidR="00B931F4" w:rsidRPr="00944C9A" w:rsidRDefault="00B931F4" w:rsidP="00C545B1">
            <w:pPr>
              <w:spacing w:after="0" w:afterAutospacing="0" w:line="480" w:lineRule="auto"/>
              <w:ind w:right="424"/>
              <w:rPr>
                <w:color w:val="000000"/>
              </w:rPr>
            </w:pPr>
            <w:r w:rsidRPr="00944C9A">
              <w:rPr>
                <w:color w:val="000000"/>
              </w:rPr>
              <w:t>The following people deal with customer side are the Project Managers</w:t>
            </w:r>
          </w:p>
        </w:tc>
      </w:tr>
      <w:tr w:rsidR="00B931F4" w:rsidRPr="00944C9A" w14:paraId="65E2B6FE" w14:textId="77777777" w:rsidTr="00893898">
        <w:tc>
          <w:tcPr>
            <w:tcW w:w="992" w:type="dxa"/>
          </w:tcPr>
          <w:p w14:paraId="1DE4F029" w14:textId="77777777" w:rsidR="00B931F4" w:rsidRPr="00944C9A" w:rsidRDefault="00B931F4" w:rsidP="00C545B1">
            <w:pPr>
              <w:spacing w:after="0" w:afterAutospacing="0" w:line="480" w:lineRule="auto"/>
              <w:ind w:right="424"/>
              <w:rPr>
                <w:color w:val="000000"/>
              </w:rPr>
            </w:pPr>
          </w:p>
        </w:tc>
        <w:tc>
          <w:tcPr>
            <w:tcW w:w="8753" w:type="dxa"/>
            <w:gridSpan w:val="3"/>
            <w:shd w:val="clear" w:color="auto" w:fill="auto"/>
          </w:tcPr>
          <w:p w14:paraId="047DB704" w14:textId="636374F8" w:rsidR="00B931F4" w:rsidRPr="00944C9A" w:rsidRDefault="00B931F4" w:rsidP="00C545B1">
            <w:pPr>
              <w:spacing w:after="0" w:afterAutospacing="0" w:line="480" w:lineRule="auto"/>
              <w:ind w:right="424"/>
              <w:rPr>
                <w:color w:val="000000"/>
              </w:rPr>
            </w:pPr>
            <w:r w:rsidRPr="00944C9A">
              <w:rPr>
                <w:color w:val="000000"/>
              </w:rPr>
              <w:t>The cycle goes back to Testing if there is a recheck after a change – this can take a while.</w:t>
            </w:r>
          </w:p>
        </w:tc>
      </w:tr>
    </w:tbl>
    <w:p w14:paraId="4593245C" w14:textId="77777777" w:rsidR="00F27D56" w:rsidRPr="00944C9A" w:rsidRDefault="00F27D56" w:rsidP="00C545B1">
      <w:pPr>
        <w:spacing w:after="0" w:afterAutospacing="0" w:line="480" w:lineRule="auto"/>
        <w:ind w:right="424"/>
        <w:rPr>
          <w:color w:val="000000"/>
          <w:highlight w:val="yellow"/>
        </w:rPr>
      </w:pPr>
    </w:p>
    <w:p w14:paraId="38E6C174" w14:textId="6264200A" w:rsidR="00F27D56" w:rsidRPr="00944C9A" w:rsidRDefault="00213EA5" w:rsidP="004D47FF">
      <w:pPr>
        <w:spacing w:after="0" w:afterAutospacing="0"/>
        <w:jc w:val="center"/>
        <w:rPr>
          <w:b/>
          <w:color w:val="000000"/>
          <w:u w:val="single"/>
        </w:rPr>
      </w:pPr>
      <w:r w:rsidRPr="00944C9A">
        <w:rPr>
          <w:b/>
          <w:color w:val="000000"/>
          <w:u w:val="single"/>
        </w:rPr>
        <w:t xml:space="preserve">STRATEGIC CHALLENGES FACED BY </w:t>
      </w:r>
      <w:r w:rsidR="00A7329C" w:rsidRPr="00944C9A">
        <w:rPr>
          <w:b/>
          <w:color w:val="000000"/>
          <w:u w:val="single"/>
        </w:rPr>
        <w:t>CAREWORKS</w:t>
      </w:r>
    </w:p>
    <w:p w14:paraId="362E02EA" w14:textId="77777777" w:rsidR="004D47FF" w:rsidRPr="00944C9A" w:rsidRDefault="004D47FF" w:rsidP="004D47FF">
      <w:pPr>
        <w:spacing w:after="0" w:afterAutospacing="0"/>
        <w:jc w:val="center"/>
        <w:rPr>
          <w:b/>
          <w:color w:val="000000"/>
          <w:u w:val="single"/>
        </w:rPr>
      </w:pPr>
    </w:p>
    <w:p w14:paraId="798B2981" w14:textId="1DA412C2" w:rsidR="00B931F4" w:rsidRPr="00944C9A" w:rsidRDefault="00B931F4" w:rsidP="00C545B1">
      <w:pPr>
        <w:spacing w:after="0" w:afterAutospacing="0" w:line="480" w:lineRule="auto"/>
        <w:ind w:right="424"/>
      </w:pPr>
      <w:r w:rsidRPr="00944C9A">
        <w:t>The information in this section was from my interview notes during the interview with the CEO.</w:t>
      </w:r>
    </w:p>
    <w:p w14:paraId="3A7066CE" w14:textId="77777777" w:rsidR="00B931F4" w:rsidRPr="00944C9A" w:rsidRDefault="00B931F4" w:rsidP="00C545B1">
      <w:pPr>
        <w:spacing w:after="0" w:afterAutospacing="0" w:line="480" w:lineRule="auto"/>
        <w:ind w:right="424"/>
      </w:pPr>
    </w:p>
    <w:p w14:paraId="0798456D" w14:textId="6A8CD96C" w:rsidR="00F27D56" w:rsidRPr="00944C9A" w:rsidRDefault="00A7329C" w:rsidP="00C545B1">
      <w:pPr>
        <w:spacing w:after="0" w:afterAutospacing="0" w:line="480" w:lineRule="auto"/>
        <w:ind w:right="424"/>
      </w:pPr>
      <w:r w:rsidRPr="00944C9A">
        <w:lastRenderedPageBreak/>
        <w:t>CareWorks</w:t>
      </w:r>
      <w:r w:rsidR="00F27D56" w:rsidRPr="00944C9A">
        <w:t xml:space="preserve">’ Business Strategic Plan is based on a 2015-2018 (three-year plan).  It includes departmental plans.  </w:t>
      </w:r>
      <w:r w:rsidRPr="00944C9A">
        <w:t>CareWorks</w:t>
      </w:r>
      <w:r w:rsidR="00F27D56" w:rsidRPr="00944C9A">
        <w:t xml:space="preserve"> noticed the social care industry were getting increasing amount of public </w:t>
      </w:r>
      <w:r w:rsidR="000C05DF" w:rsidRPr="00944C9A">
        <w:t xml:space="preserve">information </w:t>
      </w:r>
      <w:r w:rsidR="00F27D56" w:rsidRPr="00944C9A">
        <w:t xml:space="preserve">added to their social care work during the last eight to ten years.  This is due to family breakdowns during </w:t>
      </w:r>
      <w:r w:rsidR="000C05DF" w:rsidRPr="00944C9A">
        <w:t>recession which in turn increases</w:t>
      </w:r>
      <w:r w:rsidR="00F27D56" w:rsidRPr="00944C9A">
        <w:t xml:space="preserve"> the number of depression and other mental health issues.  A long list of physical, emotional and financial abuse is causing the social care </w:t>
      </w:r>
      <w:r w:rsidR="000C05DF" w:rsidRPr="00944C9A">
        <w:t xml:space="preserve">industry </w:t>
      </w:r>
      <w:r w:rsidR="00F27D56" w:rsidRPr="00944C9A">
        <w:t xml:space="preserve">to be </w:t>
      </w:r>
      <w:r w:rsidR="000C05DF" w:rsidRPr="00944C9A">
        <w:t xml:space="preserve">put </w:t>
      </w:r>
      <w:r w:rsidR="00F27D56" w:rsidRPr="00944C9A">
        <w:t>under immense pressure</w:t>
      </w:r>
      <w:r w:rsidR="000C05DF" w:rsidRPr="00944C9A">
        <w:t>.  This in turn means more expectations are expected from</w:t>
      </w:r>
      <w:r w:rsidR="00F27D56" w:rsidRPr="00944C9A">
        <w:t xml:space="preserve"> the software application </w:t>
      </w:r>
      <w:r w:rsidR="000C05DF" w:rsidRPr="00944C9A">
        <w:t>tool</w:t>
      </w:r>
      <w:r w:rsidR="00F27D56" w:rsidRPr="00944C9A">
        <w:t xml:space="preserve">. </w:t>
      </w:r>
      <w:r w:rsidR="000C05DF" w:rsidRPr="00944C9A">
        <w:t xml:space="preserve"> </w:t>
      </w:r>
    </w:p>
    <w:p w14:paraId="77AC289B" w14:textId="77777777" w:rsidR="00F27D56" w:rsidRPr="00944C9A" w:rsidRDefault="00F27D56" w:rsidP="00C545B1">
      <w:pPr>
        <w:spacing w:after="0" w:afterAutospacing="0" w:line="480" w:lineRule="auto"/>
        <w:ind w:right="424"/>
      </w:pPr>
    </w:p>
    <w:p w14:paraId="229EC37D" w14:textId="48D03342" w:rsidR="00F27D56" w:rsidRPr="00944C9A" w:rsidRDefault="00F27D56" w:rsidP="00C545B1">
      <w:pPr>
        <w:spacing w:after="0" w:afterAutospacing="0" w:line="480" w:lineRule="auto"/>
        <w:ind w:right="424"/>
      </w:pPr>
      <w:r w:rsidRPr="00944C9A">
        <w:t>More support required from people coming up on the radar so the software solutions this company provides have had to increase various customised functionalities for respective client accounts.  The demographics of older generation have increased and in the UK</w:t>
      </w:r>
      <w:r w:rsidR="008F6537" w:rsidRPr="00944C9A">
        <w:t>,</w:t>
      </w:r>
      <w:r w:rsidRPr="00944C9A">
        <w:t xml:space="preserve"> the Government made a 20% cut</w:t>
      </w:r>
      <w:r w:rsidR="008F6537" w:rsidRPr="00944C9A">
        <w:t xml:space="preserve"> </w:t>
      </w:r>
      <w:r w:rsidRPr="00944C9A">
        <w:t xml:space="preserve">back on budget </w:t>
      </w:r>
      <w:r w:rsidR="008F6537" w:rsidRPr="00944C9A">
        <w:t xml:space="preserve">allocations.  This </w:t>
      </w:r>
      <w:r w:rsidRPr="00944C9A">
        <w:t>put</w:t>
      </w:r>
      <w:r w:rsidR="008F6537" w:rsidRPr="00944C9A">
        <w:t>s an</w:t>
      </w:r>
      <w:r w:rsidRPr="00944C9A">
        <w:t xml:space="preserve"> increasing </w:t>
      </w:r>
      <w:r w:rsidR="008F6537" w:rsidRPr="00944C9A">
        <w:t xml:space="preserve">level of </w:t>
      </w:r>
      <w:r w:rsidRPr="00944C9A">
        <w:t xml:space="preserve">pressure on clients to manage their caseloads in social care.  </w:t>
      </w:r>
    </w:p>
    <w:p w14:paraId="3FBE4B95" w14:textId="77777777" w:rsidR="00F27D56" w:rsidRPr="00944C9A" w:rsidRDefault="00F27D56" w:rsidP="00C545B1">
      <w:pPr>
        <w:spacing w:after="0" w:afterAutospacing="0" w:line="480" w:lineRule="auto"/>
        <w:ind w:right="424"/>
      </w:pPr>
    </w:p>
    <w:p w14:paraId="02665D50" w14:textId="3BF6533F" w:rsidR="00F27D56" w:rsidRPr="00944C9A" w:rsidRDefault="00F27D56" w:rsidP="00C545B1">
      <w:pPr>
        <w:spacing w:after="0" w:afterAutospacing="0" w:line="480" w:lineRule="auto"/>
        <w:ind w:right="424"/>
      </w:pPr>
      <w:r w:rsidRPr="00944C9A">
        <w:t>It is therefore crucial to provide a managing support tool to help social care with shortage of staff.  The company offers a mobile working environment which helps to support a more</w:t>
      </w:r>
      <w:r w:rsidR="003F5B1E" w:rsidRPr="00944C9A">
        <w:t xml:space="preserve"> efficiency management caseload</w:t>
      </w:r>
      <w:r w:rsidRPr="00944C9A">
        <w:t xml:space="preserve"> by accessing records whilst out on</w:t>
      </w:r>
      <w:r w:rsidR="00940C03" w:rsidRPr="00944C9A">
        <w:t xml:space="preserve"> the</w:t>
      </w:r>
      <w:r w:rsidRPr="00944C9A">
        <w:t xml:space="preserve"> road.  They use a Mobile Web App.</w:t>
      </w:r>
    </w:p>
    <w:p w14:paraId="2C1672CC" w14:textId="77777777" w:rsidR="00F27D56" w:rsidRPr="00944C9A" w:rsidRDefault="00F27D56" w:rsidP="00C545B1">
      <w:pPr>
        <w:spacing w:after="0" w:afterAutospacing="0" w:line="480" w:lineRule="auto"/>
        <w:ind w:right="424"/>
      </w:pPr>
    </w:p>
    <w:p w14:paraId="743EC072" w14:textId="2F2EF50A" w:rsidR="00F27D56" w:rsidRPr="00944C9A" w:rsidRDefault="00F27D56" w:rsidP="00C545B1">
      <w:pPr>
        <w:spacing w:after="0" w:afterAutospacing="0" w:line="480" w:lineRule="auto"/>
        <w:ind w:right="424"/>
      </w:pPr>
      <w:r w:rsidRPr="00944C9A">
        <w:t xml:space="preserve">The NHS is a protected by the government which means the local authorities can gain </w:t>
      </w:r>
      <w:r w:rsidR="00940C03" w:rsidRPr="00944C9A">
        <w:t xml:space="preserve">100% </w:t>
      </w:r>
      <w:r w:rsidRPr="00944C9A">
        <w:t xml:space="preserve">government backing support within </w:t>
      </w:r>
      <w:r w:rsidR="00940C03" w:rsidRPr="00944C9A">
        <w:t xml:space="preserve">the </w:t>
      </w:r>
      <w:r w:rsidRPr="00944C9A">
        <w:t xml:space="preserve">community.  This would affect the increasing number of admissions in social care and hospitals.  Both </w:t>
      </w:r>
      <w:r w:rsidR="00940C03" w:rsidRPr="00944C9A">
        <w:t xml:space="preserve">of which </w:t>
      </w:r>
      <w:r w:rsidRPr="00944C9A">
        <w:t>would prefer to keep patients at home rather than in institutions and hospitals.</w:t>
      </w:r>
    </w:p>
    <w:p w14:paraId="2669B912" w14:textId="77777777" w:rsidR="00F27D56" w:rsidRPr="00944C9A" w:rsidRDefault="00F27D56" w:rsidP="00C545B1">
      <w:pPr>
        <w:spacing w:after="0" w:afterAutospacing="0" w:line="480" w:lineRule="auto"/>
        <w:ind w:right="424"/>
      </w:pPr>
    </w:p>
    <w:p w14:paraId="35D756DD" w14:textId="77777777" w:rsidR="004B5D05" w:rsidRPr="00944C9A" w:rsidRDefault="00A7329C" w:rsidP="004B5D05">
      <w:pPr>
        <w:spacing w:after="0" w:afterAutospacing="0" w:line="480" w:lineRule="auto"/>
        <w:ind w:right="424"/>
      </w:pPr>
      <w:r w:rsidRPr="00944C9A">
        <w:lastRenderedPageBreak/>
        <w:t>CareWorks</w:t>
      </w:r>
      <w:r w:rsidR="00F27D56" w:rsidRPr="00944C9A">
        <w:t xml:space="preserve"> also made a stamp in the segmen</w:t>
      </w:r>
      <w:r w:rsidR="00940C03" w:rsidRPr="00944C9A">
        <w:t xml:space="preserve">t of the US market.  There is a </w:t>
      </w:r>
      <w:r w:rsidR="00F27D56" w:rsidRPr="00944C9A">
        <w:t xml:space="preserve">20% recurrent revenue from there.  The base is relatively new although it has been established for a few years.  </w:t>
      </w:r>
      <w:r w:rsidR="004B5D05" w:rsidRPr="00944C9A">
        <w:t>The company</w:t>
      </w:r>
      <w:r w:rsidR="00F27D56" w:rsidRPr="00944C9A">
        <w:t xml:space="preserve"> is </w:t>
      </w:r>
      <w:r w:rsidR="004B5D05" w:rsidRPr="00944C9A">
        <w:t xml:space="preserve">small, increasingly expanding, therefore, </w:t>
      </w:r>
      <w:r w:rsidRPr="00944C9A">
        <w:t>CareWorks</w:t>
      </w:r>
      <w:r w:rsidR="00F27D56" w:rsidRPr="00944C9A">
        <w:t xml:space="preserve"> have not concentrated on moving forward as much as they should.  There is a lot of work to be carried out over there especially in research on customers’ market, customisation of </w:t>
      </w:r>
      <w:r w:rsidR="00940C03" w:rsidRPr="00944C9A">
        <w:t>the social care management tool</w:t>
      </w:r>
      <w:r w:rsidR="00F27D56" w:rsidRPr="00944C9A">
        <w:t xml:space="preserve"> and use of product innovation.  </w:t>
      </w:r>
      <w:r w:rsidRPr="00944C9A">
        <w:t>CareWorks</w:t>
      </w:r>
      <w:r w:rsidR="00F27D56" w:rsidRPr="00944C9A">
        <w:t xml:space="preserve"> are looking at solution ideas for major innovation projects.  They have yet to work on these for customers in USA.  With the pilot ones in UK and in Ireland they have some concrete ones in places and will do the same in USA.  </w:t>
      </w:r>
      <w:r w:rsidR="004B5D05" w:rsidRPr="00944C9A">
        <w:t>The business models in the USA is a SAAS based approach and in the UK it is a licence based approach.</w:t>
      </w:r>
    </w:p>
    <w:p w14:paraId="79B95395" w14:textId="77777777" w:rsidR="00F27D56" w:rsidRPr="00944C9A" w:rsidRDefault="00F27D56" w:rsidP="00C545B1">
      <w:pPr>
        <w:spacing w:after="0" w:afterAutospacing="0" w:line="480" w:lineRule="auto"/>
        <w:ind w:right="424"/>
      </w:pPr>
    </w:p>
    <w:p w14:paraId="55C87A6E" w14:textId="72F322F5" w:rsidR="00F27D56" w:rsidRPr="00944C9A" w:rsidRDefault="00F27D56" w:rsidP="00C545B1">
      <w:pPr>
        <w:spacing w:after="0" w:afterAutospacing="0" w:line="480" w:lineRule="auto"/>
        <w:ind w:right="424"/>
      </w:pPr>
      <w:r w:rsidRPr="00944C9A">
        <w:t xml:space="preserve">There is a possibility to expand the business into Singapore however the work there together with the cultural differences </w:t>
      </w:r>
      <w:r w:rsidR="00940C03" w:rsidRPr="00944C9A">
        <w:t xml:space="preserve">requires </w:t>
      </w:r>
      <w:r w:rsidR="004B5D05" w:rsidRPr="00944C9A">
        <w:t xml:space="preserve">more respectful </w:t>
      </w:r>
      <w:r w:rsidR="00940C03" w:rsidRPr="00944C9A">
        <w:t xml:space="preserve">consideration </w:t>
      </w:r>
      <w:r w:rsidRPr="00944C9A">
        <w:t xml:space="preserve">and although they have put in their tender it is too much at the moment to handle but </w:t>
      </w:r>
      <w:r w:rsidR="004B5D05" w:rsidRPr="00944C9A">
        <w:t xml:space="preserve">will remain </w:t>
      </w:r>
      <w:r w:rsidR="00940C03" w:rsidRPr="00944C9A">
        <w:t>in the pipeline</w:t>
      </w:r>
      <w:r w:rsidRPr="00944C9A">
        <w:t xml:space="preserve">.  </w:t>
      </w:r>
    </w:p>
    <w:p w14:paraId="070DBF2E" w14:textId="77777777" w:rsidR="00F27D56" w:rsidRPr="00944C9A" w:rsidRDefault="00F27D56" w:rsidP="00C545B1">
      <w:pPr>
        <w:spacing w:after="0" w:afterAutospacing="0" w:line="480" w:lineRule="auto"/>
        <w:ind w:right="424"/>
      </w:pPr>
    </w:p>
    <w:p w14:paraId="356C0CCC" w14:textId="749100B8" w:rsidR="00F27D56" w:rsidRPr="00944C9A" w:rsidRDefault="00F27D56" w:rsidP="00C545B1">
      <w:pPr>
        <w:spacing w:after="0" w:afterAutospacing="0" w:line="480" w:lineRule="auto"/>
        <w:ind w:right="424"/>
      </w:pPr>
      <w:r w:rsidRPr="00944C9A">
        <w:t xml:space="preserve">One of the major issues in other countries is the legal aspect of the health standards.  </w:t>
      </w:r>
      <w:r w:rsidR="00A7329C" w:rsidRPr="00944C9A">
        <w:t>CareWorks</w:t>
      </w:r>
      <w:r w:rsidRPr="00944C9A">
        <w:t xml:space="preserve"> have their own regulations based on the ISO 27001 EU and under USA, for example, USA’s Information Security implementatio</w:t>
      </w:r>
      <w:r w:rsidR="00940C03" w:rsidRPr="00944C9A">
        <w:t>n – HIPAA (EU equivalent).  T</w:t>
      </w:r>
      <w:r w:rsidRPr="00944C9A">
        <w:t xml:space="preserve">he authorities from different countries have to come </w:t>
      </w:r>
      <w:r w:rsidR="00940C03" w:rsidRPr="00944C9A">
        <w:t>to a</w:t>
      </w:r>
      <w:r w:rsidR="004B5D05" w:rsidRPr="00944C9A">
        <w:t>n</w:t>
      </w:r>
      <w:r w:rsidR="00940C03" w:rsidRPr="00944C9A">
        <w:t xml:space="preserve"> understanding</w:t>
      </w:r>
      <w:r w:rsidRPr="00944C9A">
        <w:t>.</w:t>
      </w:r>
    </w:p>
    <w:p w14:paraId="0D33B3B9" w14:textId="77777777" w:rsidR="00F27D56" w:rsidRPr="00944C9A" w:rsidRDefault="00F27D56" w:rsidP="00C545B1">
      <w:pPr>
        <w:spacing w:after="0" w:afterAutospacing="0" w:line="480" w:lineRule="auto"/>
        <w:ind w:right="424"/>
      </w:pPr>
    </w:p>
    <w:p w14:paraId="138269DF" w14:textId="107A107D" w:rsidR="00F27D56" w:rsidRPr="00944C9A" w:rsidRDefault="00F27D56" w:rsidP="00C545B1">
      <w:pPr>
        <w:spacing w:after="0" w:afterAutospacing="0" w:line="480" w:lineRule="auto"/>
        <w:ind w:right="424"/>
      </w:pPr>
      <w:r w:rsidRPr="00944C9A">
        <w:t>There are teams</w:t>
      </w:r>
      <w:r w:rsidR="009A1D52" w:rsidRPr="00944C9A">
        <w:t xml:space="preserve"> based also in India and Spain.  T</w:t>
      </w:r>
      <w:r w:rsidRPr="00944C9A">
        <w:t xml:space="preserve">hese </w:t>
      </w:r>
      <w:r w:rsidR="00940C03" w:rsidRPr="00944C9A">
        <w:t>countries</w:t>
      </w:r>
      <w:r w:rsidRPr="00944C9A">
        <w:t xml:space="preserve"> help to manage a process to promote and launch their products</w:t>
      </w:r>
      <w:r w:rsidR="009A1D52" w:rsidRPr="00944C9A">
        <w:t xml:space="preserve"> which includes the flexibility to scale-up and scale-down</w:t>
      </w:r>
      <w:r w:rsidRPr="00944C9A">
        <w:t xml:space="preserve">.  </w:t>
      </w:r>
    </w:p>
    <w:p w14:paraId="0D244331" w14:textId="77777777" w:rsidR="00F27D56" w:rsidRPr="00944C9A" w:rsidRDefault="00F27D56" w:rsidP="00C545B1">
      <w:pPr>
        <w:spacing w:after="0" w:afterAutospacing="0" w:line="480" w:lineRule="auto"/>
        <w:ind w:right="424"/>
      </w:pPr>
    </w:p>
    <w:p w14:paraId="43326499" w14:textId="22A72312" w:rsidR="00F27D56" w:rsidRPr="00944C9A" w:rsidRDefault="00F27D56" w:rsidP="00C545B1">
      <w:pPr>
        <w:spacing w:line="480" w:lineRule="auto"/>
        <w:ind w:right="424"/>
      </w:pPr>
      <w:r w:rsidRPr="00944C9A">
        <w:lastRenderedPageBreak/>
        <w:t xml:space="preserve">Regarding the recurrent revenue </w:t>
      </w:r>
      <w:r w:rsidR="009A1D52" w:rsidRPr="00944C9A">
        <w:t>for</w:t>
      </w:r>
      <w:r w:rsidRPr="00944C9A">
        <w:t xml:space="preserve"> </w:t>
      </w:r>
      <w:r w:rsidR="009A1D52" w:rsidRPr="00944C9A">
        <w:t>new and existing</w:t>
      </w:r>
      <w:r w:rsidRPr="00944C9A">
        <w:t xml:space="preserve"> contract</w:t>
      </w:r>
      <w:r w:rsidR="009A1D52" w:rsidRPr="00944C9A">
        <w:t>s,</w:t>
      </w:r>
      <w:r w:rsidRPr="00944C9A">
        <w:t xml:space="preserve"> it is planned </w:t>
      </w:r>
      <w:r w:rsidR="009A1D52" w:rsidRPr="00944C9A">
        <w:t>after a five-year</w:t>
      </w:r>
      <w:r w:rsidRPr="00944C9A">
        <w:t xml:space="preserve"> </w:t>
      </w:r>
      <w:r w:rsidR="009A1D52" w:rsidRPr="00944C9A">
        <w:t xml:space="preserve">period, a decision will be taken as </w:t>
      </w:r>
      <w:r w:rsidRPr="00944C9A">
        <w:t xml:space="preserve">to </w:t>
      </w:r>
      <w:r w:rsidR="009A1D52" w:rsidRPr="00944C9A">
        <w:t xml:space="preserve">whether to </w:t>
      </w:r>
      <w:r w:rsidRPr="00944C9A">
        <w:t xml:space="preserve">renew </w:t>
      </w:r>
      <w:r w:rsidR="009A1D52" w:rsidRPr="00944C9A">
        <w:t xml:space="preserve">the contract </w:t>
      </w:r>
      <w:r w:rsidRPr="00944C9A">
        <w:t xml:space="preserve">or not.  The longest and the oldest </w:t>
      </w:r>
      <w:r w:rsidR="009A1D52" w:rsidRPr="00944C9A">
        <w:t xml:space="preserve">contract </w:t>
      </w:r>
      <w:r w:rsidRPr="00944C9A">
        <w:t xml:space="preserve">on the book is 20 years with </w:t>
      </w:r>
      <w:r w:rsidR="009A1D52" w:rsidRPr="00944C9A">
        <w:t>a</w:t>
      </w:r>
      <w:r w:rsidRPr="00944C9A">
        <w:t xml:space="preserve"> client</w:t>
      </w:r>
      <w:r w:rsidR="009A1D52" w:rsidRPr="00944C9A">
        <w:t>.  T</w:t>
      </w:r>
      <w:r w:rsidRPr="00944C9A">
        <w:t xml:space="preserve">he shortest one is 3 years but on average, most stay </w:t>
      </w:r>
      <w:r w:rsidR="009A1D52" w:rsidRPr="00944C9A">
        <w:t xml:space="preserve">on </w:t>
      </w:r>
      <w:r w:rsidRPr="00944C9A">
        <w:t>fo</w:t>
      </w:r>
      <w:r w:rsidR="00D5727F" w:rsidRPr="00944C9A">
        <w:t xml:space="preserve">r about 10 years with </w:t>
      </w:r>
      <w:r w:rsidR="00A7329C" w:rsidRPr="00944C9A">
        <w:t>CareWorks</w:t>
      </w:r>
      <w:r w:rsidR="00D5727F" w:rsidRPr="00944C9A">
        <w:t xml:space="preserve"> (internal, 2016).</w:t>
      </w:r>
    </w:p>
    <w:p w14:paraId="3F353FF2" w14:textId="77777777" w:rsidR="00127E13" w:rsidRPr="00944C9A" w:rsidRDefault="00127E13" w:rsidP="00C545B1">
      <w:pPr>
        <w:spacing w:line="480" w:lineRule="auto"/>
        <w:ind w:right="424"/>
      </w:pPr>
    </w:p>
    <w:p w14:paraId="7F4A2B74" w14:textId="77777777" w:rsidR="00303597" w:rsidRPr="00944C9A" w:rsidRDefault="00303597" w:rsidP="00C545B1">
      <w:pPr>
        <w:spacing w:after="0" w:afterAutospacing="0" w:line="480" w:lineRule="auto"/>
        <w:jc w:val="center"/>
      </w:pPr>
    </w:p>
    <w:p w14:paraId="5B71F43B" w14:textId="726A56A3" w:rsidR="009C37EB" w:rsidRPr="00944C9A" w:rsidRDefault="0013568A" w:rsidP="00C545B1">
      <w:pPr>
        <w:spacing w:after="0" w:afterAutospacing="0" w:line="480" w:lineRule="auto"/>
        <w:jc w:val="center"/>
        <w:rPr>
          <w:b/>
          <w:caps/>
          <w:u w:val="single"/>
        </w:rPr>
      </w:pPr>
      <w:r w:rsidRPr="00944C9A">
        <w:br w:type="page"/>
      </w:r>
      <w:r w:rsidR="009C37EB" w:rsidRPr="00944C9A">
        <w:rPr>
          <w:b/>
          <w:caps/>
          <w:u w:val="single"/>
        </w:rPr>
        <w:lastRenderedPageBreak/>
        <w:t xml:space="preserve">CHAPTER 2 – CRITICAL EVALUATION OF WORK UNDERTAKEN AT </w:t>
      </w:r>
      <w:r w:rsidR="00A7329C" w:rsidRPr="00944C9A">
        <w:rPr>
          <w:b/>
          <w:caps/>
          <w:u w:val="single"/>
        </w:rPr>
        <w:t>CAREWORKS</w:t>
      </w:r>
    </w:p>
    <w:p w14:paraId="289AA380" w14:textId="77777777" w:rsidR="00213EA5" w:rsidRPr="00944C9A" w:rsidRDefault="00213EA5" w:rsidP="00C545B1">
      <w:pPr>
        <w:spacing w:after="0" w:afterAutospacing="0" w:line="480" w:lineRule="auto"/>
        <w:jc w:val="center"/>
        <w:rPr>
          <w:b/>
          <w:caps/>
          <w:u w:val="single"/>
        </w:rPr>
      </w:pPr>
    </w:p>
    <w:p w14:paraId="78E2EBB2" w14:textId="58827E51" w:rsidR="00127E13" w:rsidRPr="00944C9A" w:rsidRDefault="0007159A" w:rsidP="00C545B1">
      <w:pPr>
        <w:spacing w:after="0" w:afterAutospacing="0" w:line="480" w:lineRule="auto"/>
        <w:rPr>
          <w:shd w:val="clear" w:color="auto" w:fill="FFFFFF"/>
        </w:rPr>
      </w:pPr>
      <w:r w:rsidRPr="00944C9A">
        <w:rPr>
          <w:shd w:val="clear" w:color="auto" w:fill="FFFFFF"/>
        </w:rPr>
        <w:t xml:space="preserve">Figure 3 </w:t>
      </w:r>
      <w:r w:rsidR="00495FD5" w:rsidRPr="00944C9A">
        <w:rPr>
          <w:shd w:val="clear" w:color="auto" w:fill="FFFFFF"/>
        </w:rPr>
        <w:t xml:space="preserve">shows </w:t>
      </w:r>
      <w:r w:rsidRPr="00944C9A">
        <w:rPr>
          <w:shd w:val="clear" w:color="auto" w:fill="FFFFFF"/>
        </w:rPr>
        <w:t xml:space="preserve">the </w:t>
      </w:r>
      <w:r w:rsidR="00A57455" w:rsidRPr="00944C9A">
        <w:rPr>
          <w:shd w:val="clear" w:color="auto" w:fill="FFFFFF"/>
        </w:rPr>
        <w:t>home page</w:t>
      </w:r>
      <w:r w:rsidRPr="00944C9A">
        <w:rPr>
          <w:shd w:val="clear" w:color="auto" w:fill="FFFFFF"/>
        </w:rPr>
        <w:t xml:space="preserve"> of Service Desk for customer</w:t>
      </w:r>
      <w:r w:rsidR="00A57455" w:rsidRPr="00944C9A">
        <w:rPr>
          <w:shd w:val="clear" w:color="auto" w:fill="FFFFFF"/>
        </w:rPr>
        <w:t>s</w:t>
      </w:r>
      <w:r w:rsidRPr="00944C9A">
        <w:rPr>
          <w:shd w:val="clear" w:color="auto" w:fill="FFFFFF"/>
        </w:rPr>
        <w:t xml:space="preserve"> where they </w:t>
      </w:r>
      <w:r w:rsidR="00A57455" w:rsidRPr="00944C9A">
        <w:rPr>
          <w:shd w:val="clear" w:color="auto" w:fill="FFFFFF"/>
        </w:rPr>
        <w:t>raise</w:t>
      </w:r>
      <w:r w:rsidRPr="00944C9A">
        <w:rPr>
          <w:shd w:val="clear" w:color="auto" w:fill="FFFFFF"/>
        </w:rPr>
        <w:t xml:space="preserve"> incidents </w:t>
      </w:r>
      <w:r w:rsidR="00A57455" w:rsidRPr="00944C9A">
        <w:rPr>
          <w:shd w:val="clear" w:color="auto" w:fill="FFFFFF"/>
        </w:rPr>
        <w:t>for CareWorks’ staff attention</w:t>
      </w:r>
      <w:r w:rsidR="00213EA5" w:rsidRPr="00944C9A">
        <w:rPr>
          <w:shd w:val="clear" w:color="auto" w:fill="FFFFFF"/>
        </w:rPr>
        <w:t xml:space="preserve"> (2016)</w:t>
      </w:r>
      <w:r w:rsidRPr="00944C9A">
        <w:rPr>
          <w:shd w:val="clear" w:color="auto" w:fill="FFFFFF"/>
        </w:rPr>
        <w:t>.</w:t>
      </w:r>
    </w:p>
    <w:p w14:paraId="0F439CBE" w14:textId="77777777" w:rsidR="009D1BFE" w:rsidRPr="00944C9A" w:rsidRDefault="009D1BFE" w:rsidP="00C545B1">
      <w:pPr>
        <w:spacing w:after="0" w:afterAutospacing="0" w:line="480" w:lineRule="auto"/>
        <w:rPr>
          <w:shd w:val="clear" w:color="auto" w:fill="FFFFFF"/>
        </w:rPr>
      </w:pPr>
    </w:p>
    <w:p w14:paraId="3DB35546" w14:textId="77777777" w:rsidR="00E17888" w:rsidRPr="00944C9A" w:rsidRDefault="00991F18" w:rsidP="00C545B1">
      <w:pPr>
        <w:spacing w:after="0" w:afterAutospacing="0" w:line="480" w:lineRule="auto"/>
        <w:jc w:val="center"/>
        <w:rPr>
          <w:b/>
          <w:highlight w:val="magenta"/>
          <w:u w:val="single"/>
          <w:shd w:val="clear" w:color="auto" w:fill="FFFFFF"/>
        </w:rPr>
      </w:pPr>
      <w:r w:rsidRPr="00944C9A">
        <w:rPr>
          <w:noProof/>
          <w:lang w:eastAsia="en-IE"/>
        </w:rPr>
        <w:drawing>
          <wp:inline distT="0" distB="0" distL="0" distR="0" wp14:anchorId="3B85DE8B" wp14:editId="19B748F3">
            <wp:extent cx="5943600" cy="15290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29080"/>
                    </a:xfrm>
                    <a:prstGeom prst="rect">
                      <a:avLst/>
                    </a:prstGeom>
                    <a:noFill/>
                    <a:ln>
                      <a:noFill/>
                    </a:ln>
                  </pic:spPr>
                </pic:pic>
              </a:graphicData>
            </a:graphic>
          </wp:inline>
        </w:drawing>
      </w:r>
    </w:p>
    <w:p w14:paraId="23DB301B" w14:textId="3E7476E1" w:rsidR="00E17888" w:rsidRPr="00944C9A" w:rsidRDefault="0007159A" w:rsidP="00C545B1">
      <w:pPr>
        <w:spacing w:after="0" w:afterAutospacing="0" w:line="480" w:lineRule="auto"/>
        <w:rPr>
          <w:shd w:val="clear" w:color="auto" w:fill="FFFFFF"/>
        </w:rPr>
      </w:pPr>
      <w:r w:rsidRPr="00944C9A">
        <w:rPr>
          <w:shd w:val="clear" w:color="auto" w:fill="FFFFFF"/>
        </w:rPr>
        <w:t>Figure</w:t>
      </w:r>
      <w:r w:rsidR="00A57455" w:rsidRPr="00944C9A">
        <w:rPr>
          <w:shd w:val="clear" w:color="auto" w:fill="FFFFFF"/>
        </w:rPr>
        <w:t xml:space="preserve"> </w:t>
      </w:r>
      <w:r w:rsidR="00492F8E" w:rsidRPr="00944C9A">
        <w:rPr>
          <w:shd w:val="clear" w:color="auto" w:fill="FFFFFF"/>
        </w:rPr>
        <w:t>3</w:t>
      </w:r>
      <w:r w:rsidR="00E17888" w:rsidRPr="00944C9A">
        <w:rPr>
          <w:shd w:val="clear" w:color="auto" w:fill="FFFFFF"/>
        </w:rPr>
        <w:t xml:space="preserve">. </w:t>
      </w:r>
      <w:r w:rsidR="00A57455" w:rsidRPr="00944C9A">
        <w:rPr>
          <w:shd w:val="clear" w:color="auto" w:fill="FFFFFF"/>
        </w:rPr>
        <w:t xml:space="preserve">CareWorks </w:t>
      </w:r>
      <w:r w:rsidR="00E17888" w:rsidRPr="00944C9A">
        <w:rPr>
          <w:shd w:val="clear" w:color="auto" w:fill="FFFFFF"/>
        </w:rPr>
        <w:t xml:space="preserve">Customer </w:t>
      </w:r>
      <w:r w:rsidR="00A57455" w:rsidRPr="00944C9A">
        <w:rPr>
          <w:shd w:val="clear" w:color="auto" w:fill="FFFFFF"/>
        </w:rPr>
        <w:t xml:space="preserve">Service Desk </w:t>
      </w:r>
      <w:r w:rsidR="00E17888" w:rsidRPr="00944C9A">
        <w:rPr>
          <w:shd w:val="clear" w:color="auto" w:fill="FFFFFF"/>
        </w:rPr>
        <w:t xml:space="preserve">Portal </w:t>
      </w:r>
      <w:r w:rsidR="00213EA5" w:rsidRPr="00944C9A">
        <w:rPr>
          <w:shd w:val="clear" w:color="auto" w:fill="FFFFFF"/>
        </w:rPr>
        <w:t>(</w:t>
      </w:r>
      <w:r w:rsidR="00587E1A" w:rsidRPr="00944C9A">
        <w:rPr>
          <w:lang w:val="en-GB"/>
        </w:rPr>
        <w:t>c</w:t>
      </w:r>
      <w:r w:rsidR="00A7329C" w:rsidRPr="00944C9A">
        <w:rPr>
          <w:lang w:val="en-GB"/>
        </w:rPr>
        <w:t>areworks.co.uk</w:t>
      </w:r>
      <w:r w:rsidR="00C811CA" w:rsidRPr="00944C9A">
        <w:rPr>
          <w:lang w:val="en-GB"/>
        </w:rPr>
        <w:t>/company</w:t>
      </w:r>
      <w:r w:rsidR="00213EA5" w:rsidRPr="00944C9A">
        <w:rPr>
          <w:shd w:val="clear" w:color="auto" w:fill="FFFFFF"/>
        </w:rPr>
        <w:t>, 2016)</w:t>
      </w:r>
    </w:p>
    <w:p w14:paraId="15015AAD" w14:textId="77777777" w:rsidR="00A57455" w:rsidRPr="00944C9A" w:rsidRDefault="00A57455" w:rsidP="00C545B1">
      <w:pPr>
        <w:spacing w:after="0" w:afterAutospacing="0" w:line="480" w:lineRule="auto"/>
        <w:ind w:right="284"/>
        <w:jc w:val="center"/>
        <w:rPr>
          <w:b/>
          <w:u w:val="single"/>
          <w:shd w:val="clear" w:color="auto" w:fill="FFFFFF"/>
        </w:rPr>
      </w:pPr>
    </w:p>
    <w:p w14:paraId="2AD12ED6" w14:textId="00A254B7" w:rsidR="009C37EB" w:rsidRPr="00944C9A" w:rsidRDefault="0007159A" w:rsidP="00C545B1">
      <w:pPr>
        <w:spacing w:after="0" w:afterAutospacing="0" w:line="480" w:lineRule="auto"/>
        <w:ind w:right="284"/>
        <w:jc w:val="center"/>
        <w:rPr>
          <w:b/>
          <w:u w:val="single"/>
          <w:shd w:val="clear" w:color="auto" w:fill="FFFFFF"/>
        </w:rPr>
      </w:pPr>
      <w:r w:rsidRPr="00944C9A">
        <w:rPr>
          <w:b/>
          <w:u w:val="single"/>
          <w:shd w:val="clear" w:color="auto" w:fill="FFFFFF"/>
        </w:rPr>
        <w:t>WORK UNDERTAKEN</w:t>
      </w:r>
    </w:p>
    <w:p w14:paraId="35FE95F8" w14:textId="2FE0D8A6" w:rsidR="009C37EB" w:rsidRPr="00944C9A" w:rsidRDefault="009C37EB" w:rsidP="00C545B1">
      <w:pPr>
        <w:spacing w:after="0" w:afterAutospacing="0" w:line="480" w:lineRule="auto"/>
        <w:ind w:right="284"/>
        <w:rPr>
          <w:shd w:val="clear" w:color="auto" w:fill="FFFFFF"/>
        </w:rPr>
      </w:pPr>
      <w:r w:rsidRPr="00944C9A">
        <w:rPr>
          <w:shd w:val="clear" w:color="auto" w:fill="FFFFFF"/>
        </w:rPr>
        <w:t xml:space="preserve">Description of my role and tasks during </w:t>
      </w:r>
      <w:r w:rsidR="009D1BFE" w:rsidRPr="00944C9A">
        <w:rPr>
          <w:shd w:val="clear" w:color="auto" w:fill="FFFFFF"/>
        </w:rPr>
        <w:t xml:space="preserve">the </w:t>
      </w:r>
      <w:r w:rsidRPr="00944C9A">
        <w:rPr>
          <w:shd w:val="clear" w:color="auto" w:fill="FFFFFF"/>
        </w:rPr>
        <w:t>seven-month internship:</w:t>
      </w:r>
    </w:p>
    <w:p w14:paraId="02CC16DA" w14:textId="041B3480" w:rsidR="009C37EB" w:rsidRPr="00944C9A" w:rsidRDefault="0007159A" w:rsidP="00C545B1">
      <w:pPr>
        <w:spacing w:after="0" w:afterAutospacing="0" w:line="480" w:lineRule="auto"/>
        <w:ind w:right="284"/>
        <w:rPr>
          <w:b/>
          <w:u w:val="single"/>
          <w:shd w:val="clear" w:color="auto" w:fill="FFFFFF"/>
        </w:rPr>
      </w:pPr>
      <w:r w:rsidRPr="00944C9A">
        <w:rPr>
          <w:b/>
          <w:u w:val="single"/>
          <w:shd w:val="clear" w:color="auto" w:fill="FFFFFF"/>
        </w:rPr>
        <w:t xml:space="preserve">ACCESS: </w:t>
      </w:r>
    </w:p>
    <w:p w14:paraId="6A954ECF" w14:textId="77777777" w:rsidR="009C37EB" w:rsidRPr="00944C9A" w:rsidRDefault="009C37EB" w:rsidP="00067A83">
      <w:pPr>
        <w:pStyle w:val="ListParagraph"/>
        <w:numPr>
          <w:ilvl w:val="0"/>
          <w:numId w:val="20"/>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Support SharePoint page</w:t>
      </w:r>
    </w:p>
    <w:p w14:paraId="7CFD3C15" w14:textId="23E1D74E" w:rsidR="009C37EB" w:rsidRPr="00944C9A" w:rsidRDefault="009C37EB" w:rsidP="00067A83">
      <w:pPr>
        <w:pStyle w:val="ListParagraph"/>
        <w:numPr>
          <w:ilvl w:val="0"/>
          <w:numId w:val="20"/>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MS Dynamic CRM – main focus as this is where incidents are viewed</w:t>
      </w:r>
      <w:r w:rsidR="00A57455" w:rsidRPr="00944C9A">
        <w:rPr>
          <w:rFonts w:ascii="Trebuchet MS" w:hAnsi="Trebuchet MS"/>
          <w:shd w:val="clear" w:color="auto" w:fill="FFFFFF"/>
        </w:rPr>
        <w:t xml:space="preserve"> and </w:t>
      </w:r>
      <w:r w:rsidRPr="00944C9A">
        <w:rPr>
          <w:rFonts w:ascii="Trebuchet MS" w:hAnsi="Trebuchet MS"/>
          <w:shd w:val="clear" w:color="auto" w:fill="FFFFFF"/>
        </w:rPr>
        <w:t>logged</w:t>
      </w:r>
    </w:p>
    <w:p w14:paraId="19F6DD27" w14:textId="77777777" w:rsidR="009C37EB" w:rsidRPr="00944C9A" w:rsidRDefault="009C37EB" w:rsidP="00067A83">
      <w:pPr>
        <w:pStyle w:val="ListParagraph"/>
        <w:numPr>
          <w:ilvl w:val="0"/>
          <w:numId w:val="20"/>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Service Desk</w:t>
      </w:r>
    </w:p>
    <w:p w14:paraId="2E8EEDD2" w14:textId="2A0D89D5" w:rsidR="009C37EB" w:rsidRPr="00944C9A" w:rsidRDefault="009C37EB" w:rsidP="00067A83">
      <w:pPr>
        <w:pStyle w:val="ListParagraph"/>
        <w:numPr>
          <w:ilvl w:val="0"/>
          <w:numId w:val="20"/>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Tech</w:t>
      </w:r>
      <w:r w:rsidR="00A57455" w:rsidRPr="00944C9A">
        <w:rPr>
          <w:rFonts w:ascii="Trebuchet MS" w:hAnsi="Trebuchet MS"/>
          <w:shd w:val="clear" w:color="auto" w:fill="FFFFFF"/>
        </w:rPr>
        <w:t>nical</w:t>
      </w:r>
      <w:r w:rsidRPr="00944C9A">
        <w:rPr>
          <w:rFonts w:ascii="Trebuchet MS" w:hAnsi="Trebuchet MS"/>
          <w:shd w:val="clear" w:color="auto" w:fill="FFFFFF"/>
        </w:rPr>
        <w:t xml:space="preserve"> Communications</w:t>
      </w:r>
    </w:p>
    <w:p w14:paraId="3C466429" w14:textId="77777777" w:rsidR="009C37EB" w:rsidRPr="00944C9A" w:rsidRDefault="009C37EB" w:rsidP="00067A83">
      <w:pPr>
        <w:pStyle w:val="ListParagraph"/>
        <w:numPr>
          <w:ilvl w:val="0"/>
          <w:numId w:val="20"/>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Customer Portal</w:t>
      </w:r>
    </w:p>
    <w:p w14:paraId="737D4EAF" w14:textId="77777777" w:rsidR="009C37EB" w:rsidRPr="00944C9A" w:rsidRDefault="009C37EB" w:rsidP="00067A83">
      <w:pPr>
        <w:pStyle w:val="ListParagraph"/>
        <w:numPr>
          <w:ilvl w:val="0"/>
          <w:numId w:val="20"/>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Mindsalt (time recording timesheets)</w:t>
      </w:r>
    </w:p>
    <w:p w14:paraId="29408EF4" w14:textId="77777777" w:rsidR="009C37EB" w:rsidRPr="00944C9A" w:rsidRDefault="009C37EB" w:rsidP="00067A83">
      <w:pPr>
        <w:pStyle w:val="ListParagraph"/>
        <w:numPr>
          <w:ilvl w:val="0"/>
          <w:numId w:val="20"/>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Skype (for Business)</w:t>
      </w:r>
    </w:p>
    <w:p w14:paraId="2CB8F864" w14:textId="77777777" w:rsidR="009C37EB" w:rsidRPr="00944C9A" w:rsidRDefault="009C37EB" w:rsidP="00067A83">
      <w:pPr>
        <w:pStyle w:val="ListParagraph"/>
        <w:numPr>
          <w:ilvl w:val="0"/>
          <w:numId w:val="20"/>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Outlook</w:t>
      </w:r>
    </w:p>
    <w:p w14:paraId="4F1DCE52" w14:textId="4D120C4D" w:rsidR="009C37EB" w:rsidRPr="00944C9A" w:rsidRDefault="0007159A" w:rsidP="00C545B1">
      <w:pPr>
        <w:spacing w:after="0" w:afterAutospacing="0" w:line="480" w:lineRule="auto"/>
        <w:ind w:right="284"/>
        <w:rPr>
          <w:b/>
          <w:u w:val="single"/>
          <w:shd w:val="clear" w:color="auto" w:fill="FFFFFF"/>
        </w:rPr>
      </w:pPr>
      <w:r w:rsidRPr="00944C9A">
        <w:rPr>
          <w:b/>
          <w:u w:val="single"/>
          <w:shd w:val="clear" w:color="auto" w:fill="FFFFFF"/>
        </w:rPr>
        <w:t>MY ROLE:</w:t>
      </w:r>
    </w:p>
    <w:p w14:paraId="45811042" w14:textId="77777777" w:rsidR="009C37EB" w:rsidRPr="00944C9A" w:rsidRDefault="009C37EB"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t>Create new documentation or amend existing documents</w:t>
      </w:r>
    </w:p>
    <w:p w14:paraId="0359801C" w14:textId="6D178153" w:rsidR="009C37EB" w:rsidRPr="00944C9A" w:rsidRDefault="009C37EB"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lastRenderedPageBreak/>
        <w:t>Creating</w:t>
      </w:r>
      <w:r w:rsidR="00A57455" w:rsidRPr="00944C9A">
        <w:rPr>
          <w:rFonts w:ascii="Trebuchet MS" w:hAnsi="Trebuchet MS"/>
          <w:shd w:val="clear" w:color="auto" w:fill="FFFFFF"/>
        </w:rPr>
        <w:t xml:space="preserve"> and</w:t>
      </w:r>
      <w:r w:rsidRPr="00944C9A">
        <w:rPr>
          <w:rFonts w:ascii="Trebuchet MS" w:hAnsi="Trebuchet MS"/>
          <w:shd w:val="clear" w:color="auto" w:fill="FFFFFF"/>
        </w:rPr>
        <w:t xml:space="preserve"> interpreting changing trends of weekly reports at the end of each week</w:t>
      </w:r>
    </w:p>
    <w:p w14:paraId="1B945444" w14:textId="54EC579F" w:rsidR="009C37EB" w:rsidRPr="00944C9A" w:rsidRDefault="009C37EB"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t>Highlight the value of communication to customer</w:t>
      </w:r>
      <w:r w:rsidR="00A57455" w:rsidRPr="00944C9A">
        <w:rPr>
          <w:rFonts w:ascii="Trebuchet MS" w:hAnsi="Trebuchet MS"/>
          <w:shd w:val="clear" w:color="auto" w:fill="FFFFFF"/>
        </w:rPr>
        <w:t xml:space="preserve"> and</w:t>
      </w:r>
      <w:r w:rsidRPr="00944C9A">
        <w:rPr>
          <w:rFonts w:ascii="Trebuchet MS" w:hAnsi="Trebuchet MS"/>
          <w:shd w:val="clear" w:color="auto" w:fill="FFFFFF"/>
        </w:rPr>
        <w:t xml:space="preserve"> the dangers of </w:t>
      </w:r>
      <w:r w:rsidR="00A57455" w:rsidRPr="00944C9A">
        <w:rPr>
          <w:rFonts w:ascii="Trebuchet MS" w:hAnsi="Trebuchet MS"/>
          <w:shd w:val="clear" w:color="auto" w:fill="FFFFFF"/>
        </w:rPr>
        <w:t>satirising</w:t>
      </w:r>
    </w:p>
    <w:p w14:paraId="247180FB" w14:textId="729546F0" w:rsidR="009C37EB" w:rsidRPr="00944C9A" w:rsidRDefault="00A57455"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t>Self-allocation of</w:t>
      </w:r>
      <w:r w:rsidR="009C37EB" w:rsidRPr="00944C9A">
        <w:rPr>
          <w:rFonts w:ascii="Trebuchet MS" w:hAnsi="Trebuchet MS"/>
          <w:shd w:val="clear" w:color="auto" w:fill="FFFFFF"/>
        </w:rPr>
        <w:t xml:space="preserve"> new incidents, change status to </w:t>
      </w:r>
      <w:r w:rsidRPr="00944C9A">
        <w:rPr>
          <w:rFonts w:ascii="Trebuchet MS" w:hAnsi="Trebuchet MS"/>
          <w:shd w:val="clear" w:color="auto" w:fill="FFFFFF"/>
        </w:rPr>
        <w:t>‘I</w:t>
      </w:r>
      <w:r w:rsidR="009C37EB" w:rsidRPr="00944C9A">
        <w:rPr>
          <w:rFonts w:ascii="Trebuchet MS" w:hAnsi="Trebuchet MS"/>
          <w:shd w:val="clear" w:color="auto" w:fill="FFFFFF"/>
        </w:rPr>
        <w:t>n Progress</w:t>
      </w:r>
      <w:r w:rsidRPr="00944C9A">
        <w:rPr>
          <w:rFonts w:ascii="Trebuchet MS" w:hAnsi="Trebuchet MS"/>
          <w:shd w:val="clear" w:color="auto" w:fill="FFFFFF"/>
        </w:rPr>
        <w:t>’</w:t>
      </w:r>
      <w:r w:rsidR="009C37EB" w:rsidRPr="00944C9A">
        <w:rPr>
          <w:rFonts w:ascii="Trebuchet MS" w:hAnsi="Trebuchet MS"/>
          <w:shd w:val="clear" w:color="auto" w:fill="FFFFFF"/>
        </w:rPr>
        <w:t xml:space="preserve"> and complete other fields, then assign to the support team </w:t>
      </w:r>
    </w:p>
    <w:p w14:paraId="316DF394" w14:textId="77777777" w:rsidR="009C37EB" w:rsidRPr="00944C9A" w:rsidRDefault="009C37EB"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t>Evaluate the incident, suggest what the initial response should be; certain customers may react negatively to certain types of responses</w:t>
      </w:r>
    </w:p>
    <w:p w14:paraId="622638CC" w14:textId="77777777" w:rsidR="009C37EB" w:rsidRPr="00944C9A" w:rsidRDefault="009C37EB"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t>The main focus initially is on customer service.  My remit is to sweep up the incidents after the team.  I should ensure all escalated incidents are communicated to after 2-3 days. Use the CRM views and figure out how best to identify the escalated incidents that need a communication.</w:t>
      </w:r>
    </w:p>
    <w:p w14:paraId="6F5DE79D" w14:textId="77777777" w:rsidR="009C37EB" w:rsidRPr="00944C9A" w:rsidRDefault="009C37EB"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t>If the escalated incidents are no longer a priority, they should be unflagged for escalation or closed off.</w:t>
      </w:r>
    </w:p>
    <w:p w14:paraId="008B5565" w14:textId="77777777" w:rsidR="009C37EB" w:rsidRPr="00944C9A" w:rsidRDefault="009C37EB"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t>Present any good ideas to the team and implement to an agreed standard.</w:t>
      </w:r>
    </w:p>
    <w:p w14:paraId="7C57B19E" w14:textId="77777777" w:rsidR="009C37EB" w:rsidRPr="00944C9A" w:rsidRDefault="009C37EB"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t>Use of the standard response template for communication to customers.  Reword appropriately and not just copy/paste each time.</w:t>
      </w:r>
    </w:p>
    <w:p w14:paraId="4B4607DD" w14:textId="6EDDD6CD" w:rsidR="009C37EB" w:rsidRPr="00944C9A" w:rsidRDefault="00A57455"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t xml:space="preserve">Review and understand the 3 strikes and </w:t>
      </w:r>
      <w:r w:rsidR="009C37EB" w:rsidRPr="00944C9A">
        <w:rPr>
          <w:rFonts w:ascii="Trebuchet MS" w:hAnsi="Trebuchet MS"/>
          <w:shd w:val="clear" w:color="auto" w:fill="FFFFFF"/>
        </w:rPr>
        <w:t>you</w:t>
      </w:r>
      <w:r w:rsidRPr="00944C9A">
        <w:rPr>
          <w:rFonts w:ascii="Trebuchet MS" w:hAnsi="Trebuchet MS"/>
          <w:shd w:val="clear" w:color="auto" w:fill="FFFFFF"/>
        </w:rPr>
        <w:t xml:space="preserve"> are </w:t>
      </w:r>
      <w:r w:rsidR="009C37EB" w:rsidRPr="00944C9A">
        <w:rPr>
          <w:rFonts w:ascii="Trebuchet MS" w:hAnsi="Trebuchet MS"/>
          <w:shd w:val="clear" w:color="auto" w:fill="FFFFFF"/>
        </w:rPr>
        <w:t>out chase up process</w:t>
      </w:r>
    </w:p>
    <w:p w14:paraId="58A88C44" w14:textId="44F4926B" w:rsidR="009C37EB" w:rsidRPr="00944C9A" w:rsidRDefault="009C37EB"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t xml:space="preserve">Distribute the </w:t>
      </w:r>
      <w:r w:rsidR="00A57455" w:rsidRPr="00944C9A">
        <w:rPr>
          <w:rFonts w:ascii="Trebuchet MS" w:hAnsi="Trebuchet MS"/>
          <w:shd w:val="clear" w:color="auto" w:fill="FFFFFF"/>
        </w:rPr>
        <w:t>follow</w:t>
      </w:r>
      <w:r w:rsidRPr="00944C9A">
        <w:rPr>
          <w:rFonts w:ascii="Trebuchet MS" w:hAnsi="Trebuchet MS"/>
          <w:shd w:val="clear" w:color="auto" w:fill="FFFFFF"/>
        </w:rPr>
        <w:t xml:space="preserve"> ups 3 steps review with follow up communication</w:t>
      </w:r>
    </w:p>
    <w:p w14:paraId="5519E485" w14:textId="77777777" w:rsidR="009C37EB" w:rsidRPr="00944C9A" w:rsidRDefault="009C37EB" w:rsidP="00067A83">
      <w:pPr>
        <w:pStyle w:val="ListParagraph"/>
        <w:numPr>
          <w:ilvl w:val="0"/>
          <w:numId w:val="21"/>
        </w:numPr>
        <w:spacing w:line="480" w:lineRule="auto"/>
        <w:ind w:right="284"/>
        <w:rPr>
          <w:rFonts w:ascii="Trebuchet MS" w:hAnsi="Trebuchet MS"/>
          <w:shd w:val="clear" w:color="auto" w:fill="FFFFFF"/>
        </w:rPr>
      </w:pPr>
      <w:r w:rsidRPr="00944C9A">
        <w:rPr>
          <w:rFonts w:ascii="Trebuchet MS" w:hAnsi="Trebuchet MS"/>
          <w:shd w:val="clear" w:color="auto" w:fill="FFFFFF"/>
        </w:rPr>
        <w:t>A project, if required, would be good if focused around the incidents analysis trending patterns.</w:t>
      </w:r>
    </w:p>
    <w:p w14:paraId="7ED2EAF6" w14:textId="77777777" w:rsidR="00A161F0" w:rsidRPr="00944C9A" w:rsidRDefault="00A161F0" w:rsidP="00A161F0">
      <w:pPr>
        <w:pStyle w:val="ListParagraph"/>
        <w:spacing w:line="480" w:lineRule="auto"/>
        <w:ind w:left="1457" w:right="284"/>
        <w:rPr>
          <w:rFonts w:ascii="Trebuchet MS" w:hAnsi="Trebuchet MS"/>
          <w:shd w:val="clear" w:color="auto" w:fill="FFFFFF"/>
        </w:rPr>
      </w:pPr>
    </w:p>
    <w:p w14:paraId="171FB479" w14:textId="77777777" w:rsidR="00893898" w:rsidRDefault="00893898" w:rsidP="00C545B1">
      <w:pPr>
        <w:spacing w:after="0" w:afterAutospacing="0" w:line="480" w:lineRule="auto"/>
        <w:ind w:right="284"/>
        <w:jc w:val="center"/>
        <w:rPr>
          <w:b/>
          <w:u w:val="single"/>
          <w:shd w:val="clear" w:color="auto" w:fill="FFFFFF"/>
        </w:rPr>
      </w:pPr>
    </w:p>
    <w:p w14:paraId="6491CAAD" w14:textId="77777777" w:rsidR="00893898" w:rsidRDefault="00893898">
      <w:pPr>
        <w:spacing w:after="0" w:afterAutospacing="0"/>
        <w:jc w:val="left"/>
        <w:rPr>
          <w:b/>
          <w:u w:val="single"/>
          <w:shd w:val="clear" w:color="auto" w:fill="FFFFFF"/>
        </w:rPr>
      </w:pPr>
      <w:r>
        <w:rPr>
          <w:b/>
          <w:u w:val="single"/>
          <w:shd w:val="clear" w:color="auto" w:fill="FFFFFF"/>
        </w:rPr>
        <w:br w:type="page"/>
      </w:r>
    </w:p>
    <w:p w14:paraId="5D6097A9" w14:textId="365B3876" w:rsidR="009C37EB" w:rsidRPr="00944C9A" w:rsidRDefault="0007159A" w:rsidP="00C545B1">
      <w:pPr>
        <w:spacing w:after="0" w:afterAutospacing="0" w:line="480" w:lineRule="auto"/>
        <w:ind w:right="284"/>
        <w:jc w:val="center"/>
        <w:rPr>
          <w:b/>
          <w:u w:val="single"/>
          <w:shd w:val="clear" w:color="auto" w:fill="FFFFFF"/>
        </w:rPr>
      </w:pPr>
      <w:r w:rsidRPr="00944C9A">
        <w:rPr>
          <w:b/>
          <w:u w:val="single"/>
          <w:shd w:val="clear" w:color="auto" w:fill="FFFFFF"/>
        </w:rPr>
        <w:lastRenderedPageBreak/>
        <w:t>CRITICAL EVALUATION</w:t>
      </w:r>
    </w:p>
    <w:p w14:paraId="5DA703F6" w14:textId="3654317C" w:rsidR="009C37EB" w:rsidRPr="00944C9A" w:rsidRDefault="0007159A" w:rsidP="00C545B1">
      <w:pPr>
        <w:spacing w:after="0" w:afterAutospacing="0" w:line="480" w:lineRule="auto"/>
        <w:ind w:right="284"/>
        <w:jc w:val="center"/>
        <w:rPr>
          <w:b/>
          <w:u w:val="single"/>
          <w:shd w:val="clear" w:color="auto" w:fill="FFFFFF"/>
        </w:rPr>
      </w:pPr>
      <w:r w:rsidRPr="00944C9A">
        <w:rPr>
          <w:b/>
          <w:u w:val="single"/>
          <w:shd w:val="clear" w:color="auto" w:fill="FFFFFF"/>
        </w:rPr>
        <w:t>APPLICATION OF ACADEMIC KNOWLEDGE</w:t>
      </w:r>
    </w:p>
    <w:p w14:paraId="6B4FDED7" w14:textId="76EBD674" w:rsidR="009C37EB" w:rsidRPr="00944C9A" w:rsidRDefault="009C37EB" w:rsidP="00893898">
      <w:pPr>
        <w:spacing w:line="480" w:lineRule="auto"/>
        <w:ind w:right="284"/>
        <w:rPr>
          <w:shd w:val="clear" w:color="auto" w:fill="FFFFFF"/>
        </w:rPr>
      </w:pPr>
      <w:r w:rsidRPr="00944C9A">
        <w:rPr>
          <w:shd w:val="clear" w:color="auto" w:fill="FFFFFF"/>
        </w:rPr>
        <w:t>I learnt how the connections between the Servers interact with the customers</w:t>
      </w:r>
      <w:r w:rsidR="00D5727F" w:rsidRPr="00944C9A">
        <w:rPr>
          <w:shd w:val="clear" w:color="auto" w:fill="FFFFFF"/>
        </w:rPr>
        <w:t>’</w:t>
      </w:r>
      <w:r w:rsidRPr="00944C9A">
        <w:rPr>
          <w:shd w:val="clear" w:color="auto" w:fill="FFFFFF"/>
        </w:rPr>
        <w:t xml:space="preserve"> when they log into our Server at </w:t>
      </w:r>
      <w:r w:rsidR="00A7329C" w:rsidRPr="00944C9A">
        <w:rPr>
          <w:shd w:val="clear" w:color="auto" w:fill="FFFFFF"/>
        </w:rPr>
        <w:t>CareWorks</w:t>
      </w:r>
      <w:r w:rsidRPr="00944C9A">
        <w:rPr>
          <w:shd w:val="clear" w:color="auto" w:fill="FFFFFF"/>
        </w:rPr>
        <w:t xml:space="preserve"> through the self-service portal.  I gained understanding of the different URLs for Test and Live environments</w:t>
      </w:r>
      <w:r w:rsidR="003F0A01" w:rsidRPr="00944C9A">
        <w:rPr>
          <w:shd w:val="clear" w:color="auto" w:fill="FFFFFF"/>
        </w:rPr>
        <w:t xml:space="preserve"> on different servers</w:t>
      </w:r>
      <w:r w:rsidRPr="00944C9A">
        <w:rPr>
          <w:shd w:val="clear" w:color="auto" w:fill="FFFFFF"/>
        </w:rPr>
        <w:t>.  In order to check the versions</w:t>
      </w:r>
      <w:r w:rsidR="00D5727F" w:rsidRPr="00944C9A">
        <w:rPr>
          <w:shd w:val="clear" w:color="auto" w:fill="FFFFFF"/>
        </w:rPr>
        <w:t>,</w:t>
      </w:r>
      <w:r w:rsidRPr="00944C9A">
        <w:rPr>
          <w:shd w:val="clear" w:color="auto" w:fill="FFFFFF"/>
        </w:rPr>
        <w:t xml:space="preserve"> I observed the Engineer </w:t>
      </w:r>
      <w:r w:rsidR="00A161F0" w:rsidRPr="00944C9A">
        <w:rPr>
          <w:shd w:val="clear" w:color="auto" w:fill="FFFFFF"/>
        </w:rPr>
        <w:t>carrying out</w:t>
      </w:r>
      <w:r w:rsidRPr="00944C9A">
        <w:rPr>
          <w:shd w:val="clear" w:color="auto" w:fill="FFFFFF"/>
        </w:rPr>
        <w:t xml:space="preserve"> the testing by </w:t>
      </w:r>
      <w:r w:rsidR="00A161F0" w:rsidRPr="00944C9A">
        <w:rPr>
          <w:shd w:val="clear" w:color="auto" w:fill="FFFFFF"/>
        </w:rPr>
        <w:t>using</w:t>
      </w:r>
      <w:r w:rsidRPr="00944C9A">
        <w:rPr>
          <w:shd w:val="clear" w:color="auto" w:fill="FFFFFF"/>
        </w:rPr>
        <w:t xml:space="preserve"> </w:t>
      </w:r>
      <w:r w:rsidR="00495FD5" w:rsidRPr="00944C9A">
        <w:rPr>
          <w:shd w:val="clear" w:color="auto" w:fill="FFFFFF"/>
        </w:rPr>
        <w:t>Structured Query Language (</w:t>
      </w:r>
      <w:r w:rsidRPr="00944C9A">
        <w:rPr>
          <w:shd w:val="clear" w:color="auto" w:fill="FFFFFF"/>
        </w:rPr>
        <w:t>SQL</w:t>
      </w:r>
      <w:r w:rsidR="00495FD5" w:rsidRPr="00944C9A">
        <w:rPr>
          <w:shd w:val="clear" w:color="auto" w:fill="FFFFFF"/>
        </w:rPr>
        <w:t>)</w:t>
      </w:r>
      <w:r w:rsidRPr="00944C9A">
        <w:rPr>
          <w:shd w:val="clear" w:color="auto" w:fill="FFFFFF"/>
        </w:rPr>
        <w:t xml:space="preserve"> queries.  I also noted that t</w:t>
      </w:r>
      <w:r w:rsidR="00A161F0" w:rsidRPr="00944C9A">
        <w:rPr>
          <w:shd w:val="clear" w:color="auto" w:fill="FFFFFF"/>
        </w:rPr>
        <w:t xml:space="preserve">he SLA was crucial and was of more relevance </w:t>
      </w:r>
      <w:r w:rsidRPr="00944C9A">
        <w:rPr>
          <w:shd w:val="clear" w:color="auto" w:fill="FFFFFF"/>
        </w:rPr>
        <w:t xml:space="preserve">when working on the incidents.  </w:t>
      </w:r>
      <w:r w:rsidR="00A161F0" w:rsidRPr="00944C9A">
        <w:rPr>
          <w:shd w:val="clear" w:color="auto" w:fill="FFFFFF"/>
        </w:rPr>
        <w:t>As a result of learning about</w:t>
      </w:r>
      <w:r w:rsidRPr="00944C9A">
        <w:rPr>
          <w:shd w:val="clear" w:color="auto" w:fill="FFFFFF"/>
        </w:rPr>
        <w:t xml:space="preserve"> SLA</w:t>
      </w:r>
      <w:r w:rsidR="00D5727F" w:rsidRPr="00944C9A">
        <w:rPr>
          <w:shd w:val="clear" w:color="auto" w:fill="FFFFFF"/>
        </w:rPr>
        <w:t xml:space="preserve"> (2014)</w:t>
      </w:r>
      <w:r w:rsidR="00A161F0" w:rsidRPr="00944C9A">
        <w:rPr>
          <w:shd w:val="clear" w:color="auto" w:fill="FFFFFF"/>
        </w:rPr>
        <w:t xml:space="preserve">, recognising http, </w:t>
      </w:r>
      <w:r w:rsidRPr="00944C9A">
        <w:rPr>
          <w:shd w:val="clear" w:color="auto" w:fill="FFFFFF"/>
        </w:rPr>
        <w:t xml:space="preserve">sending / acknowledging request; retrieving data from a Database server to send back to customer over the </w:t>
      </w:r>
      <w:r w:rsidR="00D5727F" w:rsidRPr="00944C9A">
        <w:rPr>
          <w:shd w:val="clear" w:color="auto" w:fill="FFFFFF"/>
        </w:rPr>
        <w:t>Transmission Control Protocol (</w:t>
      </w:r>
      <w:r w:rsidRPr="00944C9A">
        <w:rPr>
          <w:shd w:val="clear" w:color="auto" w:fill="FFFFFF"/>
        </w:rPr>
        <w:t>TCP</w:t>
      </w:r>
      <w:r w:rsidR="00D5727F" w:rsidRPr="00944C9A">
        <w:rPr>
          <w:shd w:val="clear" w:color="auto" w:fill="FFFFFF"/>
        </w:rPr>
        <w:t>)</w:t>
      </w:r>
      <w:r w:rsidR="00A161F0" w:rsidRPr="00944C9A">
        <w:rPr>
          <w:shd w:val="clear" w:color="auto" w:fill="FFFFFF"/>
        </w:rPr>
        <w:t xml:space="preserve"> in college, </w:t>
      </w:r>
      <w:r w:rsidRPr="00944C9A">
        <w:rPr>
          <w:shd w:val="clear" w:color="auto" w:fill="FFFFFF"/>
        </w:rPr>
        <w:t xml:space="preserve">I </w:t>
      </w:r>
      <w:r w:rsidR="00A161F0" w:rsidRPr="00944C9A">
        <w:rPr>
          <w:shd w:val="clear" w:color="auto" w:fill="FFFFFF"/>
        </w:rPr>
        <w:t>understand</w:t>
      </w:r>
      <w:r w:rsidRPr="00944C9A">
        <w:rPr>
          <w:shd w:val="clear" w:color="auto" w:fill="FFFFFF"/>
        </w:rPr>
        <w:t xml:space="preserve"> the relationship between the programme modules </w:t>
      </w:r>
      <w:r w:rsidR="00A161F0" w:rsidRPr="00944C9A">
        <w:rPr>
          <w:shd w:val="clear" w:color="auto" w:fill="FFFFFF"/>
        </w:rPr>
        <w:t>and</w:t>
      </w:r>
      <w:r w:rsidRPr="00944C9A">
        <w:rPr>
          <w:shd w:val="clear" w:color="auto" w:fill="FFFFFF"/>
        </w:rPr>
        <w:t xml:space="preserve"> the </w:t>
      </w:r>
      <w:r w:rsidR="00A161F0" w:rsidRPr="00944C9A">
        <w:rPr>
          <w:shd w:val="clear" w:color="auto" w:fill="FFFFFF"/>
        </w:rPr>
        <w:t>function</w:t>
      </w:r>
      <w:r w:rsidRPr="00944C9A">
        <w:rPr>
          <w:shd w:val="clear" w:color="auto" w:fill="FFFFFF"/>
        </w:rPr>
        <w:t xml:space="preserve"> that I </w:t>
      </w:r>
      <w:r w:rsidR="00A161F0" w:rsidRPr="00944C9A">
        <w:rPr>
          <w:shd w:val="clear" w:color="auto" w:fill="FFFFFF"/>
        </w:rPr>
        <w:t xml:space="preserve">carried out during </w:t>
      </w:r>
      <w:r w:rsidRPr="00944C9A">
        <w:rPr>
          <w:shd w:val="clear" w:color="auto" w:fill="FFFFFF"/>
        </w:rPr>
        <w:t>my work placement.</w:t>
      </w:r>
    </w:p>
    <w:p w14:paraId="7224BC36" w14:textId="4E92305E" w:rsidR="009C37EB" w:rsidRPr="00944C9A" w:rsidRDefault="00A161F0" w:rsidP="00C545B1">
      <w:pPr>
        <w:spacing w:after="0" w:afterAutospacing="0" w:line="480" w:lineRule="auto"/>
        <w:ind w:right="284"/>
        <w:rPr>
          <w:shd w:val="clear" w:color="auto" w:fill="FFFFFF"/>
        </w:rPr>
      </w:pPr>
      <w:r w:rsidRPr="00944C9A">
        <w:rPr>
          <w:shd w:val="clear" w:color="auto" w:fill="FFFFFF"/>
        </w:rPr>
        <w:t>The m</w:t>
      </w:r>
      <w:r w:rsidR="009C37EB" w:rsidRPr="00944C9A">
        <w:rPr>
          <w:shd w:val="clear" w:color="auto" w:fill="FFFFFF"/>
        </w:rPr>
        <w:t>odules I have studied in college that I have found beneficial in my work placement are:</w:t>
      </w:r>
    </w:p>
    <w:p w14:paraId="06556938" w14:textId="77777777" w:rsidR="009C37EB" w:rsidRPr="00944C9A" w:rsidRDefault="009C37EB" w:rsidP="00067A83">
      <w:pPr>
        <w:pStyle w:val="ListParagraph"/>
        <w:numPr>
          <w:ilvl w:val="0"/>
          <w:numId w:val="28"/>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Database – all levels</w:t>
      </w:r>
    </w:p>
    <w:p w14:paraId="15B237BA" w14:textId="77777777" w:rsidR="009C37EB" w:rsidRPr="00944C9A" w:rsidRDefault="009C37EB" w:rsidP="00067A83">
      <w:pPr>
        <w:pStyle w:val="ListParagraph"/>
        <w:numPr>
          <w:ilvl w:val="0"/>
          <w:numId w:val="28"/>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Operating Systems – all levels</w:t>
      </w:r>
    </w:p>
    <w:p w14:paraId="71109EC1" w14:textId="77777777" w:rsidR="009C37EB" w:rsidRPr="00944C9A" w:rsidRDefault="009C37EB" w:rsidP="00067A83">
      <w:pPr>
        <w:pStyle w:val="ListParagraph"/>
        <w:numPr>
          <w:ilvl w:val="0"/>
          <w:numId w:val="28"/>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Computer Services Management – SLA, ITIL, ISO, Framework/Models</w:t>
      </w:r>
    </w:p>
    <w:p w14:paraId="25A73732" w14:textId="77777777" w:rsidR="009C37EB" w:rsidRPr="00944C9A" w:rsidRDefault="009C37EB" w:rsidP="00067A83">
      <w:pPr>
        <w:pStyle w:val="ListParagraph"/>
        <w:numPr>
          <w:ilvl w:val="0"/>
          <w:numId w:val="28"/>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Object Oriented and Systems Analysis and Design – Use Cases</w:t>
      </w:r>
    </w:p>
    <w:p w14:paraId="1AFD2DFE" w14:textId="03DA471E" w:rsidR="009C37EB" w:rsidRPr="00944C9A" w:rsidRDefault="009C37EB" w:rsidP="00067A83">
      <w:pPr>
        <w:pStyle w:val="ListParagraph"/>
        <w:numPr>
          <w:ilvl w:val="0"/>
          <w:numId w:val="28"/>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Software Quality Assurance and Testing – system process etc</w:t>
      </w:r>
      <w:r w:rsidR="00D5727F" w:rsidRPr="00944C9A">
        <w:rPr>
          <w:rFonts w:ascii="Trebuchet MS" w:hAnsi="Trebuchet MS"/>
          <w:shd w:val="clear" w:color="auto" w:fill="FFFFFF"/>
        </w:rPr>
        <w:t>etera</w:t>
      </w:r>
    </w:p>
    <w:p w14:paraId="7DDA1EEB" w14:textId="77777777" w:rsidR="009C37EB" w:rsidRPr="00944C9A" w:rsidRDefault="009C37EB" w:rsidP="00067A83">
      <w:pPr>
        <w:pStyle w:val="ListParagraph"/>
        <w:numPr>
          <w:ilvl w:val="0"/>
          <w:numId w:val="28"/>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Cloud Distributed – architecture</w:t>
      </w:r>
    </w:p>
    <w:p w14:paraId="33E11FAC" w14:textId="77777777" w:rsidR="009C37EB" w:rsidRPr="00944C9A" w:rsidRDefault="009C37EB" w:rsidP="00067A83">
      <w:pPr>
        <w:pStyle w:val="ListParagraph"/>
        <w:numPr>
          <w:ilvl w:val="0"/>
          <w:numId w:val="28"/>
        </w:numPr>
        <w:spacing w:line="480" w:lineRule="auto"/>
        <w:ind w:left="1418" w:right="284"/>
        <w:rPr>
          <w:rFonts w:ascii="Trebuchet MS" w:hAnsi="Trebuchet MS"/>
          <w:shd w:val="clear" w:color="auto" w:fill="FFFFFF"/>
        </w:rPr>
      </w:pPr>
      <w:r w:rsidRPr="00944C9A">
        <w:rPr>
          <w:rFonts w:ascii="Trebuchet MS" w:hAnsi="Trebuchet MS"/>
          <w:shd w:val="clear" w:color="auto" w:fill="FFFFFF"/>
        </w:rPr>
        <w:t xml:space="preserve">Web – all levels </w:t>
      </w:r>
    </w:p>
    <w:p w14:paraId="407E4732" w14:textId="77777777" w:rsidR="00C811CA" w:rsidRPr="00944C9A" w:rsidRDefault="00C811CA" w:rsidP="00C545B1">
      <w:pPr>
        <w:spacing w:after="0" w:afterAutospacing="0" w:line="480" w:lineRule="auto"/>
        <w:ind w:right="284"/>
        <w:jc w:val="center"/>
        <w:rPr>
          <w:b/>
          <w:u w:val="single"/>
          <w:shd w:val="clear" w:color="auto" w:fill="FFFFFF"/>
        </w:rPr>
      </w:pPr>
    </w:p>
    <w:p w14:paraId="5E88DE87" w14:textId="53667DE8" w:rsidR="009C37EB" w:rsidRPr="00944C9A" w:rsidRDefault="0007159A" w:rsidP="00C545B1">
      <w:pPr>
        <w:spacing w:after="0" w:afterAutospacing="0" w:line="480" w:lineRule="auto"/>
        <w:ind w:right="284"/>
        <w:jc w:val="center"/>
        <w:rPr>
          <w:shd w:val="clear" w:color="auto" w:fill="FFFFFF"/>
        </w:rPr>
      </w:pPr>
      <w:r w:rsidRPr="00944C9A">
        <w:rPr>
          <w:b/>
          <w:u w:val="single"/>
          <w:shd w:val="clear" w:color="auto" w:fill="FFFFFF"/>
        </w:rPr>
        <w:t>FORMAL AND INFORMAL LEARNING AT THE HOST ORGANISATION</w:t>
      </w:r>
    </w:p>
    <w:p w14:paraId="1E8E91F8" w14:textId="77777777" w:rsidR="003F0A01" w:rsidRPr="00944C9A" w:rsidRDefault="009C37EB" w:rsidP="00C545B1">
      <w:pPr>
        <w:spacing w:after="0" w:afterAutospacing="0" w:line="480" w:lineRule="auto"/>
        <w:ind w:right="284"/>
        <w:rPr>
          <w:color w:val="000000"/>
        </w:rPr>
      </w:pPr>
      <w:r w:rsidRPr="00944C9A">
        <w:rPr>
          <w:color w:val="000000"/>
        </w:rPr>
        <w:t xml:space="preserve">The areas that </w:t>
      </w:r>
      <w:r w:rsidR="005225B3" w:rsidRPr="00944C9A">
        <w:rPr>
          <w:color w:val="000000"/>
        </w:rPr>
        <w:t>were</w:t>
      </w:r>
      <w:r w:rsidRPr="00944C9A">
        <w:rPr>
          <w:color w:val="000000"/>
        </w:rPr>
        <w:t xml:space="preserve"> </w:t>
      </w:r>
      <w:r w:rsidR="002253FF" w:rsidRPr="00944C9A">
        <w:rPr>
          <w:color w:val="000000"/>
        </w:rPr>
        <w:t>of a delicate nature included items</w:t>
      </w:r>
      <w:r w:rsidRPr="00944C9A">
        <w:rPr>
          <w:color w:val="000000"/>
        </w:rPr>
        <w:t xml:space="preserve"> such as obtaining company’s policies around Security and Business Strategic</w:t>
      </w:r>
      <w:r w:rsidR="005225B3" w:rsidRPr="00944C9A">
        <w:rPr>
          <w:color w:val="000000"/>
        </w:rPr>
        <w:t xml:space="preserve"> Plan.  </w:t>
      </w:r>
      <w:r w:rsidR="00EE4C2F" w:rsidRPr="00944C9A">
        <w:rPr>
          <w:color w:val="000000"/>
        </w:rPr>
        <w:t>A limited number of</w:t>
      </w:r>
      <w:r w:rsidR="005225B3" w:rsidRPr="00944C9A">
        <w:rPr>
          <w:color w:val="000000"/>
        </w:rPr>
        <w:t xml:space="preserve"> key staff </w:t>
      </w:r>
      <w:r w:rsidR="00EE4C2F" w:rsidRPr="00944C9A">
        <w:rPr>
          <w:color w:val="000000"/>
        </w:rPr>
        <w:t xml:space="preserve">members </w:t>
      </w:r>
      <w:r w:rsidR="005225B3" w:rsidRPr="00944C9A">
        <w:rPr>
          <w:color w:val="000000"/>
        </w:rPr>
        <w:t>had</w:t>
      </w:r>
      <w:r w:rsidRPr="00944C9A">
        <w:rPr>
          <w:color w:val="000000"/>
        </w:rPr>
        <w:t xml:space="preserve"> access to certain materials.  I used Outlook to email </w:t>
      </w:r>
      <w:r w:rsidR="003F0A01" w:rsidRPr="00944C9A">
        <w:rPr>
          <w:color w:val="000000"/>
        </w:rPr>
        <w:t xml:space="preserve">and Business Skype </w:t>
      </w:r>
      <w:r w:rsidR="003F0A01" w:rsidRPr="00944C9A">
        <w:rPr>
          <w:color w:val="000000"/>
        </w:rPr>
        <w:lastRenderedPageBreak/>
        <w:t xml:space="preserve">to send instant message to </w:t>
      </w:r>
      <w:r w:rsidRPr="00944C9A">
        <w:rPr>
          <w:color w:val="000000"/>
        </w:rPr>
        <w:t xml:space="preserve">staff for specific information required to complete any part of my competencies and to ask if I could </w:t>
      </w:r>
      <w:r w:rsidR="001F0DAA" w:rsidRPr="00944C9A">
        <w:rPr>
          <w:color w:val="000000"/>
        </w:rPr>
        <w:t xml:space="preserve">observe, </w:t>
      </w:r>
      <w:r w:rsidRPr="00944C9A">
        <w:rPr>
          <w:color w:val="000000"/>
        </w:rPr>
        <w:t xml:space="preserve">support or participate in their projects.  This was not possible most of the time so I had to liaise with my Support Manager who was very supportive.  </w:t>
      </w:r>
      <w:r w:rsidR="001F0DAA" w:rsidRPr="00944C9A">
        <w:rPr>
          <w:color w:val="000000"/>
        </w:rPr>
        <w:t>If</w:t>
      </w:r>
      <w:r w:rsidRPr="00944C9A">
        <w:rPr>
          <w:color w:val="000000"/>
        </w:rPr>
        <w:t xml:space="preserve"> I could not get what I needed he will create one or find one himself and give it to me to try out or use it for my report.  I would be given a spare pc to do a dummy run on that.  </w:t>
      </w:r>
      <w:r w:rsidR="00EE4C2F" w:rsidRPr="00944C9A">
        <w:rPr>
          <w:color w:val="000000"/>
        </w:rPr>
        <w:t>A</w:t>
      </w:r>
      <w:r w:rsidRPr="00944C9A">
        <w:rPr>
          <w:color w:val="000000"/>
        </w:rPr>
        <w:t xml:space="preserve">ny questions I </w:t>
      </w:r>
      <w:r w:rsidR="00EE4C2F" w:rsidRPr="00944C9A">
        <w:rPr>
          <w:color w:val="000000"/>
        </w:rPr>
        <w:t xml:space="preserve">had were raised with </w:t>
      </w:r>
      <w:r w:rsidRPr="00944C9A">
        <w:rPr>
          <w:color w:val="000000"/>
        </w:rPr>
        <w:t xml:space="preserve">the team.  </w:t>
      </w:r>
    </w:p>
    <w:p w14:paraId="52BA0150" w14:textId="77777777" w:rsidR="003F0A01" w:rsidRPr="00944C9A" w:rsidRDefault="003F0A01" w:rsidP="00C545B1">
      <w:pPr>
        <w:spacing w:after="0" w:afterAutospacing="0" w:line="480" w:lineRule="auto"/>
        <w:ind w:right="284"/>
        <w:rPr>
          <w:color w:val="000000"/>
        </w:rPr>
      </w:pPr>
    </w:p>
    <w:p w14:paraId="44D12F1B" w14:textId="77777777" w:rsidR="003F0A01" w:rsidRPr="00944C9A" w:rsidRDefault="009C37EB" w:rsidP="00C545B1">
      <w:pPr>
        <w:spacing w:after="0" w:afterAutospacing="0" w:line="480" w:lineRule="auto"/>
        <w:ind w:right="284"/>
        <w:rPr>
          <w:color w:val="000000"/>
        </w:rPr>
      </w:pPr>
      <w:r w:rsidRPr="00944C9A">
        <w:rPr>
          <w:color w:val="000000"/>
        </w:rPr>
        <w:t>I also set up three interviews with the external team – project management</w:t>
      </w:r>
      <w:r w:rsidR="00EE4C2F" w:rsidRPr="00944C9A">
        <w:rPr>
          <w:color w:val="000000"/>
        </w:rPr>
        <w:t xml:space="preserve"> and</w:t>
      </w:r>
      <w:r w:rsidRPr="00944C9A">
        <w:rPr>
          <w:color w:val="000000"/>
        </w:rPr>
        <w:t xml:space="preserve"> engineers to recognise their input to the </w:t>
      </w:r>
      <w:r w:rsidR="00A7329C" w:rsidRPr="00944C9A">
        <w:rPr>
          <w:color w:val="000000"/>
        </w:rPr>
        <w:t>CareWorks</w:t>
      </w:r>
      <w:r w:rsidRPr="00944C9A">
        <w:rPr>
          <w:color w:val="000000"/>
        </w:rPr>
        <w:t xml:space="preserve"> business plan.  The </w:t>
      </w:r>
      <w:r w:rsidR="005225B3" w:rsidRPr="00944C9A">
        <w:rPr>
          <w:color w:val="000000"/>
        </w:rPr>
        <w:t>staff</w:t>
      </w:r>
      <w:r w:rsidR="00A82A62" w:rsidRPr="00944C9A">
        <w:rPr>
          <w:color w:val="000000"/>
        </w:rPr>
        <w:t xml:space="preserve"> </w:t>
      </w:r>
      <w:r w:rsidR="005225B3" w:rsidRPr="00944C9A">
        <w:rPr>
          <w:color w:val="000000"/>
        </w:rPr>
        <w:t>were</w:t>
      </w:r>
      <w:r w:rsidRPr="00944C9A">
        <w:rPr>
          <w:color w:val="000000"/>
        </w:rPr>
        <w:t xml:space="preserve"> very accommodating and supportive once I mentioned that I am an Intern.   Through this I was able to tick off other competencies </w:t>
      </w:r>
      <w:r w:rsidR="00EE4C2F" w:rsidRPr="00944C9A">
        <w:rPr>
          <w:color w:val="000000"/>
        </w:rPr>
        <w:t>which</w:t>
      </w:r>
      <w:r w:rsidRPr="00944C9A">
        <w:rPr>
          <w:color w:val="000000"/>
        </w:rPr>
        <w:t xml:space="preserve"> I had completed through my interview</w:t>
      </w:r>
      <w:r w:rsidR="00EE4C2F" w:rsidRPr="00944C9A">
        <w:rPr>
          <w:color w:val="000000"/>
        </w:rPr>
        <w:t>s</w:t>
      </w:r>
      <w:r w:rsidRPr="00944C9A">
        <w:rPr>
          <w:color w:val="000000"/>
        </w:rPr>
        <w:t xml:space="preserve"> and through my participation on some of their projects.  I </w:t>
      </w:r>
      <w:r w:rsidR="00A82A62" w:rsidRPr="00944C9A">
        <w:rPr>
          <w:color w:val="000000"/>
        </w:rPr>
        <w:t>requested</w:t>
      </w:r>
      <w:r w:rsidRPr="00944C9A">
        <w:rPr>
          <w:color w:val="000000"/>
        </w:rPr>
        <w:t xml:space="preserve"> to meet a multi-disciplinary team and see how their inp</w:t>
      </w:r>
      <w:r w:rsidR="00A82A62" w:rsidRPr="00944C9A">
        <w:rPr>
          <w:color w:val="000000"/>
        </w:rPr>
        <w:t>uts produce successful outcomes, but unfortunately due to time constraints this was not possible.</w:t>
      </w:r>
      <w:r w:rsidRPr="00944C9A">
        <w:rPr>
          <w:color w:val="000000"/>
        </w:rPr>
        <w:t xml:space="preserve"> </w:t>
      </w:r>
      <w:r w:rsidR="00A82A62" w:rsidRPr="00944C9A">
        <w:rPr>
          <w:color w:val="000000"/>
        </w:rPr>
        <w:t xml:space="preserve"> </w:t>
      </w:r>
    </w:p>
    <w:p w14:paraId="7C265F3D" w14:textId="77777777" w:rsidR="003F0A01" w:rsidRPr="00944C9A" w:rsidRDefault="003F0A01" w:rsidP="00C545B1">
      <w:pPr>
        <w:spacing w:after="0" w:afterAutospacing="0" w:line="480" w:lineRule="auto"/>
        <w:ind w:right="284"/>
        <w:rPr>
          <w:color w:val="000000"/>
        </w:rPr>
      </w:pPr>
    </w:p>
    <w:p w14:paraId="43CDC11A" w14:textId="267CDDA4" w:rsidR="009C37EB" w:rsidRPr="00944C9A" w:rsidRDefault="009C37EB" w:rsidP="00C545B1">
      <w:pPr>
        <w:spacing w:after="0" w:afterAutospacing="0" w:line="480" w:lineRule="auto"/>
        <w:ind w:right="284"/>
        <w:rPr>
          <w:color w:val="000000"/>
        </w:rPr>
      </w:pPr>
      <w:r w:rsidRPr="00944C9A">
        <w:rPr>
          <w:color w:val="000000"/>
        </w:rPr>
        <w:t xml:space="preserve">I set up </w:t>
      </w:r>
      <w:r w:rsidR="00A82A62" w:rsidRPr="00944C9A">
        <w:rPr>
          <w:color w:val="000000"/>
        </w:rPr>
        <w:t xml:space="preserve">my </w:t>
      </w:r>
      <w:r w:rsidRPr="00944C9A">
        <w:rPr>
          <w:color w:val="000000"/>
        </w:rPr>
        <w:t xml:space="preserve">Performance Plan </w:t>
      </w:r>
      <w:r w:rsidR="00A82A62" w:rsidRPr="00944C9A">
        <w:rPr>
          <w:color w:val="000000"/>
        </w:rPr>
        <w:t xml:space="preserve">in order </w:t>
      </w:r>
      <w:r w:rsidR="003F0A01" w:rsidRPr="00944C9A">
        <w:rPr>
          <w:color w:val="000000"/>
        </w:rPr>
        <w:t>to show</w:t>
      </w:r>
      <w:r w:rsidRPr="00944C9A">
        <w:rPr>
          <w:color w:val="000000"/>
        </w:rPr>
        <w:t xml:space="preserve"> </w:t>
      </w:r>
      <w:r w:rsidR="00A82A62" w:rsidRPr="00944C9A">
        <w:rPr>
          <w:color w:val="000000"/>
        </w:rPr>
        <w:t xml:space="preserve">my </w:t>
      </w:r>
      <w:r w:rsidRPr="00944C9A">
        <w:rPr>
          <w:color w:val="000000"/>
        </w:rPr>
        <w:t xml:space="preserve">Manager what I need to learn and </w:t>
      </w:r>
      <w:r w:rsidR="00A82A62" w:rsidRPr="00944C9A">
        <w:rPr>
          <w:color w:val="000000"/>
        </w:rPr>
        <w:t xml:space="preserve">to </w:t>
      </w:r>
      <w:r w:rsidRPr="00944C9A">
        <w:rPr>
          <w:color w:val="000000"/>
        </w:rPr>
        <w:t>be able to demonstrate</w:t>
      </w:r>
      <w:r w:rsidR="00E032A2" w:rsidRPr="00944C9A">
        <w:rPr>
          <w:color w:val="000000"/>
        </w:rPr>
        <w:t xml:space="preserve"> Information Technology </w:t>
      </w:r>
      <w:r w:rsidRPr="00944C9A">
        <w:rPr>
          <w:color w:val="000000"/>
        </w:rPr>
        <w:t xml:space="preserve">issues.  Whenever I learnt something new or understood how the role of IT operates within the company I made a note of it.  I drew up some flowcharts for my next review meetings with </w:t>
      </w:r>
      <w:r w:rsidR="00A82A62" w:rsidRPr="00944C9A">
        <w:rPr>
          <w:color w:val="000000"/>
        </w:rPr>
        <w:t>my M</w:t>
      </w:r>
      <w:r w:rsidRPr="00944C9A">
        <w:rPr>
          <w:color w:val="000000"/>
        </w:rPr>
        <w:t>anager.  He suggest</w:t>
      </w:r>
      <w:r w:rsidR="00A82A62" w:rsidRPr="00944C9A">
        <w:rPr>
          <w:color w:val="000000"/>
        </w:rPr>
        <w:t>ed</w:t>
      </w:r>
      <w:r w:rsidRPr="00944C9A">
        <w:rPr>
          <w:color w:val="000000"/>
        </w:rPr>
        <w:t xml:space="preserve"> that I </w:t>
      </w:r>
      <w:r w:rsidR="00A82A62" w:rsidRPr="00944C9A">
        <w:rPr>
          <w:color w:val="000000"/>
        </w:rPr>
        <w:t>carry out</w:t>
      </w:r>
      <w:r w:rsidRPr="00944C9A">
        <w:rPr>
          <w:color w:val="000000"/>
        </w:rPr>
        <w:t xml:space="preserve"> presentations to get feedback from </w:t>
      </w:r>
      <w:r w:rsidR="00A82A62" w:rsidRPr="00944C9A">
        <w:rPr>
          <w:color w:val="000000"/>
        </w:rPr>
        <w:t xml:space="preserve">the </w:t>
      </w:r>
      <w:r w:rsidRPr="00944C9A">
        <w:rPr>
          <w:color w:val="000000"/>
        </w:rPr>
        <w:t>team.</w:t>
      </w:r>
    </w:p>
    <w:p w14:paraId="4775D70A" w14:textId="77777777" w:rsidR="009C37EB" w:rsidRPr="00944C9A" w:rsidRDefault="009C37EB" w:rsidP="00C545B1">
      <w:pPr>
        <w:spacing w:after="0" w:afterAutospacing="0" w:line="480" w:lineRule="auto"/>
        <w:ind w:right="284"/>
        <w:rPr>
          <w:shd w:val="clear" w:color="auto" w:fill="FFFFFF"/>
        </w:rPr>
      </w:pPr>
    </w:p>
    <w:p w14:paraId="0EC7773F" w14:textId="210207ED" w:rsidR="009C37EB" w:rsidRPr="00944C9A" w:rsidRDefault="009C37EB" w:rsidP="00C545B1">
      <w:pPr>
        <w:spacing w:after="0" w:afterAutospacing="0" w:line="480" w:lineRule="auto"/>
        <w:ind w:right="284"/>
        <w:rPr>
          <w:color w:val="000000"/>
        </w:rPr>
      </w:pPr>
      <w:r w:rsidRPr="00944C9A">
        <w:rPr>
          <w:color w:val="000000"/>
        </w:rPr>
        <w:t xml:space="preserve">I suggested that I should see what problems customers have on applications from </w:t>
      </w:r>
      <w:r w:rsidR="00A7329C" w:rsidRPr="00944C9A">
        <w:rPr>
          <w:color w:val="000000"/>
        </w:rPr>
        <w:t>CareWorks</w:t>
      </w:r>
      <w:r w:rsidRPr="00944C9A">
        <w:rPr>
          <w:color w:val="000000"/>
        </w:rPr>
        <w:t>, by replicating their steps so I could identify/troubleshoot any incident issues relating to that.  All I needed was access to replicate the steps. This means I could take some incidents of</w:t>
      </w:r>
      <w:r w:rsidR="005225B3" w:rsidRPr="00944C9A">
        <w:rPr>
          <w:color w:val="000000"/>
        </w:rPr>
        <w:t>f</w:t>
      </w:r>
      <w:r w:rsidRPr="00944C9A">
        <w:rPr>
          <w:color w:val="000000"/>
        </w:rPr>
        <w:t xml:space="preserve"> the hands of others</w:t>
      </w:r>
      <w:r w:rsidR="00842136" w:rsidRPr="00944C9A">
        <w:rPr>
          <w:color w:val="000000"/>
        </w:rPr>
        <w:t xml:space="preserve"> if I could resolve the issues, resulting </w:t>
      </w:r>
      <w:r w:rsidR="00842136" w:rsidRPr="00944C9A">
        <w:rPr>
          <w:color w:val="000000"/>
        </w:rPr>
        <w:lastRenderedPageBreak/>
        <w:t>in the closure of</w:t>
      </w:r>
      <w:r w:rsidRPr="00944C9A">
        <w:rPr>
          <w:color w:val="000000"/>
        </w:rPr>
        <w:t xml:space="preserve"> the incidents.  I also recognised that the IT industry can open doors to people with disabilities as the role I was in was a</w:t>
      </w:r>
      <w:r w:rsidR="00842136" w:rsidRPr="00944C9A">
        <w:rPr>
          <w:color w:val="000000"/>
        </w:rPr>
        <w:t xml:space="preserve">n office based </w:t>
      </w:r>
      <w:r w:rsidRPr="00944C9A">
        <w:rPr>
          <w:color w:val="000000"/>
        </w:rPr>
        <w:t>job</w:t>
      </w:r>
      <w:r w:rsidR="003F0A01" w:rsidRPr="00944C9A">
        <w:rPr>
          <w:color w:val="000000"/>
        </w:rPr>
        <w:t xml:space="preserve"> and a sit down all day, doing the troubleshooting IT issues</w:t>
      </w:r>
      <w:r w:rsidRPr="00944C9A">
        <w:rPr>
          <w:color w:val="000000"/>
        </w:rPr>
        <w:t xml:space="preserve">.  These </w:t>
      </w:r>
      <w:r w:rsidR="00842136" w:rsidRPr="00944C9A">
        <w:rPr>
          <w:color w:val="000000"/>
        </w:rPr>
        <w:t xml:space="preserve">present </w:t>
      </w:r>
      <w:r w:rsidR="003F0A01" w:rsidRPr="00944C9A">
        <w:rPr>
          <w:color w:val="000000"/>
        </w:rPr>
        <w:t xml:space="preserve">good </w:t>
      </w:r>
      <w:r w:rsidRPr="00944C9A">
        <w:rPr>
          <w:color w:val="000000"/>
        </w:rPr>
        <w:t>opp</w:t>
      </w:r>
      <w:r w:rsidR="003F0A01" w:rsidRPr="00944C9A">
        <w:rPr>
          <w:color w:val="000000"/>
        </w:rPr>
        <w:t>ortunities for wheelchair users with IT background.</w:t>
      </w:r>
    </w:p>
    <w:p w14:paraId="65F6C891" w14:textId="77777777" w:rsidR="003F0A01" w:rsidRPr="00944C9A" w:rsidRDefault="003F0A01" w:rsidP="00C545B1">
      <w:pPr>
        <w:spacing w:after="0" w:afterAutospacing="0" w:line="480" w:lineRule="auto"/>
        <w:ind w:right="284"/>
        <w:rPr>
          <w:color w:val="000000"/>
        </w:rPr>
      </w:pPr>
    </w:p>
    <w:p w14:paraId="64E0A2D5" w14:textId="5BEF5E2A" w:rsidR="009C37EB" w:rsidRPr="00944C9A" w:rsidRDefault="0007159A" w:rsidP="00C545B1">
      <w:pPr>
        <w:spacing w:after="0" w:afterAutospacing="0" w:line="480" w:lineRule="auto"/>
        <w:ind w:right="284"/>
        <w:jc w:val="center"/>
        <w:rPr>
          <w:b/>
          <w:u w:val="single"/>
          <w:shd w:val="clear" w:color="auto" w:fill="FFFFFF"/>
        </w:rPr>
      </w:pPr>
      <w:r w:rsidRPr="00944C9A">
        <w:rPr>
          <w:b/>
          <w:u w:val="single"/>
          <w:shd w:val="clear" w:color="auto" w:fill="FFFFFF"/>
        </w:rPr>
        <w:t>FUTURE CAREER PLANS</w:t>
      </w:r>
    </w:p>
    <w:p w14:paraId="18D3A178" w14:textId="09731D7C" w:rsidR="009C37EB" w:rsidRPr="00944C9A" w:rsidRDefault="009C37EB" w:rsidP="00C545B1">
      <w:pPr>
        <w:spacing w:line="480" w:lineRule="auto"/>
        <w:ind w:right="284"/>
        <w:rPr>
          <w:shd w:val="clear" w:color="auto" w:fill="FFFFFF"/>
        </w:rPr>
      </w:pPr>
      <w:r w:rsidRPr="00944C9A">
        <w:rPr>
          <w:shd w:val="clear" w:color="auto" w:fill="FFFFFF"/>
        </w:rPr>
        <w:t xml:space="preserve">I know what I want to do after my work placement experience and I </w:t>
      </w:r>
      <w:r w:rsidR="003F0A01" w:rsidRPr="00944C9A">
        <w:rPr>
          <w:shd w:val="clear" w:color="auto" w:fill="FFFFFF"/>
        </w:rPr>
        <w:t>do not see myself in the future</w:t>
      </w:r>
      <w:r w:rsidRPr="00944C9A">
        <w:rPr>
          <w:shd w:val="clear" w:color="auto" w:fill="FFFFFF"/>
        </w:rPr>
        <w:t xml:space="preserve"> at the frontend of the IT industry in customer service</w:t>
      </w:r>
      <w:r w:rsidR="003F0A01" w:rsidRPr="00944C9A">
        <w:rPr>
          <w:shd w:val="clear" w:color="auto" w:fill="FFFFFF"/>
        </w:rPr>
        <w:t xml:space="preserve"> especially Service Desk</w:t>
      </w:r>
      <w:r w:rsidRPr="00944C9A">
        <w:rPr>
          <w:shd w:val="clear" w:color="auto" w:fill="FFFFFF"/>
        </w:rPr>
        <w:t>.</w:t>
      </w:r>
      <w:r w:rsidR="003F0A01" w:rsidRPr="00944C9A">
        <w:rPr>
          <w:shd w:val="clear" w:color="auto" w:fill="FFFFFF"/>
        </w:rPr>
        <w:t xml:space="preserve">  I like moving around all day, not sitting down.  I like to go from department to department configuring their IT devices. </w:t>
      </w:r>
      <w:r w:rsidRPr="00944C9A">
        <w:rPr>
          <w:shd w:val="clear" w:color="auto" w:fill="FFFFFF"/>
        </w:rPr>
        <w:t xml:space="preserve">I would be happier in the backend </w:t>
      </w:r>
      <w:r w:rsidR="00842136" w:rsidRPr="00944C9A">
        <w:rPr>
          <w:shd w:val="clear" w:color="auto" w:fill="FFFFFF"/>
        </w:rPr>
        <w:t xml:space="preserve">carrying out </w:t>
      </w:r>
      <w:r w:rsidRPr="00944C9A">
        <w:rPr>
          <w:shd w:val="clear" w:color="auto" w:fill="FFFFFF"/>
        </w:rPr>
        <w:t>testing</w:t>
      </w:r>
      <w:r w:rsidR="00842136" w:rsidRPr="00944C9A">
        <w:rPr>
          <w:shd w:val="clear" w:color="auto" w:fill="FFFFFF"/>
        </w:rPr>
        <w:t xml:space="preserve"> applications</w:t>
      </w:r>
      <w:r w:rsidRPr="00944C9A">
        <w:rPr>
          <w:shd w:val="clear" w:color="auto" w:fill="FFFFFF"/>
        </w:rPr>
        <w:t xml:space="preserve">, before going live and then training users on </w:t>
      </w:r>
      <w:r w:rsidR="00842136" w:rsidRPr="00944C9A">
        <w:rPr>
          <w:shd w:val="clear" w:color="auto" w:fill="FFFFFF"/>
        </w:rPr>
        <w:t>using same</w:t>
      </w:r>
      <w:r w:rsidRPr="00944C9A">
        <w:rPr>
          <w:shd w:val="clear" w:color="auto" w:fill="FFFFFF"/>
        </w:rPr>
        <w:t xml:space="preserve">.  </w:t>
      </w:r>
      <w:r w:rsidR="008E53CF" w:rsidRPr="00944C9A">
        <w:rPr>
          <w:shd w:val="clear" w:color="auto" w:fill="FFFFFF"/>
        </w:rPr>
        <w:t>This places</w:t>
      </w:r>
      <w:r w:rsidRPr="00944C9A">
        <w:rPr>
          <w:shd w:val="clear" w:color="auto" w:fill="FFFFFF"/>
        </w:rPr>
        <w:t xml:space="preserve"> an emphasis that the next step cannot be achieved until the last step was completed.  I would prefer to be in a less SLA environment.  Possibly teaching people of all ages and abilities is an option.  I would also want to raise awareness to IT industries that a person with disability could </w:t>
      </w:r>
      <w:r w:rsidR="00341BC0" w:rsidRPr="00944C9A">
        <w:rPr>
          <w:shd w:val="clear" w:color="auto" w:fill="FFFFFF"/>
        </w:rPr>
        <w:t>perform</w:t>
      </w:r>
      <w:r w:rsidRPr="00944C9A">
        <w:rPr>
          <w:shd w:val="clear" w:color="auto" w:fill="FFFFFF"/>
        </w:rPr>
        <w:t xml:space="preserve"> programming, customer service or network</w:t>
      </w:r>
      <w:r w:rsidR="00341BC0" w:rsidRPr="00944C9A">
        <w:rPr>
          <w:shd w:val="clear" w:color="auto" w:fill="FFFFFF"/>
        </w:rPr>
        <w:t>ing tasks</w:t>
      </w:r>
      <w:r w:rsidRPr="00944C9A">
        <w:rPr>
          <w:shd w:val="clear" w:color="auto" w:fill="FFFFFF"/>
        </w:rPr>
        <w:t>.</w:t>
      </w:r>
      <w:r w:rsidR="00C811CA" w:rsidRPr="00944C9A">
        <w:rPr>
          <w:shd w:val="clear" w:color="auto" w:fill="FFFFFF"/>
        </w:rPr>
        <w:t xml:space="preserve">  See Figure 4 of a wheelchair user on computer all day</w:t>
      </w:r>
      <w:r w:rsidR="00EC162D" w:rsidRPr="00944C9A">
        <w:rPr>
          <w:shd w:val="clear" w:color="auto" w:fill="FFFFFF"/>
        </w:rPr>
        <w:t xml:space="preserve">.  Note the crutches by the laptop </w:t>
      </w:r>
      <w:r w:rsidR="00485389" w:rsidRPr="00944C9A">
        <w:rPr>
          <w:shd w:val="clear" w:color="auto" w:fill="FFFFFF"/>
        </w:rPr>
        <w:t>(internal USA, 2016).</w:t>
      </w:r>
      <w:r w:rsidR="0037707C" w:rsidRPr="00944C9A">
        <w:rPr>
          <w:shd w:val="clear" w:color="auto" w:fill="FFFFFF"/>
        </w:rPr>
        <w:t xml:space="preserve">  This person uses a computer and is a wheelchair user and has a very friendly customer attitude.</w:t>
      </w:r>
    </w:p>
    <w:p w14:paraId="22283C8C" w14:textId="77777777" w:rsidR="00EA227F" w:rsidRPr="00944C9A" w:rsidRDefault="00991F18" w:rsidP="00EA227F">
      <w:pPr>
        <w:spacing w:line="480" w:lineRule="auto"/>
        <w:jc w:val="center"/>
        <w:rPr>
          <w:i/>
          <w:shd w:val="clear" w:color="auto" w:fill="FFFFFF"/>
        </w:rPr>
      </w:pPr>
      <w:r w:rsidRPr="00944C9A">
        <w:rPr>
          <w:noProof/>
          <w:shd w:val="clear" w:color="auto" w:fill="FFFFFF"/>
          <w:lang w:eastAsia="en-IE"/>
        </w:rPr>
        <w:drawing>
          <wp:inline distT="0" distB="0" distL="0" distR="0" wp14:anchorId="27764C93" wp14:editId="2C1EEB86">
            <wp:extent cx="2738349" cy="1592317"/>
            <wp:effectExtent l="0" t="0" r="5080" b="8255"/>
            <wp:docPr id="4" name="Picture 1" descr="C:\Users\Ramona\Downloads\12833468_1755889404645690_1597555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ona\Downloads\12833468_1755889404645690_1597555120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595138"/>
                    </a:xfrm>
                    <a:prstGeom prst="rect">
                      <a:avLst/>
                    </a:prstGeom>
                    <a:noFill/>
                    <a:ln>
                      <a:noFill/>
                    </a:ln>
                  </pic:spPr>
                </pic:pic>
              </a:graphicData>
            </a:graphic>
          </wp:inline>
        </w:drawing>
      </w:r>
    </w:p>
    <w:p w14:paraId="09E63524" w14:textId="7CA78293" w:rsidR="009C37EB" w:rsidRPr="00944C9A" w:rsidRDefault="009C37EB" w:rsidP="00EA227F">
      <w:pPr>
        <w:spacing w:line="480" w:lineRule="auto"/>
        <w:jc w:val="center"/>
        <w:rPr>
          <w:i/>
          <w:shd w:val="clear" w:color="auto" w:fill="FFFFFF"/>
        </w:rPr>
      </w:pPr>
      <w:r w:rsidRPr="00944C9A">
        <w:rPr>
          <w:i/>
          <w:shd w:val="clear" w:color="auto" w:fill="FFFFFF"/>
        </w:rPr>
        <w:t>(Copyright@2016 Kim Shaver)</w:t>
      </w:r>
    </w:p>
    <w:p w14:paraId="5F915090" w14:textId="3D2D1A37" w:rsidR="009C37EB" w:rsidRPr="00944C9A" w:rsidRDefault="009C37EB" w:rsidP="00C545B1">
      <w:pPr>
        <w:spacing w:line="480" w:lineRule="auto"/>
        <w:jc w:val="center"/>
        <w:rPr>
          <w:shd w:val="clear" w:color="auto" w:fill="FFFFFF"/>
        </w:rPr>
      </w:pPr>
      <w:r w:rsidRPr="00944C9A">
        <w:rPr>
          <w:shd w:val="clear" w:color="auto" w:fill="FFFFFF"/>
        </w:rPr>
        <w:t xml:space="preserve">Figure </w:t>
      </w:r>
      <w:r w:rsidR="00142525" w:rsidRPr="00944C9A">
        <w:rPr>
          <w:shd w:val="clear" w:color="auto" w:fill="FFFFFF"/>
        </w:rPr>
        <w:t>4</w:t>
      </w:r>
      <w:r w:rsidR="00A77B23">
        <w:rPr>
          <w:shd w:val="clear" w:color="auto" w:fill="FFFFFF"/>
        </w:rPr>
        <w:t>.</w:t>
      </w:r>
      <w:r w:rsidR="00142525" w:rsidRPr="00944C9A">
        <w:rPr>
          <w:shd w:val="clear" w:color="auto" w:fill="FFFFFF"/>
        </w:rPr>
        <w:t xml:space="preserve"> </w:t>
      </w:r>
      <w:r w:rsidR="00485389" w:rsidRPr="00944C9A">
        <w:rPr>
          <w:shd w:val="clear" w:color="auto" w:fill="FFFFFF"/>
        </w:rPr>
        <w:t>P</w:t>
      </w:r>
      <w:r w:rsidRPr="00944C9A">
        <w:rPr>
          <w:shd w:val="clear" w:color="auto" w:fill="FFFFFF"/>
        </w:rPr>
        <w:t xml:space="preserve">hoto of wheelchair user on computer </w:t>
      </w:r>
      <w:r w:rsidR="002D640B" w:rsidRPr="00944C9A">
        <w:rPr>
          <w:shd w:val="clear" w:color="auto" w:fill="FFFFFF"/>
        </w:rPr>
        <w:t>(internal</w:t>
      </w:r>
      <w:r w:rsidR="00C811CA" w:rsidRPr="00944C9A">
        <w:rPr>
          <w:shd w:val="clear" w:color="auto" w:fill="FFFFFF"/>
        </w:rPr>
        <w:t xml:space="preserve"> USA</w:t>
      </w:r>
      <w:r w:rsidR="002D640B" w:rsidRPr="00944C9A">
        <w:rPr>
          <w:shd w:val="clear" w:color="auto" w:fill="FFFFFF"/>
        </w:rPr>
        <w:t>, 2016)</w:t>
      </w:r>
    </w:p>
    <w:p w14:paraId="1402107D" w14:textId="74FEA25E" w:rsidR="00A05FC3" w:rsidRPr="00944C9A" w:rsidRDefault="0007159A" w:rsidP="000C7C0B">
      <w:pPr>
        <w:spacing w:after="0" w:afterAutospacing="0" w:line="480" w:lineRule="auto"/>
        <w:jc w:val="center"/>
        <w:rPr>
          <w:b/>
          <w:u w:val="single"/>
        </w:rPr>
      </w:pPr>
      <w:r w:rsidRPr="00944C9A">
        <w:rPr>
          <w:b/>
          <w:u w:val="single"/>
        </w:rPr>
        <w:lastRenderedPageBreak/>
        <w:t>CHAPTER 3 MINI PROJECT WRITE-UP</w:t>
      </w:r>
    </w:p>
    <w:p w14:paraId="25DCD353" w14:textId="77777777" w:rsidR="001452C9" w:rsidRPr="00944C9A" w:rsidRDefault="00CF7CA3" w:rsidP="000C7C0B">
      <w:pPr>
        <w:spacing w:after="0" w:afterAutospacing="0" w:line="480" w:lineRule="auto"/>
        <w:jc w:val="center"/>
        <w:rPr>
          <w:b/>
          <w:u w:val="single"/>
          <w:shd w:val="clear" w:color="auto" w:fill="FFFFFF"/>
        </w:rPr>
      </w:pPr>
      <w:r w:rsidRPr="00944C9A">
        <w:rPr>
          <w:b/>
          <w:u w:val="single"/>
          <w:shd w:val="clear" w:color="auto" w:fill="FFFFFF"/>
        </w:rPr>
        <w:t>MINI PROJECT ABSTRACT</w:t>
      </w:r>
    </w:p>
    <w:p w14:paraId="63279488" w14:textId="77777777" w:rsidR="001452C9" w:rsidRPr="00944C9A" w:rsidRDefault="001452C9" w:rsidP="000C7C0B">
      <w:pPr>
        <w:spacing w:after="0" w:afterAutospacing="0" w:line="480" w:lineRule="auto"/>
        <w:jc w:val="center"/>
        <w:rPr>
          <w:b/>
          <w:u w:val="single"/>
          <w:shd w:val="clear" w:color="auto" w:fill="FFFFFF"/>
        </w:rPr>
      </w:pPr>
    </w:p>
    <w:p w14:paraId="6D1FADCE" w14:textId="77777777" w:rsidR="001452C9" w:rsidRPr="00944C9A" w:rsidRDefault="001452C9" w:rsidP="001452C9">
      <w:pPr>
        <w:spacing w:after="0" w:afterAutospacing="0" w:line="480" w:lineRule="auto"/>
        <w:ind w:left="142"/>
        <w:rPr>
          <w:shd w:val="clear" w:color="auto" w:fill="FFFFFF"/>
        </w:rPr>
      </w:pPr>
      <w:r w:rsidRPr="00944C9A">
        <w:rPr>
          <w:b/>
          <w:u w:val="single"/>
          <w:shd w:val="clear" w:color="auto" w:fill="FFFFFF"/>
        </w:rPr>
        <w:t>Aims:</w:t>
      </w:r>
      <w:r w:rsidRPr="00944C9A">
        <w:rPr>
          <w:shd w:val="clear" w:color="auto" w:fill="FFFFFF"/>
        </w:rPr>
        <w:t xml:space="preserve"> </w:t>
      </w:r>
      <w:r w:rsidRPr="00944C9A">
        <w:rPr>
          <w:shd w:val="clear" w:color="auto" w:fill="FFFFFF"/>
        </w:rPr>
        <w:tab/>
        <w:t xml:space="preserve">             </w:t>
      </w:r>
      <w:r w:rsidR="00CF7CA3" w:rsidRPr="00944C9A">
        <w:rPr>
          <w:shd w:val="clear" w:color="auto" w:fill="FFFFFF"/>
        </w:rPr>
        <w:t xml:space="preserve">To close the communication gap by </w:t>
      </w:r>
      <w:r w:rsidR="00A14C8E" w:rsidRPr="00944C9A">
        <w:rPr>
          <w:shd w:val="clear" w:color="auto" w:fill="FFFFFF"/>
        </w:rPr>
        <w:t>resolving a number of incident</w:t>
      </w:r>
      <w:r w:rsidRPr="00944C9A">
        <w:rPr>
          <w:shd w:val="clear" w:color="auto" w:fill="FFFFFF"/>
        </w:rPr>
        <w:t>s.</w:t>
      </w:r>
    </w:p>
    <w:p w14:paraId="14B71998" w14:textId="55E2545E" w:rsidR="001452C9" w:rsidRPr="00944C9A" w:rsidRDefault="001452C9" w:rsidP="001452C9">
      <w:pPr>
        <w:spacing w:after="0" w:afterAutospacing="0" w:line="480" w:lineRule="auto"/>
        <w:ind w:left="142"/>
        <w:rPr>
          <w:shd w:val="clear" w:color="auto" w:fill="FFFFFF"/>
        </w:rPr>
      </w:pPr>
      <w:r w:rsidRPr="00944C9A">
        <w:rPr>
          <w:b/>
          <w:u w:val="single"/>
          <w:shd w:val="clear" w:color="auto" w:fill="FFFFFF"/>
        </w:rPr>
        <w:t>Objectives:</w:t>
      </w:r>
      <w:r w:rsidRPr="00944C9A">
        <w:rPr>
          <w:shd w:val="clear" w:color="auto" w:fill="FFFFFF"/>
        </w:rPr>
        <w:t xml:space="preserve">      T</w:t>
      </w:r>
      <w:r w:rsidR="00CF7CA3" w:rsidRPr="00944C9A">
        <w:rPr>
          <w:shd w:val="clear" w:color="auto" w:fill="FFFFFF"/>
        </w:rPr>
        <w:t>o manage incidents more effectively and efficiently by analysing</w:t>
      </w:r>
      <w:r w:rsidR="00A14C8E" w:rsidRPr="00944C9A">
        <w:rPr>
          <w:shd w:val="clear" w:color="auto" w:fill="FFFFFF"/>
        </w:rPr>
        <w:t xml:space="preserve"> and</w:t>
      </w:r>
    </w:p>
    <w:p w14:paraId="749D63CD" w14:textId="4F5DA07A" w:rsidR="00CF7CA3" w:rsidRPr="00944C9A" w:rsidRDefault="00CF7CA3" w:rsidP="001452C9">
      <w:pPr>
        <w:spacing w:after="0" w:afterAutospacing="0" w:line="480" w:lineRule="auto"/>
        <w:ind w:left="1049" w:firstLine="765"/>
        <w:rPr>
          <w:b/>
          <w:u w:val="single"/>
          <w:shd w:val="clear" w:color="auto" w:fill="FFFFFF"/>
        </w:rPr>
      </w:pPr>
      <w:r w:rsidRPr="00944C9A">
        <w:rPr>
          <w:shd w:val="clear" w:color="auto" w:fill="FFFFFF"/>
        </w:rPr>
        <w:t xml:space="preserve">interpreting through the incident management process </w:t>
      </w:r>
    </w:p>
    <w:p w14:paraId="35F8EAA1" w14:textId="77777777" w:rsidR="001357A7" w:rsidRPr="00944C9A" w:rsidRDefault="001357A7" w:rsidP="001357A7">
      <w:pPr>
        <w:spacing w:after="0" w:afterAutospacing="0" w:line="480" w:lineRule="auto"/>
        <w:rPr>
          <w:shd w:val="clear" w:color="auto" w:fill="FFFFFF"/>
        </w:rPr>
      </w:pPr>
    </w:p>
    <w:p w14:paraId="550AB2D2" w14:textId="20C162D3" w:rsidR="00CF7CA3" w:rsidRPr="00944C9A" w:rsidRDefault="001357A7" w:rsidP="001357A7">
      <w:pPr>
        <w:spacing w:after="0" w:afterAutospacing="0" w:line="480" w:lineRule="auto"/>
        <w:rPr>
          <w:shd w:val="clear" w:color="auto" w:fill="FFFFFF"/>
        </w:rPr>
      </w:pPr>
      <w:r w:rsidRPr="00944C9A">
        <w:rPr>
          <w:shd w:val="clear" w:color="auto" w:fill="FFFFFF"/>
        </w:rPr>
        <w:t>The project is decided around incidents because my main role is the Service Desk.  It was imminent I could focus on the incidents and use the data from here for my project on incident trends analysis.  Information is taken to identify, what specific data are required to analyse the incidents and to review the incidents management process.  The Support Manager and I would have frequent meetings at first and then monthly.  We review the analysis from the previous week and highlight any key trends and address solutions to reduce to number of incidents logged in.</w:t>
      </w:r>
    </w:p>
    <w:p w14:paraId="146A822F" w14:textId="29467EC8" w:rsidR="001357A7" w:rsidRPr="00F14D27" w:rsidRDefault="00F14D27" w:rsidP="00C545B1">
      <w:pPr>
        <w:spacing w:after="0" w:afterAutospacing="0" w:line="480" w:lineRule="auto"/>
        <w:jc w:val="center"/>
        <w:rPr>
          <w:b/>
          <w:u w:val="single"/>
          <w:shd w:val="clear" w:color="auto" w:fill="FFFFFF"/>
        </w:rPr>
      </w:pPr>
      <w:r>
        <w:rPr>
          <w:b/>
          <w:u w:val="single"/>
          <w:shd w:val="clear" w:color="auto" w:fill="FFFFFF"/>
        </w:rPr>
        <w:t>RESEARCH</w:t>
      </w:r>
    </w:p>
    <w:p w14:paraId="167B0C2A" w14:textId="77777777" w:rsidR="00CF7CA3" w:rsidRPr="00944C9A" w:rsidRDefault="00CF7CA3" w:rsidP="00C545B1">
      <w:pPr>
        <w:spacing w:after="0" w:afterAutospacing="0" w:line="480" w:lineRule="auto"/>
        <w:jc w:val="center"/>
        <w:rPr>
          <w:shd w:val="clear" w:color="auto" w:fill="FFFFFF"/>
        </w:rPr>
      </w:pPr>
      <w:r w:rsidRPr="00944C9A">
        <w:rPr>
          <w:b/>
          <w:u w:val="single"/>
          <w:shd w:val="clear" w:color="auto" w:fill="FFFFFF"/>
        </w:rPr>
        <w:t>HOW DATA IS TAKEN</w:t>
      </w:r>
    </w:p>
    <w:p w14:paraId="098E73FD" w14:textId="77777777" w:rsidR="00CF7CA3" w:rsidRPr="00944C9A" w:rsidRDefault="00CF7CA3" w:rsidP="00C545B1">
      <w:pPr>
        <w:spacing w:after="0" w:afterAutospacing="0" w:line="480" w:lineRule="auto"/>
        <w:rPr>
          <w:shd w:val="clear" w:color="auto" w:fill="FFFFFF"/>
        </w:rPr>
      </w:pPr>
      <w:r w:rsidRPr="00944C9A">
        <w:rPr>
          <w:shd w:val="clear" w:color="auto" w:fill="FFFFFF"/>
        </w:rPr>
        <w:t>Taking the data from the two areas:</w:t>
      </w:r>
    </w:p>
    <w:p w14:paraId="39046463" w14:textId="3DA5C931" w:rsidR="00CF7CA3" w:rsidRDefault="00CF7CA3" w:rsidP="00067A83">
      <w:pPr>
        <w:pStyle w:val="ListParagraph"/>
        <w:numPr>
          <w:ilvl w:val="0"/>
          <w:numId w:val="44"/>
        </w:numPr>
        <w:spacing w:line="480" w:lineRule="auto"/>
        <w:rPr>
          <w:rFonts w:ascii="Trebuchet MS" w:hAnsi="Trebuchet MS"/>
          <w:shd w:val="clear" w:color="auto" w:fill="FFFFFF"/>
        </w:rPr>
      </w:pPr>
      <w:r w:rsidRPr="00944C9A">
        <w:rPr>
          <w:rFonts w:ascii="Trebuchet MS" w:hAnsi="Trebuchet MS"/>
          <w:shd w:val="clear" w:color="auto" w:fill="FFFFFF"/>
        </w:rPr>
        <w:t>Percentage of incidents that have been communicated to – this means each time an update (a communication) has been made to an incident</w:t>
      </w:r>
      <w:r w:rsidR="009D2214" w:rsidRPr="00944C9A">
        <w:rPr>
          <w:rFonts w:ascii="Trebuchet MS" w:hAnsi="Trebuchet MS"/>
          <w:shd w:val="clear" w:color="auto" w:fill="FFFFFF"/>
        </w:rPr>
        <w:t xml:space="preserve">, </w:t>
      </w:r>
      <w:r w:rsidR="009D2214" w:rsidRPr="00944C9A">
        <w:rPr>
          <w:rFonts w:ascii="Trebuchet MS" w:hAnsi="Trebuchet MS"/>
          <w:u w:val="single"/>
          <w:shd w:val="clear" w:color="auto" w:fill="FFFFFF"/>
        </w:rPr>
        <w:t>the length of time</w:t>
      </w:r>
      <w:r w:rsidR="009D2214" w:rsidRPr="00944C9A">
        <w:rPr>
          <w:rFonts w:ascii="Trebuchet MS" w:hAnsi="Trebuchet MS"/>
          <w:shd w:val="clear" w:color="auto" w:fill="FFFFFF"/>
        </w:rPr>
        <w:t xml:space="preserve"> the overall number of </w:t>
      </w:r>
      <w:r w:rsidR="009D2214" w:rsidRPr="00944C9A">
        <w:rPr>
          <w:rFonts w:ascii="Trebuchet MS" w:hAnsi="Trebuchet MS"/>
          <w:b/>
          <w:u w:val="single"/>
          <w:shd w:val="clear" w:color="auto" w:fill="FFFFFF"/>
        </w:rPr>
        <w:t>incidents</w:t>
      </w:r>
      <w:r w:rsidR="00282DDE" w:rsidRPr="00944C9A">
        <w:rPr>
          <w:rFonts w:ascii="Trebuchet MS" w:hAnsi="Trebuchet MS"/>
          <w:b/>
          <w:u w:val="single"/>
          <w:shd w:val="clear" w:color="auto" w:fill="FFFFFF"/>
        </w:rPr>
        <w:t>,</w:t>
      </w:r>
      <w:r w:rsidR="009D2214" w:rsidRPr="00944C9A">
        <w:rPr>
          <w:rFonts w:ascii="Trebuchet MS" w:hAnsi="Trebuchet MS"/>
          <w:b/>
          <w:u w:val="single"/>
          <w:shd w:val="clear" w:color="auto" w:fill="FFFFFF"/>
        </w:rPr>
        <w:t xml:space="preserve"> </w:t>
      </w:r>
      <w:r w:rsidR="009D2214" w:rsidRPr="00944C9A">
        <w:rPr>
          <w:rFonts w:ascii="Trebuchet MS" w:hAnsi="Trebuchet MS"/>
          <w:b/>
          <w:u w:val="double"/>
          <w:shd w:val="clear" w:color="auto" w:fill="FFFFFF"/>
        </w:rPr>
        <w:t>decreases</w:t>
      </w:r>
      <w:r w:rsidRPr="00944C9A">
        <w:rPr>
          <w:rFonts w:ascii="Trebuchet MS" w:hAnsi="Trebuchet MS"/>
          <w:shd w:val="clear" w:color="auto" w:fill="FFFFFF"/>
        </w:rPr>
        <w:t xml:space="preserve">.  So if </w:t>
      </w:r>
      <w:r w:rsidR="009D2214" w:rsidRPr="00944C9A">
        <w:rPr>
          <w:rFonts w:ascii="Trebuchet MS" w:hAnsi="Trebuchet MS"/>
          <w:shd w:val="clear" w:color="auto" w:fill="FFFFFF"/>
        </w:rPr>
        <w:t xml:space="preserve">an incident </w:t>
      </w:r>
      <w:r w:rsidR="009D2214" w:rsidRPr="00944C9A">
        <w:rPr>
          <w:rFonts w:ascii="Trebuchet MS" w:hAnsi="Trebuchet MS"/>
          <w:u w:val="single"/>
          <w:shd w:val="clear" w:color="auto" w:fill="FFFFFF"/>
        </w:rPr>
        <w:t>is not updated</w:t>
      </w:r>
      <w:r w:rsidR="009D2214" w:rsidRPr="00944C9A">
        <w:rPr>
          <w:rFonts w:ascii="Trebuchet MS" w:hAnsi="Trebuchet MS"/>
          <w:shd w:val="clear" w:color="auto" w:fill="FFFFFF"/>
        </w:rPr>
        <w:t xml:space="preserve">, </w:t>
      </w:r>
      <w:r w:rsidR="009D2214" w:rsidRPr="00944C9A">
        <w:rPr>
          <w:rFonts w:ascii="Trebuchet MS" w:hAnsi="Trebuchet MS"/>
          <w:u w:val="single"/>
          <w:shd w:val="clear" w:color="auto" w:fill="FFFFFF"/>
        </w:rPr>
        <w:t>the length of time</w:t>
      </w:r>
      <w:r w:rsidR="009D2214" w:rsidRPr="00944C9A">
        <w:rPr>
          <w:rFonts w:ascii="Trebuchet MS" w:hAnsi="Trebuchet MS"/>
          <w:shd w:val="clear" w:color="auto" w:fill="FFFFFF"/>
        </w:rPr>
        <w:t xml:space="preserve"> the overall number of </w:t>
      </w:r>
      <w:r w:rsidR="009D2214" w:rsidRPr="00944C9A">
        <w:rPr>
          <w:rFonts w:ascii="Trebuchet MS" w:hAnsi="Trebuchet MS"/>
          <w:b/>
          <w:u w:val="single"/>
          <w:shd w:val="clear" w:color="auto" w:fill="FFFFFF"/>
        </w:rPr>
        <w:t>incidents</w:t>
      </w:r>
      <w:r w:rsidR="00282DDE" w:rsidRPr="00944C9A">
        <w:rPr>
          <w:rFonts w:ascii="Trebuchet MS" w:hAnsi="Trebuchet MS"/>
          <w:b/>
          <w:u w:val="single"/>
          <w:shd w:val="clear" w:color="auto" w:fill="FFFFFF"/>
        </w:rPr>
        <w:t>,</w:t>
      </w:r>
      <w:r w:rsidR="009D2214" w:rsidRPr="00944C9A">
        <w:rPr>
          <w:rFonts w:ascii="Trebuchet MS" w:hAnsi="Trebuchet MS"/>
          <w:b/>
          <w:u w:val="single"/>
          <w:shd w:val="clear" w:color="auto" w:fill="FFFFFF"/>
        </w:rPr>
        <w:t xml:space="preserve"> </w:t>
      </w:r>
      <w:r w:rsidR="009D2214" w:rsidRPr="00944C9A">
        <w:rPr>
          <w:rFonts w:ascii="Trebuchet MS" w:hAnsi="Trebuchet MS"/>
          <w:b/>
          <w:u w:val="double"/>
          <w:shd w:val="clear" w:color="auto" w:fill="FFFFFF"/>
        </w:rPr>
        <w:t>increases</w:t>
      </w:r>
      <w:r w:rsidR="005225B3" w:rsidRPr="00944C9A">
        <w:rPr>
          <w:rFonts w:ascii="Trebuchet MS" w:hAnsi="Trebuchet MS"/>
          <w:shd w:val="clear" w:color="auto" w:fill="FFFFFF"/>
        </w:rPr>
        <w:t>.</w:t>
      </w:r>
    </w:p>
    <w:p w14:paraId="66C93813" w14:textId="77777777" w:rsidR="00F97709" w:rsidRPr="00944C9A" w:rsidRDefault="00F97709" w:rsidP="00F97709">
      <w:pPr>
        <w:pStyle w:val="ListParagraph"/>
        <w:spacing w:line="480" w:lineRule="auto"/>
        <w:ind w:left="0"/>
        <w:rPr>
          <w:rFonts w:ascii="Trebuchet MS" w:hAnsi="Trebuchet MS"/>
          <w:shd w:val="clear" w:color="auto" w:fill="FFFFFF"/>
        </w:rPr>
      </w:pPr>
    </w:p>
    <w:p w14:paraId="788BFBA2" w14:textId="6C81200A" w:rsidR="00CF7CA3" w:rsidRDefault="00E86357" w:rsidP="00067A83">
      <w:pPr>
        <w:pStyle w:val="ListParagraph"/>
        <w:numPr>
          <w:ilvl w:val="0"/>
          <w:numId w:val="44"/>
        </w:numPr>
        <w:spacing w:line="480" w:lineRule="auto"/>
        <w:rPr>
          <w:rFonts w:ascii="Trebuchet MS" w:hAnsi="Trebuchet MS"/>
          <w:shd w:val="clear" w:color="auto" w:fill="FFFFFF"/>
        </w:rPr>
      </w:pPr>
      <w:r w:rsidRPr="00944C9A">
        <w:rPr>
          <w:rFonts w:ascii="Trebuchet MS" w:hAnsi="Trebuchet MS"/>
          <w:shd w:val="clear" w:color="auto" w:fill="FFFFFF"/>
        </w:rPr>
        <w:t>Average n</w:t>
      </w:r>
      <w:r w:rsidR="00CF7CA3" w:rsidRPr="00944C9A">
        <w:rPr>
          <w:rFonts w:ascii="Trebuchet MS" w:hAnsi="Trebuchet MS"/>
          <w:shd w:val="clear" w:color="auto" w:fill="FFFFFF"/>
        </w:rPr>
        <w:t>umber of days since 1 December 2012</w:t>
      </w:r>
      <w:r w:rsidRPr="00944C9A">
        <w:rPr>
          <w:rFonts w:ascii="Trebuchet MS" w:hAnsi="Trebuchet MS"/>
          <w:shd w:val="clear" w:color="auto" w:fill="FFFFFF"/>
        </w:rPr>
        <w:t xml:space="preserve"> (management started collecting statistics on this date)</w:t>
      </w:r>
      <w:r w:rsidR="00CF7CA3" w:rsidRPr="00944C9A">
        <w:rPr>
          <w:rFonts w:ascii="Trebuchet MS" w:hAnsi="Trebuchet MS"/>
          <w:shd w:val="clear" w:color="auto" w:fill="FFFFFF"/>
        </w:rPr>
        <w:t xml:space="preserve">, incident has been communicated to – this means </w:t>
      </w:r>
      <w:r w:rsidR="00CF7CA3" w:rsidRPr="00944C9A">
        <w:rPr>
          <w:rFonts w:ascii="Trebuchet MS" w:hAnsi="Trebuchet MS"/>
          <w:b/>
          <w:u w:val="single"/>
          <w:shd w:val="clear" w:color="auto" w:fill="FFFFFF"/>
        </w:rPr>
        <w:t xml:space="preserve">the </w:t>
      </w:r>
      <w:r w:rsidR="00525A66" w:rsidRPr="00944C9A">
        <w:rPr>
          <w:rFonts w:ascii="Trebuchet MS" w:hAnsi="Trebuchet MS"/>
          <w:b/>
          <w:u w:val="single"/>
          <w:shd w:val="clear" w:color="auto" w:fill="FFFFFF"/>
        </w:rPr>
        <w:t xml:space="preserve">increasing </w:t>
      </w:r>
      <w:r w:rsidR="005225B3" w:rsidRPr="00944C9A">
        <w:rPr>
          <w:rFonts w:ascii="Trebuchet MS" w:hAnsi="Trebuchet MS"/>
          <w:b/>
          <w:u w:val="single"/>
          <w:shd w:val="clear" w:color="auto" w:fill="FFFFFF"/>
        </w:rPr>
        <w:t>AGE of incidents</w:t>
      </w:r>
      <w:r w:rsidR="005225B3" w:rsidRPr="00944C9A">
        <w:rPr>
          <w:rFonts w:ascii="Trebuchet MS" w:hAnsi="Trebuchet MS"/>
          <w:shd w:val="clear" w:color="auto" w:fill="FFFFFF"/>
        </w:rPr>
        <w:t>,</w:t>
      </w:r>
      <w:r w:rsidR="00CF7CA3" w:rsidRPr="00944C9A">
        <w:rPr>
          <w:rFonts w:ascii="Trebuchet MS" w:hAnsi="Trebuchet MS"/>
          <w:shd w:val="clear" w:color="auto" w:fill="FFFFFF"/>
        </w:rPr>
        <w:t xml:space="preserve"> so the </w:t>
      </w:r>
      <w:r w:rsidR="00CF7CA3" w:rsidRPr="00944C9A">
        <w:rPr>
          <w:rFonts w:ascii="Trebuchet MS" w:hAnsi="Trebuchet MS"/>
          <w:u w:val="single"/>
          <w:shd w:val="clear" w:color="auto" w:fill="FFFFFF"/>
        </w:rPr>
        <w:t>increasing number of days an incident was last updated</w:t>
      </w:r>
      <w:r w:rsidR="00CF7CA3" w:rsidRPr="00944C9A">
        <w:rPr>
          <w:rFonts w:ascii="Trebuchet MS" w:hAnsi="Trebuchet MS"/>
          <w:shd w:val="clear" w:color="auto" w:fill="FFFFFF"/>
        </w:rPr>
        <w:t xml:space="preserve">, the </w:t>
      </w:r>
      <w:r w:rsidR="00F74BED" w:rsidRPr="00944C9A">
        <w:rPr>
          <w:rFonts w:ascii="Trebuchet MS" w:hAnsi="Trebuchet MS"/>
          <w:u w:val="double"/>
          <w:shd w:val="clear" w:color="auto" w:fill="FFFFFF"/>
        </w:rPr>
        <w:t>less chance</w:t>
      </w:r>
      <w:r w:rsidR="00F74BED" w:rsidRPr="00944C9A">
        <w:rPr>
          <w:rFonts w:ascii="Trebuchet MS" w:hAnsi="Trebuchet MS"/>
          <w:shd w:val="clear" w:color="auto" w:fill="FFFFFF"/>
        </w:rPr>
        <w:t xml:space="preserve"> that </w:t>
      </w:r>
      <w:r w:rsidR="00CF7CA3" w:rsidRPr="00944C9A">
        <w:rPr>
          <w:rFonts w:ascii="Trebuchet MS" w:hAnsi="Trebuchet MS"/>
          <w:shd w:val="clear" w:color="auto" w:fill="FFFFFF"/>
        </w:rPr>
        <w:t xml:space="preserve">an incident </w:t>
      </w:r>
      <w:r w:rsidR="00F74BED" w:rsidRPr="00944C9A">
        <w:rPr>
          <w:rFonts w:ascii="Trebuchet MS" w:hAnsi="Trebuchet MS"/>
          <w:shd w:val="clear" w:color="auto" w:fill="FFFFFF"/>
        </w:rPr>
        <w:t>is</w:t>
      </w:r>
      <w:r w:rsidR="002141A7" w:rsidRPr="00944C9A">
        <w:rPr>
          <w:rFonts w:ascii="Trebuchet MS" w:hAnsi="Trebuchet MS"/>
          <w:shd w:val="clear" w:color="auto" w:fill="FFFFFF"/>
        </w:rPr>
        <w:t xml:space="preserve"> closed off</w:t>
      </w:r>
      <w:r w:rsidR="00CF7CA3" w:rsidRPr="00944C9A">
        <w:rPr>
          <w:rFonts w:ascii="Trebuchet MS" w:hAnsi="Trebuchet MS"/>
          <w:shd w:val="clear" w:color="auto" w:fill="FFFFFF"/>
        </w:rPr>
        <w:t xml:space="preserve">.  It implies incident have </w:t>
      </w:r>
      <w:r w:rsidR="00CF7CA3" w:rsidRPr="00944C9A">
        <w:rPr>
          <w:rFonts w:ascii="Trebuchet MS" w:hAnsi="Trebuchet MS"/>
          <w:shd w:val="clear" w:color="auto" w:fill="FFFFFF"/>
        </w:rPr>
        <w:lastRenderedPageBreak/>
        <w:t xml:space="preserve">been </w:t>
      </w:r>
      <w:r w:rsidR="002141A7" w:rsidRPr="00944C9A">
        <w:rPr>
          <w:rFonts w:ascii="Trebuchet MS" w:hAnsi="Trebuchet MS"/>
          <w:shd w:val="clear" w:color="auto" w:fill="FFFFFF"/>
        </w:rPr>
        <w:t xml:space="preserve">left </w:t>
      </w:r>
      <w:r w:rsidR="00B74716" w:rsidRPr="00944C9A">
        <w:rPr>
          <w:rFonts w:ascii="Trebuchet MS" w:hAnsi="Trebuchet MS"/>
          <w:shd w:val="clear" w:color="auto" w:fill="FFFFFF"/>
        </w:rPr>
        <w:t>floating</w:t>
      </w:r>
      <w:r w:rsidR="00CF7CA3" w:rsidRPr="00944C9A">
        <w:rPr>
          <w:rFonts w:ascii="Trebuchet MS" w:hAnsi="Trebuchet MS"/>
          <w:shd w:val="clear" w:color="auto" w:fill="FFFFFF"/>
        </w:rPr>
        <w:t xml:space="preserve">.  </w:t>
      </w:r>
      <w:r w:rsidR="00525A66" w:rsidRPr="00944C9A">
        <w:rPr>
          <w:rFonts w:ascii="Trebuchet MS" w:hAnsi="Trebuchet MS"/>
          <w:shd w:val="clear" w:color="auto" w:fill="FFFFFF"/>
        </w:rPr>
        <w:t xml:space="preserve">The </w:t>
      </w:r>
      <w:r w:rsidR="00525A66" w:rsidRPr="00944C9A">
        <w:rPr>
          <w:rFonts w:ascii="Trebuchet MS" w:hAnsi="Trebuchet MS"/>
          <w:b/>
          <w:u w:val="single"/>
          <w:shd w:val="clear" w:color="auto" w:fill="FFFFFF"/>
        </w:rPr>
        <w:t>decreasing AGE of incidents</w:t>
      </w:r>
      <w:r w:rsidR="00525A66" w:rsidRPr="00944C9A">
        <w:rPr>
          <w:rFonts w:ascii="Trebuchet MS" w:hAnsi="Trebuchet MS"/>
          <w:shd w:val="clear" w:color="auto" w:fill="FFFFFF"/>
        </w:rPr>
        <w:t xml:space="preserve"> reflects </w:t>
      </w:r>
      <w:r w:rsidR="00525A66" w:rsidRPr="00944C9A">
        <w:rPr>
          <w:rFonts w:ascii="Trebuchet MS" w:hAnsi="Trebuchet MS"/>
          <w:u w:val="double"/>
          <w:shd w:val="clear" w:color="auto" w:fill="FFFFFF"/>
        </w:rPr>
        <w:t>higher chance</w:t>
      </w:r>
      <w:r w:rsidR="00525A66" w:rsidRPr="00944C9A">
        <w:rPr>
          <w:rFonts w:ascii="Trebuchet MS" w:hAnsi="Trebuchet MS"/>
          <w:shd w:val="clear" w:color="auto" w:fill="FFFFFF"/>
        </w:rPr>
        <w:t xml:space="preserve"> to close off.</w:t>
      </w:r>
    </w:p>
    <w:p w14:paraId="5AB604FB" w14:textId="77777777" w:rsidR="00F97709" w:rsidRPr="00F97709" w:rsidRDefault="00F97709" w:rsidP="00F97709">
      <w:pPr>
        <w:pStyle w:val="ListParagraph"/>
        <w:rPr>
          <w:rFonts w:ascii="Trebuchet MS" w:hAnsi="Trebuchet MS"/>
          <w:shd w:val="clear" w:color="auto" w:fill="FFFFFF"/>
        </w:rPr>
      </w:pPr>
    </w:p>
    <w:p w14:paraId="569386DA" w14:textId="3B492BBE" w:rsidR="009531B3" w:rsidRDefault="009531B3" w:rsidP="009531B3">
      <w:pPr>
        <w:pStyle w:val="ListParagraph"/>
        <w:spacing w:line="480" w:lineRule="auto"/>
        <w:ind w:left="0"/>
        <w:rPr>
          <w:rFonts w:ascii="Trebuchet MS" w:hAnsi="Trebuchet MS"/>
          <w:shd w:val="clear" w:color="auto" w:fill="FFFFFF"/>
        </w:rPr>
      </w:pPr>
      <w:r w:rsidRPr="00944C9A">
        <w:rPr>
          <w:rFonts w:ascii="Trebuchet MS" w:hAnsi="Trebuchet MS"/>
          <w:shd w:val="clear" w:color="auto" w:fill="FFFFFF"/>
        </w:rPr>
        <w:t>Figure 5 shows the current data graph (internal, 2016).</w:t>
      </w:r>
    </w:p>
    <w:p w14:paraId="53EEA5A4" w14:textId="77777777" w:rsidR="00F97709" w:rsidRPr="00944C9A" w:rsidRDefault="00F97709" w:rsidP="009531B3">
      <w:pPr>
        <w:pStyle w:val="ListParagraph"/>
        <w:spacing w:line="480" w:lineRule="auto"/>
        <w:ind w:left="0"/>
        <w:rPr>
          <w:rFonts w:ascii="Trebuchet MS" w:hAnsi="Trebuchet MS"/>
          <w:shd w:val="clear" w:color="auto" w:fill="FFFFFF"/>
        </w:rPr>
      </w:pPr>
    </w:p>
    <w:p w14:paraId="3776300E" w14:textId="77777777" w:rsidR="00C55A25" w:rsidRPr="00944C9A" w:rsidRDefault="00C55A25" w:rsidP="00C55A25">
      <w:pPr>
        <w:pStyle w:val="ListParagraph"/>
        <w:spacing w:line="480" w:lineRule="auto"/>
        <w:rPr>
          <w:rFonts w:ascii="Trebuchet MS" w:hAnsi="Trebuchet MS"/>
        </w:rPr>
      </w:pPr>
      <w:r w:rsidRPr="00944C9A">
        <w:rPr>
          <w:rFonts w:ascii="Trebuchet MS" w:hAnsi="Trebuchet MS"/>
          <w:noProof/>
        </w:rPr>
        <w:drawing>
          <wp:inline distT="0" distB="0" distL="0" distR="0" wp14:anchorId="41E8F0BF" wp14:editId="2068B7D7">
            <wp:extent cx="5943600" cy="2418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18715"/>
                    </a:xfrm>
                    <a:prstGeom prst="rect">
                      <a:avLst/>
                    </a:prstGeom>
                  </pic:spPr>
                </pic:pic>
              </a:graphicData>
            </a:graphic>
          </wp:inline>
        </w:drawing>
      </w:r>
    </w:p>
    <w:p w14:paraId="4C1E4FD1" w14:textId="08710EE8" w:rsidR="00C55A25" w:rsidRPr="00944C9A" w:rsidRDefault="00C55A25" w:rsidP="00C55A25">
      <w:pPr>
        <w:pStyle w:val="ListParagraph"/>
        <w:spacing w:line="480" w:lineRule="auto"/>
        <w:rPr>
          <w:rFonts w:ascii="Trebuchet MS" w:hAnsi="Trebuchet MS"/>
          <w:b/>
        </w:rPr>
      </w:pPr>
      <w:r w:rsidRPr="00944C9A">
        <w:rPr>
          <w:rFonts w:ascii="Trebuchet MS" w:hAnsi="Trebuchet MS"/>
          <w:b/>
        </w:rPr>
        <w:t xml:space="preserve">Figure 5.  </w:t>
      </w:r>
      <w:r w:rsidRPr="00944C9A">
        <w:rPr>
          <w:rFonts w:ascii="Trebuchet MS" w:hAnsi="Trebuchet MS"/>
        </w:rPr>
        <w:t>Snapshot of graph with incidents over two years (internal, 2016)</w:t>
      </w:r>
    </w:p>
    <w:p w14:paraId="42095115" w14:textId="77777777" w:rsidR="003B0A4F" w:rsidRPr="00944C9A" w:rsidRDefault="003B0A4F" w:rsidP="00C545B1">
      <w:pPr>
        <w:pStyle w:val="ListParagraph"/>
        <w:spacing w:line="480" w:lineRule="auto"/>
        <w:ind w:left="0"/>
        <w:rPr>
          <w:rFonts w:ascii="Trebuchet MS" w:hAnsi="Trebuchet MS"/>
          <w:shd w:val="clear" w:color="auto" w:fill="FFFFFF"/>
        </w:rPr>
      </w:pPr>
    </w:p>
    <w:p w14:paraId="2D41759B" w14:textId="78B9A95D" w:rsidR="00CF7CA3" w:rsidRPr="00944C9A" w:rsidRDefault="00992AF2" w:rsidP="00C545B1">
      <w:pPr>
        <w:pStyle w:val="ListParagraph"/>
        <w:spacing w:line="480" w:lineRule="auto"/>
        <w:ind w:left="0"/>
        <w:rPr>
          <w:rFonts w:ascii="Trebuchet MS" w:hAnsi="Trebuchet MS"/>
          <w:shd w:val="clear" w:color="auto" w:fill="FFFFFF"/>
        </w:rPr>
      </w:pPr>
      <w:r w:rsidRPr="00944C9A">
        <w:rPr>
          <w:rFonts w:ascii="Trebuchet MS" w:hAnsi="Trebuchet MS"/>
          <w:shd w:val="clear" w:color="auto" w:fill="FFFFFF"/>
        </w:rPr>
        <w:t xml:space="preserve">Some examples of content of </w:t>
      </w:r>
      <w:r w:rsidR="000E6AFA" w:rsidRPr="00944C9A">
        <w:rPr>
          <w:rFonts w:ascii="Trebuchet MS" w:hAnsi="Trebuchet MS"/>
          <w:shd w:val="clear" w:color="auto" w:fill="FFFFFF"/>
        </w:rPr>
        <w:t>reasons behind the</w:t>
      </w:r>
      <w:r w:rsidR="00CF7CA3" w:rsidRPr="00944C9A">
        <w:rPr>
          <w:rFonts w:ascii="Trebuchet MS" w:hAnsi="Trebuchet MS"/>
          <w:shd w:val="clear" w:color="auto" w:fill="FFFFFF"/>
        </w:rPr>
        <w:t xml:space="preserve"> </w:t>
      </w:r>
      <w:r w:rsidRPr="00944C9A">
        <w:rPr>
          <w:rFonts w:ascii="Trebuchet MS" w:hAnsi="Trebuchet MS"/>
          <w:shd w:val="clear" w:color="auto" w:fill="FFFFFF"/>
        </w:rPr>
        <w:t>‘</w:t>
      </w:r>
      <w:r w:rsidR="00CF7CA3" w:rsidRPr="00944C9A">
        <w:rPr>
          <w:rFonts w:ascii="Trebuchet MS" w:hAnsi="Trebuchet MS"/>
          <w:shd w:val="clear" w:color="auto" w:fill="FFFFFF"/>
        </w:rPr>
        <w:t>Status Reason</w:t>
      </w:r>
      <w:r w:rsidRPr="00944C9A">
        <w:rPr>
          <w:rFonts w:ascii="Trebuchet MS" w:hAnsi="Trebuchet MS"/>
          <w:shd w:val="clear" w:color="auto" w:fill="FFFFFF"/>
        </w:rPr>
        <w:t>’ field are</w:t>
      </w:r>
      <w:r w:rsidR="00CF7CA3" w:rsidRPr="00944C9A">
        <w:rPr>
          <w:rFonts w:ascii="Trebuchet MS" w:hAnsi="Trebuchet MS"/>
          <w:shd w:val="clear" w:color="auto" w:fill="FFFFFF"/>
        </w:rPr>
        <w:t>:</w:t>
      </w:r>
    </w:p>
    <w:p w14:paraId="4349899C" w14:textId="064A2518" w:rsidR="00CF7CA3" w:rsidRPr="00944C9A" w:rsidRDefault="00992AF2" w:rsidP="00067A83">
      <w:pPr>
        <w:pStyle w:val="ListParagraph"/>
        <w:numPr>
          <w:ilvl w:val="0"/>
          <w:numId w:val="29"/>
        </w:numPr>
        <w:spacing w:line="480" w:lineRule="auto"/>
        <w:ind w:left="1276"/>
        <w:rPr>
          <w:rFonts w:ascii="Trebuchet MS" w:hAnsi="Trebuchet MS"/>
          <w:shd w:val="clear" w:color="auto" w:fill="FFFFFF"/>
        </w:rPr>
      </w:pPr>
      <w:r w:rsidRPr="00944C9A">
        <w:rPr>
          <w:rFonts w:ascii="Trebuchet MS" w:hAnsi="Trebuchet MS"/>
          <w:shd w:val="clear" w:color="auto" w:fill="FFFFFF"/>
        </w:rPr>
        <w:t xml:space="preserve">‘Waiting For Customer’ - </w:t>
      </w:r>
      <w:r w:rsidR="00CF7CA3" w:rsidRPr="00944C9A">
        <w:rPr>
          <w:rFonts w:ascii="Trebuchet MS" w:hAnsi="Trebuchet MS"/>
          <w:shd w:val="clear" w:color="auto" w:fill="FFFFFF"/>
        </w:rPr>
        <w:t>customer has not responded</w:t>
      </w:r>
    </w:p>
    <w:p w14:paraId="7730F864" w14:textId="6A28FC50" w:rsidR="00CF7CA3" w:rsidRPr="00944C9A" w:rsidRDefault="00992AF2" w:rsidP="00067A83">
      <w:pPr>
        <w:pStyle w:val="ListParagraph"/>
        <w:numPr>
          <w:ilvl w:val="0"/>
          <w:numId w:val="29"/>
        </w:numPr>
        <w:spacing w:line="480" w:lineRule="auto"/>
        <w:ind w:left="1276"/>
        <w:rPr>
          <w:rFonts w:ascii="Trebuchet MS" w:hAnsi="Trebuchet MS"/>
          <w:shd w:val="clear" w:color="auto" w:fill="FFFFFF"/>
        </w:rPr>
      </w:pPr>
      <w:r w:rsidRPr="00944C9A">
        <w:rPr>
          <w:rFonts w:ascii="Trebuchet MS" w:hAnsi="Trebuchet MS"/>
          <w:shd w:val="clear" w:color="auto" w:fill="FFFFFF"/>
        </w:rPr>
        <w:t>‘On Hold – Pending Fix’ -</w:t>
      </w:r>
      <w:r w:rsidR="00CF7CA3" w:rsidRPr="00944C9A">
        <w:rPr>
          <w:rFonts w:ascii="Trebuchet MS" w:hAnsi="Trebuchet MS"/>
          <w:shd w:val="clear" w:color="auto" w:fill="FFFFFF"/>
        </w:rPr>
        <w:t xml:space="preserve"> this can take even up to two years</w:t>
      </w:r>
    </w:p>
    <w:p w14:paraId="2CB6028D" w14:textId="625E0C2F" w:rsidR="00CF7CA3" w:rsidRPr="00944C9A" w:rsidRDefault="00992AF2" w:rsidP="00067A83">
      <w:pPr>
        <w:pStyle w:val="ListParagraph"/>
        <w:numPr>
          <w:ilvl w:val="0"/>
          <w:numId w:val="29"/>
        </w:numPr>
        <w:spacing w:line="480" w:lineRule="auto"/>
        <w:ind w:left="1276"/>
        <w:rPr>
          <w:rFonts w:ascii="Trebuchet MS" w:hAnsi="Trebuchet MS"/>
          <w:shd w:val="clear" w:color="auto" w:fill="FFFFFF"/>
        </w:rPr>
      </w:pPr>
      <w:r w:rsidRPr="00944C9A">
        <w:rPr>
          <w:rFonts w:ascii="Trebuchet MS" w:hAnsi="Trebuchet MS"/>
          <w:shd w:val="clear" w:color="auto" w:fill="FFFFFF"/>
        </w:rPr>
        <w:t xml:space="preserve">‘In Progress’ - </w:t>
      </w:r>
      <w:r w:rsidR="00CF7CA3" w:rsidRPr="00944C9A">
        <w:rPr>
          <w:rFonts w:ascii="Trebuchet MS" w:hAnsi="Trebuchet MS"/>
          <w:shd w:val="clear" w:color="auto" w:fill="FFFFFF"/>
        </w:rPr>
        <w:t>still working on resolving the issue</w:t>
      </w:r>
    </w:p>
    <w:p w14:paraId="5D8C9631" w14:textId="25B6B085" w:rsidR="00CF7CA3" w:rsidRPr="00944C9A" w:rsidRDefault="00992AF2" w:rsidP="00067A83">
      <w:pPr>
        <w:pStyle w:val="ListParagraph"/>
        <w:numPr>
          <w:ilvl w:val="0"/>
          <w:numId w:val="29"/>
        </w:numPr>
        <w:spacing w:line="480" w:lineRule="auto"/>
        <w:ind w:left="1276"/>
        <w:rPr>
          <w:rFonts w:ascii="Trebuchet MS" w:hAnsi="Trebuchet MS"/>
          <w:shd w:val="clear" w:color="auto" w:fill="FFFFFF"/>
        </w:rPr>
      </w:pPr>
      <w:r w:rsidRPr="00944C9A">
        <w:rPr>
          <w:rFonts w:ascii="Trebuchet MS" w:hAnsi="Trebuchet MS"/>
          <w:shd w:val="clear" w:color="auto" w:fill="FFFFFF"/>
        </w:rPr>
        <w:t>‘Resolved – Pending Acceptance’ -</w:t>
      </w:r>
      <w:r w:rsidR="00CF7CA3" w:rsidRPr="00944C9A">
        <w:rPr>
          <w:rFonts w:ascii="Trebuchet MS" w:hAnsi="Trebuchet MS"/>
          <w:shd w:val="clear" w:color="auto" w:fill="FFFFFF"/>
        </w:rPr>
        <w:t xml:space="preserve"> customer refusing to close it off.  There is an auto-resolved feature where it closes the incident after ten days.  However, this does not always work so there are times where these are done manually.</w:t>
      </w:r>
    </w:p>
    <w:p w14:paraId="5134E7D6" w14:textId="77777777" w:rsidR="00EF0F8D" w:rsidRPr="00944C9A" w:rsidRDefault="00EF0F8D" w:rsidP="00EF0F8D">
      <w:pPr>
        <w:pStyle w:val="ListParagraph"/>
        <w:spacing w:line="480" w:lineRule="auto"/>
        <w:ind w:left="1440"/>
        <w:rPr>
          <w:rFonts w:ascii="Trebuchet MS" w:hAnsi="Trebuchet MS"/>
          <w:shd w:val="clear" w:color="auto" w:fill="FFFFFF"/>
        </w:rPr>
      </w:pPr>
    </w:p>
    <w:p w14:paraId="18991B7C" w14:textId="77777777" w:rsidR="00CF7CA3" w:rsidRPr="00944C9A" w:rsidRDefault="00CF7CA3" w:rsidP="00C545B1">
      <w:pPr>
        <w:spacing w:after="0" w:afterAutospacing="0" w:line="480" w:lineRule="auto"/>
        <w:jc w:val="center"/>
        <w:rPr>
          <w:b/>
          <w:u w:val="single"/>
          <w:shd w:val="clear" w:color="auto" w:fill="FFFFFF"/>
        </w:rPr>
      </w:pPr>
      <w:r w:rsidRPr="00944C9A">
        <w:rPr>
          <w:b/>
          <w:u w:val="single"/>
          <w:shd w:val="clear" w:color="auto" w:fill="FFFFFF"/>
        </w:rPr>
        <w:t>WHAT COMMUNICATION GAP MEANS</w:t>
      </w:r>
    </w:p>
    <w:p w14:paraId="1C35D49B" w14:textId="2AD2870A" w:rsidR="00CF7CA3" w:rsidRPr="00944C9A" w:rsidRDefault="009E4658" w:rsidP="00C545B1">
      <w:pPr>
        <w:spacing w:after="0" w:afterAutospacing="0" w:line="480" w:lineRule="auto"/>
        <w:rPr>
          <w:shd w:val="clear" w:color="auto" w:fill="FFFFFF"/>
        </w:rPr>
      </w:pPr>
      <w:r w:rsidRPr="00944C9A">
        <w:rPr>
          <w:shd w:val="clear" w:color="auto" w:fill="FFFFFF"/>
        </w:rPr>
        <w:t>In Figure 5, t</w:t>
      </w:r>
      <w:r w:rsidR="00CF7CA3" w:rsidRPr="00944C9A">
        <w:rPr>
          <w:shd w:val="clear" w:color="auto" w:fill="FFFFFF"/>
        </w:rPr>
        <w:t>he further the two areas are widened</w:t>
      </w:r>
      <w:r w:rsidR="002141A7" w:rsidRPr="00944C9A">
        <w:rPr>
          <w:shd w:val="clear" w:color="auto" w:fill="FFFFFF"/>
        </w:rPr>
        <w:t>,</w:t>
      </w:r>
      <w:r w:rsidR="00CF7CA3" w:rsidRPr="00944C9A">
        <w:rPr>
          <w:shd w:val="clear" w:color="auto" w:fill="FFFFFF"/>
        </w:rPr>
        <w:t xml:space="preserve"> the less it is </w:t>
      </w:r>
      <w:r w:rsidR="002141A7" w:rsidRPr="00944C9A">
        <w:rPr>
          <w:shd w:val="clear" w:color="auto" w:fill="FFFFFF"/>
        </w:rPr>
        <w:t xml:space="preserve">likely </w:t>
      </w:r>
      <w:r w:rsidRPr="00944C9A">
        <w:rPr>
          <w:shd w:val="clear" w:color="auto" w:fill="FFFFFF"/>
        </w:rPr>
        <w:t xml:space="preserve">that the incidents are </w:t>
      </w:r>
      <w:r w:rsidR="002141A7" w:rsidRPr="00944C9A">
        <w:rPr>
          <w:shd w:val="clear" w:color="auto" w:fill="FFFFFF"/>
        </w:rPr>
        <w:t>resolved and closed off.</w:t>
      </w:r>
      <w:r w:rsidR="009531B3" w:rsidRPr="00944C9A">
        <w:rPr>
          <w:shd w:val="clear" w:color="auto" w:fill="FFFFFF"/>
        </w:rPr>
        <w:t xml:space="preserve">  </w:t>
      </w:r>
      <w:r w:rsidR="00CF7CA3" w:rsidRPr="00944C9A">
        <w:rPr>
          <w:shd w:val="clear" w:color="auto" w:fill="FFFFFF"/>
        </w:rPr>
        <w:t xml:space="preserve">For example, an incident logged in, say in 2014, has still not </w:t>
      </w:r>
      <w:r w:rsidR="00CF7CA3" w:rsidRPr="00944C9A">
        <w:rPr>
          <w:shd w:val="clear" w:color="auto" w:fill="FFFFFF"/>
        </w:rPr>
        <w:lastRenderedPageBreak/>
        <w:t>been closed off.  The reason</w:t>
      </w:r>
      <w:r w:rsidR="002141A7" w:rsidRPr="00944C9A">
        <w:rPr>
          <w:shd w:val="clear" w:color="auto" w:fill="FFFFFF"/>
        </w:rPr>
        <w:t xml:space="preserve"> was,</w:t>
      </w:r>
      <w:r w:rsidR="00CF7CA3" w:rsidRPr="00944C9A">
        <w:rPr>
          <w:shd w:val="clear" w:color="auto" w:fill="FFFFFF"/>
        </w:rPr>
        <w:t xml:space="preserve"> </w:t>
      </w:r>
      <w:r w:rsidR="002141A7" w:rsidRPr="00944C9A">
        <w:rPr>
          <w:shd w:val="clear" w:color="auto" w:fill="FFFFFF"/>
        </w:rPr>
        <w:t xml:space="preserve">that a </w:t>
      </w:r>
      <w:r w:rsidR="00CF7CA3" w:rsidRPr="00944C9A">
        <w:rPr>
          <w:shd w:val="clear" w:color="auto" w:fill="FFFFFF"/>
        </w:rPr>
        <w:t xml:space="preserve">customer is not satisfied </w:t>
      </w:r>
      <w:r w:rsidR="002141A7" w:rsidRPr="00944C9A">
        <w:rPr>
          <w:shd w:val="clear" w:color="auto" w:fill="FFFFFF"/>
        </w:rPr>
        <w:t xml:space="preserve">that </w:t>
      </w:r>
      <w:r w:rsidR="00CF7CA3" w:rsidRPr="00944C9A">
        <w:rPr>
          <w:shd w:val="clear" w:color="auto" w:fill="FFFFFF"/>
        </w:rPr>
        <w:t xml:space="preserve">this incident has been resolved and so it remains open.  Another reason </w:t>
      </w:r>
      <w:r w:rsidR="002141A7" w:rsidRPr="00944C9A">
        <w:rPr>
          <w:shd w:val="clear" w:color="auto" w:fill="FFFFFF"/>
        </w:rPr>
        <w:t xml:space="preserve">is a lack of knowledge and </w:t>
      </w:r>
      <w:r w:rsidR="00FE2CE5" w:rsidRPr="00944C9A">
        <w:rPr>
          <w:shd w:val="clear" w:color="auto" w:fill="FFFFFF"/>
        </w:rPr>
        <w:t xml:space="preserve">a high level of </w:t>
      </w:r>
      <w:r w:rsidR="002141A7" w:rsidRPr="00944C9A">
        <w:rPr>
          <w:shd w:val="clear" w:color="auto" w:fill="FFFFFF"/>
        </w:rPr>
        <w:t>complex</w:t>
      </w:r>
      <w:r w:rsidR="00FE2CE5" w:rsidRPr="00944C9A">
        <w:rPr>
          <w:shd w:val="clear" w:color="auto" w:fill="FFFFFF"/>
        </w:rPr>
        <w:t>ity required</w:t>
      </w:r>
      <w:r w:rsidR="002141A7" w:rsidRPr="00944C9A">
        <w:rPr>
          <w:shd w:val="clear" w:color="auto" w:fill="FFFFFF"/>
        </w:rPr>
        <w:t>, which can lead to</w:t>
      </w:r>
      <w:r w:rsidR="00CF7CA3" w:rsidRPr="00944C9A">
        <w:rPr>
          <w:shd w:val="clear" w:color="auto" w:fill="FFFFFF"/>
        </w:rPr>
        <w:t xml:space="preserve"> no attempts </w:t>
      </w:r>
      <w:r w:rsidR="002141A7" w:rsidRPr="00944C9A">
        <w:rPr>
          <w:shd w:val="clear" w:color="auto" w:fill="FFFFFF"/>
        </w:rPr>
        <w:t xml:space="preserve">by either party to follow up </w:t>
      </w:r>
      <w:r w:rsidR="00CF7CA3" w:rsidRPr="00944C9A">
        <w:rPr>
          <w:shd w:val="clear" w:color="auto" w:fill="FFFFFF"/>
        </w:rPr>
        <w:t>to resolve this incident</w:t>
      </w:r>
      <w:r w:rsidR="002141A7" w:rsidRPr="00944C9A">
        <w:rPr>
          <w:shd w:val="clear" w:color="auto" w:fill="FFFFFF"/>
        </w:rPr>
        <w:t>.  Therefore</w:t>
      </w:r>
      <w:r w:rsidR="00CF7CA3" w:rsidRPr="00944C9A">
        <w:rPr>
          <w:shd w:val="clear" w:color="auto" w:fill="FFFFFF"/>
        </w:rPr>
        <w:t xml:space="preserve"> the </w:t>
      </w:r>
      <w:r w:rsidR="00333B06" w:rsidRPr="00944C9A">
        <w:rPr>
          <w:shd w:val="clear" w:color="auto" w:fill="FFFFFF"/>
        </w:rPr>
        <w:t xml:space="preserve">increasing </w:t>
      </w:r>
      <w:r w:rsidR="002141A7" w:rsidRPr="00944C9A">
        <w:rPr>
          <w:shd w:val="clear" w:color="auto" w:fill="FFFFFF"/>
        </w:rPr>
        <w:t xml:space="preserve">Age of the incident and </w:t>
      </w:r>
      <w:r w:rsidR="00333B06" w:rsidRPr="00944C9A">
        <w:rPr>
          <w:shd w:val="clear" w:color="auto" w:fill="FFFFFF"/>
        </w:rPr>
        <w:t>decreasing (</w:t>
      </w:r>
      <w:r w:rsidR="002141A7" w:rsidRPr="00944C9A">
        <w:rPr>
          <w:shd w:val="clear" w:color="auto" w:fill="FFFFFF"/>
        </w:rPr>
        <w:t>lack of</w:t>
      </w:r>
      <w:r w:rsidR="00333B06" w:rsidRPr="00944C9A">
        <w:rPr>
          <w:shd w:val="clear" w:color="auto" w:fill="FFFFFF"/>
        </w:rPr>
        <w:t>)</w:t>
      </w:r>
      <w:r w:rsidR="002141A7" w:rsidRPr="00944C9A">
        <w:rPr>
          <w:shd w:val="clear" w:color="auto" w:fill="FFFFFF"/>
        </w:rPr>
        <w:t xml:space="preserve"> communication updates </w:t>
      </w:r>
      <w:r w:rsidR="00CF7CA3" w:rsidRPr="00944C9A">
        <w:rPr>
          <w:shd w:val="clear" w:color="auto" w:fill="FFFFFF"/>
        </w:rPr>
        <w:t xml:space="preserve">has widened </w:t>
      </w:r>
      <w:r w:rsidR="002141A7" w:rsidRPr="00944C9A">
        <w:rPr>
          <w:shd w:val="clear" w:color="auto" w:fill="FFFFFF"/>
        </w:rPr>
        <w:t>the “communication gap”</w:t>
      </w:r>
      <w:r w:rsidR="00CF7CA3" w:rsidRPr="00944C9A">
        <w:rPr>
          <w:shd w:val="clear" w:color="auto" w:fill="FFFFFF"/>
        </w:rPr>
        <w:t>.</w:t>
      </w:r>
    </w:p>
    <w:p w14:paraId="582A1141" w14:textId="77777777" w:rsidR="00CF7CA3" w:rsidRPr="00944C9A" w:rsidRDefault="00CF7CA3" w:rsidP="00C545B1">
      <w:pPr>
        <w:spacing w:after="0" w:afterAutospacing="0" w:line="480" w:lineRule="auto"/>
        <w:rPr>
          <w:shd w:val="clear" w:color="auto" w:fill="FFFFFF"/>
        </w:rPr>
      </w:pPr>
    </w:p>
    <w:p w14:paraId="60E4C75F" w14:textId="35DDC4B2" w:rsidR="00CF7CA3" w:rsidRPr="00944C9A" w:rsidRDefault="00CF7CA3" w:rsidP="00C545B1">
      <w:pPr>
        <w:spacing w:after="0" w:afterAutospacing="0" w:line="480" w:lineRule="auto"/>
        <w:rPr>
          <w:shd w:val="clear" w:color="auto" w:fill="FFFFFF"/>
        </w:rPr>
      </w:pPr>
      <w:r w:rsidRPr="00944C9A">
        <w:rPr>
          <w:shd w:val="clear" w:color="auto" w:fill="FFFFFF"/>
        </w:rPr>
        <w:t>Throughout this report the graphs will have two lines representing these two areas.  This report considers the nature of the incidents and will wor</w:t>
      </w:r>
      <w:r w:rsidR="00333B06" w:rsidRPr="00944C9A">
        <w:rPr>
          <w:shd w:val="clear" w:color="auto" w:fill="FFFFFF"/>
        </w:rPr>
        <w:t xml:space="preserve">k out why the communication gap, </w:t>
      </w:r>
      <w:r w:rsidR="008E6D23" w:rsidRPr="00944C9A">
        <w:rPr>
          <w:shd w:val="clear" w:color="auto" w:fill="FFFFFF"/>
        </w:rPr>
        <w:t>involving both lines</w:t>
      </w:r>
      <w:r w:rsidR="000E6AFA" w:rsidRPr="00944C9A">
        <w:rPr>
          <w:shd w:val="clear" w:color="auto" w:fill="FFFFFF"/>
        </w:rPr>
        <w:t xml:space="preserve"> are </w:t>
      </w:r>
      <w:r w:rsidRPr="00944C9A">
        <w:rPr>
          <w:shd w:val="clear" w:color="auto" w:fill="FFFFFF"/>
        </w:rPr>
        <w:t xml:space="preserve">not meeting </w:t>
      </w:r>
      <w:r w:rsidR="000E6AFA" w:rsidRPr="00944C9A">
        <w:rPr>
          <w:shd w:val="clear" w:color="auto" w:fill="FFFFFF"/>
        </w:rPr>
        <w:t>towards</w:t>
      </w:r>
      <w:r w:rsidRPr="00944C9A">
        <w:rPr>
          <w:shd w:val="clear" w:color="auto" w:fill="FFFFFF"/>
        </w:rPr>
        <w:t xml:space="preserve"> the middle</w:t>
      </w:r>
      <w:r w:rsidR="000E6AFA" w:rsidRPr="00944C9A">
        <w:rPr>
          <w:shd w:val="clear" w:color="auto" w:fill="FFFFFF"/>
        </w:rPr>
        <w:t xml:space="preserve"> of the graph (in Figure 5)</w:t>
      </w:r>
      <w:r w:rsidRPr="00944C9A">
        <w:rPr>
          <w:shd w:val="clear" w:color="auto" w:fill="FFFFFF"/>
        </w:rPr>
        <w:t xml:space="preserve">.  The two lines on the graphs need to meet and then cross over </w:t>
      </w:r>
      <w:r w:rsidR="00FC0568" w:rsidRPr="00944C9A">
        <w:rPr>
          <w:shd w:val="clear" w:color="auto" w:fill="FFFFFF"/>
        </w:rPr>
        <w:t>each other</w:t>
      </w:r>
      <w:r w:rsidRPr="00944C9A">
        <w:rPr>
          <w:shd w:val="clear" w:color="auto" w:fill="FFFFFF"/>
        </w:rPr>
        <w:t>.  This will indicate the increasing percentage of incidents are being communicated to</w:t>
      </w:r>
      <w:r w:rsidR="00354211" w:rsidRPr="00944C9A">
        <w:rPr>
          <w:shd w:val="clear" w:color="auto" w:fill="FFFFFF"/>
        </w:rPr>
        <w:t xml:space="preserve"> and resolved</w:t>
      </w:r>
      <w:r w:rsidRPr="00944C9A">
        <w:rPr>
          <w:shd w:val="clear" w:color="auto" w:fill="FFFFFF"/>
        </w:rPr>
        <w:t xml:space="preserve">.  </w:t>
      </w:r>
      <w:r w:rsidR="00354211" w:rsidRPr="00944C9A">
        <w:rPr>
          <w:shd w:val="clear" w:color="auto" w:fill="FFFFFF"/>
        </w:rPr>
        <w:t>This results in</w:t>
      </w:r>
      <w:r w:rsidRPr="00944C9A">
        <w:rPr>
          <w:shd w:val="clear" w:color="auto" w:fill="FFFFFF"/>
        </w:rPr>
        <w:t xml:space="preserve"> satisfied customers </w:t>
      </w:r>
      <w:r w:rsidR="00333B06" w:rsidRPr="00944C9A">
        <w:rPr>
          <w:shd w:val="clear" w:color="auto" w:fill="FFFFFF"/>
        </w:rPr>
        <w:t xml:space="preserve">and contracts </w:t>
      </w:r>
      <w:r w:rsidR="00354211" w:rsidRPr="00944C9A">
        <w:rPr>
          <w:shd w:val="clear" w:color="auto" w:fill="FFFFFF"/>
        </w:rPr>
        <w:t xml:space="preserve">being </w:t>
      </w:r>
      <w:r w:rsidR="00333B06" w:rsidRPr="00944C9A">
        <w:rPr>
          <w:shd w:val="clear" w:color="auto" w:fill="FFFFFF"/>
        </w:rPr>
        <w:t xml:space="preserve">renewed </w:t>
      </w:r>
      <w:r w:rsidR="00354211" w:rsidRPr="00944C9A">
        <w:rPr>
          <w:shd w:val="clear" w:color="auto" w:fill="FFFFFF"/>
        </w:rPr>
        <w:t>for the</w:t>
      </w:r>
      <w:r w:rsidRPr="00944C9A">
        <w:rPr>
          <w:shd w:val="clear" w:color="auto" w:fill="FFFFFF"/>
        </w:rPr>
        <w:t xml:space="preserve"> long term.  </w:t>
      </w:r>
      <w:r w:rsidR="00CB4B23" w:rsidRPr="00944C9A">
        <w:rPr>
          <w:shd w:val="clear" w:color="auto" w:fill="FFFFFF"/>
        </w:rPr>
        <w:t xml:space="preserve">This </w:t>
      </w:r>
      <w:r w:rsidR="000E6AFA" w:rsidRPr="00944C9A">
        <w:rPr>
          <w:shd w:val="clear" w:color="auto" w:fill="FFFFFF"/>
        </w:rPr>
        <w:t xml:space="preserve">also </w:t>
      </w:r>
      <w:r w:rsidR="00CB4B23" w:rsidRPr="00944C9A">
        <w:rPr>
          <w:shd w:val="clear" w:color="auto" w:fill="FFFFFF"/>
        </w:rPr>
        <w:t>allows</w:t>
      </w:r>
      <w:r w:rsidRPr="00944C9A">
        <w:rPr>
          <w:shd w:val="clear" w:color="auto" w:fill="FFFFFF"/>
        </w:rPr>
        <w:t xml:space="preserve"> the support team more time to </w:t>
      </w:r>
      <w:r w:rsidR="00CB4B23" w:rsidRPr="00944C9A">
        <w:rPr>
          <w:shd w:val="clear" w:color="auto" w:fill="FFFFFF"/>
        </w:rPr>
        <w:t>allocate on resolving</w:t>
      </w:r>
      <w:r w:rsidRPr="00944C9A">
        <w:rPr>
          <w:shd w:val="clear" w:color="auto" w:fill="FFFFFF"/>
        </w:rPr>
        <w:t xml:space="preserve"> complex incident issues.</w:t>
      </w:r>
    </w:p>
    <w:p w14:paraId="43C182C5" w14:textId="77777777" w:rsidR="00CF7CA3" w:rsidRPr="00944C9A" w:rsidRDefault="00CF7CA3" w:rsidP="00C545B1">
      <w:pPr>
        <w:spacing w:after="0" w:afterAutospacing="0" w:line="480" w:lineRule="auto"/>
        <w:rPr>
          <w:shd w:val="clear" w:color="auto" w:fill="FFFFFF"/>
        </w:rPr>
      </w:pPr>
    </w:p>
    <w:p w14:paraId="17E7D064" w14:textId="4B7AD189" w:rsidR="000E6AFA" w:rsidRPr="00944C9A" w:rsidRDefault="00CF7CA3" w:rsidP="00C545B1">
      <w:pPr>
        <w:spacing w:after="0" w:afterAutospacing="0" w:line="480" w:lineRule="auto"/>
        <w:rPr>
          <w:shd w:val="clear" w:color="auto" w:fill="FFFFFF"/>
        </w:rPr>
      </w:pPr>
      <w:r w:rsidRPr="00944C9A">
        <w:rPr>
          <w:shd w:val="clear" w:color="auto" w:fill="FFFFFF"/>
        </w:rPr>
        <w:t xml:space="preserve">The </w:t>
      </w:r>
      <w:r w:rsidR="000E6AFA" w:rsidRPr="00944C9A">
        <w:rPr>
          <w:shd w:val="clear" w:color="auto" w:fill="FFFFFF"/>
        </w:rPr>
        <w:t xml:space="preserve">further two lines go away from each other, the </w:t>
      </w:r>
      <w:r w:rsidRPr="00944C9A">
        <w:rPr>
          <w:shd w:val="clear" w:color="auto" w:fill="FFFFFF"/>
        </w:rPr>
        <w:t>wider the communication gap</w:t>
      </w:r>
      <w:r w:rsidR="000E6AFA" w:rsidRPr="00944C9A">
        <w:rPr>
          <w:shd w:val="clear" w:color="auto" w:fill="FFFFFF"/>
        </w:rPr>
        <w:t xml:space="preserve"> which makes it</w:t>
      </w:r>
      <w:r w:rsidRPr="00944C9A">
        <w:rPr>
          <w:shd w:val="clear" w:color="auto" w:fill="FFFFFF"/>
        </w:rPr>
        <w:t xml:space="preserve"> the harder it is to manage the incidents.  </w:t>
      </w:r>
    </w:p>
    <w:p w14:paraId="2B0B64E5" w14:textId="77777777" w:rsidR="000E6AFA" w:rsidRPr="00944C9A" w:rsidRDefault="000E6AFA" w:rsidP="00C545B1">
      <w:pPr>
        <w:spacing w:after="0" w:afterAutospacing="0" w:line="480" w:lineRule="auto"/>
        <w:rPr>
          <w:shd w:val="clear" w:color="auto" w:fill="FFFFFF"/>
        </w:rPr>
      </w:pPr>
    </w:p>
    <w:p w14:paraId="71C291AF" w14:textId="33324846" w:rsidR="00CF7CA3" w:rsidRPr="00944C9A" w:rsidRDefault="00CF7CA3" w:rsidP="00C545B1">
      <w:pPr>
        <w:spacing w:after="0" w:afterAutospacing="0" w:line="480" w:lineRule="auto"/>
        <w:rPr>
          <w:shd w:val="clear" w:color="auto" w:fill="FFFFFF"/>
        </w:rPr>
      </w:pPr>
      <w:r w:rsidRPr="00944C9A">
        <w:rPr>
          <w:shd w:val="clear" w:color="auto" w:fill="FFFFFF"/>
        </w:rPr>
        <w:t xml:space="preserve">In order to carry out the project for this report a weekly routine </w:t>
      </w:r>
      <w:r w:rsidR="00333B06" w:rsidRPr="00944C9A">
        <w:rPr>
          <w:shd w:val="clear" w:color="auto" w:fill="FFFFFF"/>
        </w:rPr>
        <w:t xml:space="preserve">is </w:t>
      </w:r>
      <w:r w:rsidR="00AC335B" w:rsidRPr="00944C9A">
        <w:rPr>
          <w:shd w:val="clear" w:color="auto" w:fill="FFFFFF"/>
        </w:rPr>
        <w:t xml:space="preserve">required </w:t>
      </w:r>
      <w:r w:rsidRPr="00944C9A">
        <w:rPr>
          <w:shd w:val="clear" w:color="auto" w:fill="FFFFFF"/>
        </w:rPr>
        <w:t>to input the data from the</w:t>
      </w:r>
      <w:r w:rsidR="00AC335B" w:rsidRPr="00944C9A">
        <w:rPr>
          <w:shd w:val="clear" w:color="auto" w:fill="FFFFFF"/>
        </w:rPr>
        <w:t xml:space="preserve"> Sharepoint dynamic Excel link in order t</w:t>
      </w:r>
      <w:r w:rsidRPr="00944C9A">
        <w:rPr>
          <w:shd w:val="clear" w:color="auto" w:fill="FFFFFF"/>
        </w:rPr>
        <w:t xml:space="preserve">o compare </w:t>
      </w:r>
      <w:r w:rsidR="00AC335B" w:rsidRPr="00944C9A">
        <w:rPr>
          <w:shd w:val="clear" w:color="auto" w:fill="FFFFFF"/>
        </w:rPr>
        <w:t xml:space="preserve">the data for the current week </w:t>
      </w:r>
      <w:r w:rsidRPr="00944C9A">
        <w:rPr>
          <w:shd w:val="clear" w:color="auto" w:fill="FFFFFF"/>
        </w:rPr>
        <w:t>with the data from previous week.  The figures of incidents are taken from the Microsoft Dynamic’s Customer Relationship Management (CRM).  Part of the research is to take analysis from other tables in Excel and CRM and look at the different stages of the main support team.  This team in part</w:t>
      </w:r>
      <w:r w:rsidR="00450ECF" w:rsidRPr="00944C9A">
        <w:rPr>
          <w:shd w:val="clear" w:color="auto" w:fill="FFFFFF"/>
        </w:rPr>
        <w:t>icular has experienced a lot of changes, regarding staff resources.  This has</w:t>
      </w:r>
      <w:r w:rsidRPr="00944C9A">
        <w:rPr>
          <w:shd w:val="clear" w:color="auto" w:fill="FFFFFF"/>
        </w:rPr>
        <w:t xml:space="preserve"> affected managing the incidents as well as the escalation of assignments to individual team members, </w:t>
      </w:r>
      <w:r w:rsidR="00450ECF" w:rsidRPr="00944C9A">
        <w:rPr>
          <w:shd w:val="clear" w:color="auto" w:fill="FFFFFF"/>
        </w:rPr>
        <w:t>a challenging process</w:t>
      </w:r>
      <w:r w:rsidRPr="00944C9A">
        <w:rPr>
          <w:shd w:val="clear" w:color="auto" w:fill="FFFFFF"/>
        </w:rPr>
        <w:t>.</w:t>
      </w:r>
    </w:p>
    <w:p w14:paraId="6EA5A9A6" w14:textId="77777777" w:rsidR="00136657" w:rsidRPr="00944C9A" w:rsidRDefault="00136657" w:rsidP="00C545B1">
      <w:pPr>
        <w:spacing w:after="0" w:afterAutospacing="0" w:line="480" w:lineRule="auto"/>
        <w:rPr>
          <w:shd w:val="clear" w:color="auto" w:fill="FFFFFF"/>
        </w:rPr>
      </w:pPr>
    </w:p>
    <w:p w14:paraId="71242CDD" w14:textId="77777777" w:rsidR="00CF7CA3" w:rsidRPr="00944C9A" w:rsidRDefault="00CF7CA3" w:rsidP="00C545B1">
      <w:pPr>
        <w:spacing w:after="0" w:afterAutospacing="0" w:line="480" w:lineRule="auto"/>
        <w:jc w:val="center"/>
        <w:rPr>
          <w:b/>
          <w:u w:val="single"/>
          <w:shd w:val="clear" w:color="auto" w:fill="FFFFFF"/>
        </w:rPr>
      </w:pPr>
      <w:r w:rsidRPr="00944C9A">
        <w:rPr>
          <w:b/>
          <w:u w:val="single"/>
          <w:shd w:val="clear" w:color="auto" w:fill="FFFFFF"/>
        </w:rPr>
        <w:lastRenderedPageBreak/>
        <w:t>TOOLS AND METHODOLOGY</w:t>
      </w:r>
    </w:p>
    <w:p w14:paraId="13DA159F" w14:textId="17CFBF3A" w:rsidR="00CF7CA3" w:rsidRPr="00944C9A" w:rsidRDefault="00CF7CA3" w:rsidP="00C545B1">
      <w:pPr>
        <w:spacing w:after="0" w:afterAutospacing="0" w:line="480" w:lineRule="auto"/>
        <w:rPr>
          <w:shd w:val="clear" w:color="auto" w:fill="FFFFFF"/>
        </w:rPr>
      </w:pPr>
      <w:r w:rsidRPr="00944C9A">
        <w:rPr>
          <w:shd w:val="clear" w:color="auto" w:fill="FFFFFF"/>
        </w:rPr>
        <w:t xml:space="preserve">The tools I used are CRM, Excel (Pivot Table), shared documents on cloud and observations method.  I have interviewed staff to see where they fit in with the relationship between customers and incidents.  I will also combine my role as first level/line post to </w:t>
      </w:r>
      <w:r w:rsidR="001F17E1" w:rsidRPr="00944C9A">
        <w:rPr>
          <w:shd w:val="clear" w:color="auto" w:fill="FFFFFF"/>
        </w:rPr>
        <w:t>carry out</w:t>
      </w:r>
      <w:r w:rsidRPr="00944C9A">
        <w:rPr>
          <w:shd w:val="clear" w:color="auto" w:fill="FFFFFF"/>
        </w:rPr>
        <w:t xml:space="preserve"> the task of collating data for the internal weekly incidents metrics.  My task includes reporting this </w:t>
      </w:r>
      <w:r w:rsidR="003155A0" w:rsidRPr="00944C9A">
        <w:rPr>
          <w:shd w:val="clear" w:color="auto" w:fill="FFFFFF"/>
        </w:rPr>
        <w:t>data</w:t>
      </w:r>
      <w:r w:rsidRPr="00944C9A">
        <w:rPr>
          <w:shd w:val="clear" w:color="auto" w:fill="FFFFFF"/>
        </w:rPr>
        <w:t xml:space="preserve">, every Fridays, for internal key staff.  They can see how the support team is doing with the incidents so far.  </w:t>
      </w:r>
      <w:r w:rsidR="000E6AFA" w:rsidRPr="00944C9A">
        <w:rPr>
          <w:shd w:val="clear" w:color="auto" w:fill="FFFFFF"/>
        </w:rPr>
        <w:t>I included Key Trends and Analysis into my end of week reporting on the incident metrics.</w:t>
      </w:r>
    </w:p>
    <w:p w14:paraId="307C277D" w14:textId="77777777" w:rsidR="00CF7CA3" w:rsidRPr="00944C9A" w:rsidRDefault="00CF7CA3" w:rsidP="00C545B1">
      <w:pPr>
        <w:spacing w:after="0" w:afterAutospacing="0" w:line="480" w:lineRule="auto"/>
        <w:rPr>
          <w:shd w:val="clear" w:color="auto" w:fill="FFFFFF"/>
        </w:rPr>
      </w:pPr>
    </w:p>
    <w:p w14:paraId="4C695C12" w14:textId="0694BFC1" w:rsidR="00DB26DD" w:rsidRPr="00944C9A" w:rsidRDefault="00CF7CA3" w:rsidP="00DB26DD">
      <w:pPr>
        <w:spacing w:after="0" w:afterAutospacing="0" w:line="480" w:lineRule="auto"/>
        <w:rPr>
          <w:shd w:val="clear" w:color="auto" w:fill="FFFFFF"/>
        </w:rPr>
      </w:pPr>
      <w:r w:rsidRPr="00944C9A">
        <w:rPr>
          <w:shd w:val="clear" w:color="auto" w:fill="FFFFFF"/>
        </w:rPr>
        <w:t xml:space="preserve">I </w:t>
      </w:r>
      <w:r w:rsidR="00DB26DD" w:rsidRPr="00944C9A">
        <w:rPr>
          <w:shd w:val="clear" w:color="auto" w:fill="FFFFFF"/>
        </w:rPr>
        <w:t>acquired</w:t>
      </w:r>
      <w:r w:rsidRPr="00944C9A">
        <w:rPr>
          <w:shd w:val="clear" w:color="auto" w:fill="FFFFFF"/>
        </w:rPr>
        <w:t xml:space="preserve"> data from other tables to help me with my research and </w:t>
      </w:r>
      <w:r w:rsidR="00DB26DD" w:rsidRPr="00944C9A">
        <w:rPr>
          <w:shd w:val="clear" w:color="auto" w:fill="FFFFFF"/>
        </w:rPr>
        <w:t>analysis</w:t>
      </w:r>
      <w:r w:rsidRPr="00944C9A">
        <w:rPr>
          <w:shd w:val="clear" w:color="auto" w:fill="FFFFFF"/>
        </w:rPr>
        <w:t xml:space="preserve">, </w:t>
      </w:r>
      <w:r w:rsidR="009453EB" w:rsidRPr="00944C9A">
        <w:rPr>
          <w:shd w:val="clear" w:color="auto" w:fill="FFFFFF"/>
        </w:rPr>
        <w:t>which included the below</w:t>
      </w:r>
      <w:r w:rsidR="00DB26DD" w:rsidRPr="00944C9A">
        <w:rPr>
          <w:shd w:val="clear" w:color="auto" w:fill="FFFFFF"/>
        </w:rPr>
        <w:t>:</w:t>
      </w:r>
    </w:p>
    <w:p w14:paraId="78C80ADC" w14:textId="6E1E5917" w:rsidR="00CF7CA3" w:rsidRPr="00944C9A" w:rsidRDefault="00CF7CA3" w:rsidP="00067A83">
      <w:pPr>
        <w:pStyle w:val="ListParagraph"/>
        <w:numPr>
          <w:ilvl w:val="0"/>
          <w:numId w:val="30"/>
        </w:numPr>
        <w:spacing w:line="480" w:lineRule="auto"/>
        <w:ind w:left="1276"/>
        <w:rPr>
          <w:rFonts w:ascii="Trebuchet MS" w:hAnsi="Trebuchet MS"/>
          <w:shd w:val="clear" w:color="auto" w:fill="FFFFFF"/>
        </w:rPr>
      </w:pPr>
      <w:r w:rsidRPr="00944C9A">
        <w:rPr>
          <w:rFonts w:ascii="Trebuchet MS" w:hAnsi="Trebuchet MS"/>
          <w:shd w:val="clear" w:color="auto" w:fill="FFFFFF"/>
        </w:rPr>
        <w:t xml:space="preserve">Total number of incidents in Support </w:t>
      </w:r>
    </w:p>
    <w:p w14:paraId="2D558AC4" w14:textId="77777777" w:rsidR="00CF7CA3" w:rsidRPr="00944C9A" w:rsidRDefault="00CF7CA3" w:rsidP="00067A83">
      <w:pPr>
        <w:pStyle w:val="ListParagraph"/>
        <w:numPr>
          <w:ilvl w:val="0"/>
          <w:numId w:val="30"/>
        </w:numPr>
        <w:spacing w:line="480" w:lineRule="auto"/>
        <w:ind w:left="1276"/>
        <w:rPr>
          <w:rFonts w:ascii="Trebuchet MS" w:hAnsi="Trebuchet MS"/>
          <w:shd w:val="clear" w:color="auto" w:fill="FFFFFF"/>
        </w:rPr>
      </w:pPr>
      <w:r w:rsidRPr="00944C9A">
        <w:rPr>
          <w:rFonts w:ascii="Trebuchet MS" w:hAnsi="Trebuchet MS"/>
          <w:shd w:val="clear" w:color="auto" w:fill="FFFFFF"/>
        </w:rPr>
        <w:t xml:space="preserve">Closed incidents per week </w:t>
      </w:r>
    </w:p>
    <w:p w14:paraId="45B949CF" w14:textId="77777777" w:rsidR="00CF7CA3" w:rsidRPr="00944C9A" w:rsidRDefault="00CF7CA3" w:rsidP="00067A83">
      <w:pPr>
        <w:pStyle w:val="ListParagraph"/>
        <w:numPr>
          <w:ilvl w:val="0"/>
          <w:numId w:val="30"/>
        </w:numPr>
        <w:spacing w:line="480" w:lineRule="auto"/>
        <w:ind w:left="1276"/>
        <w:rPr>
          <w:rFonts w:ascii="Trebuchet MS" w:hAnsi="Trebuchet MS"/>
          <w:shd w:val="clear" w:color="auto" w:fill="FFFFFF"/>
        </w:rPr>
      </w:pPr>
      <w:r w:rsidRPr="00944C9A">
        <w:rPr>
          <w:rFonts w:ascii="Trebuchet MS" w:hAnsi="Trebuchet MS"/>
          <w:shd w:val="clear" w:color="auto" w:fill="FFFFFF"/>
        </w:rPr>
        <w:t xml:space="preserve">New incidents per week </w:t>
      </w:r>
    </w:p>
    <w:p w14:paraId="70516469" w14:textId="77777777" w:rsidR="00CF7CA3" w:rsidRPr="00944C9A" w:rsidRDefault="00CF7CA3" w:rsidP="00067A83">
      <w:pPr>
        <w:pStyle w:val="ListParagraph"/>
        <w:numPr>
          <w:ilvl w:val="0"/>
          <w:numId w:val="30"/>
        </w:numPr>
        <w:spacing w:line="480" w:lineRule="auto"/>
        <w:ind w:left="1276"/>
        <w:rPr>
          <w:rFonts w:ascii="Trebuchet MS" w:hAnsi="Trebuchet MS"/>
          <w:shd w:val="clear" w:color="auto" w:fill="FFFFFF"/>
        </w:rPr>
      </w:pPr>
      <w:r w:rsidRPr="00944C9A">
        <w:rPr>
          <w:rFonts w:ascii="Trebuchet MS" w:hAnsi="Trebuchet MS"/>
          <w:shd w:val="clear" w:color="auto" w:fill="FFFFFF"/>
        </w:rPr>
        <w:t xml:space="preserve">Average age of all incidents </w:t>
      </w:r>
    </w:p>
    <w:p w14:paraId="7D8604A8" w14:textId="77777777" w:rsidR="00CF7CA3" w:rsidRPr="00944C9A" w:rsidRDefault="00CF7CA3" w:rsidP="00067A83">
      <w:pPr>
        <w:pStyle w:val="ListParagraph"/>
        <w:numPr>
          <w:ilvl w:val="0"/>
          <w:numId w:val="30"/>
        </w:numPr>
        <w:spacing w:line="480" w:lineRule="auto"/>
        <w:ind w:left="1276"/>
        <w:rPr>
          <w:rFonts w:ascii="Trebuchet MS" w:hAnsi="Trebuchet MS"/>
          <w:shd w:val="clear" w:color="auto" w:fill="FFFFFF"/>
        </w:rPr>
      </w:pPr>
      <w:r w:rsidRPr="00944C9A">
        <w:rPr>
          <w:rFonts w:ascii="Trebuchet MS" w:hAnsi="Trebuchet MS"/>
          <w:shd w:val="clear" w:color="auto" w:fill="FFFFFF"/>
        </w:rPr>
        <w:t xml:space="preserve">Open vs Closed incidents </w:t>
      </w:r>
    </w:p>
    <w:p w14:paraId="196D8C42" w14:textId="77777777" w:rsidR="00CF7CA3" w:rsidRPr="00944C9A" w:rsidRDefault="00CF7CA3" w:rsidP="00067A83">
      <w:pPr>
        <w:pStyle w:val="ListParagraph"/>
        <w:numPr>
          <w:ilvl w:val="0"/>
          <w:numId w:val="30"/>
        </w:numPr>
        <w:spacing w:line="480" w:lineRule="auto"/>
        <w:ind w:left="1276"/>
        <w:rPr>
          <w:rFonts w:ascii="Trebuchet MS" w:hAnsi="Trebuchet MS"/>
          <w:shd w:val="clear" w:color="auto" w:fill="FFFFFF"/>
        </w:rPr>
      </w:pPr>
      <w:r w:rsidRPr="00944C9A">
        <w:rPr>
          <w:rFonts w:ascii="Trebuchet MS" w:hAnsi="Trebuchet MS"/>
          <w:shd w:val="clear" w:color="auto" w:fill="FFFFFF"/>
        </w:rPr>
        <w:t>Average number of days since incident last updated</w:t>
      </w:r>
    </w:p>
    <w:p w14:paraId="1AAA70C2" w14:textId="77777777" w:rsidR="00CF7CA3" w:rsidRPr="00944C9A" w:rsidRDefault="00CF7CA3" w:rsidP="00067A83">
      <w:pPr>
        <w:pStyle w:val="ListParagraph"/>
        <w:numPr>
          <w:ilvl w:val="0"/>
          <w:numId w:val="30"/>
        </w:numPr>
        <w:spacing w:line="480" w:lineRule="auto"/>
        <w:ind w:left="1276"/>
        <w:rPr>
          <w:rFonts w:ascii="Trebuchet MS" w:hAnsi="Trebuchet MS"/>
          <w:shd w:val="clear" w:color="auto" w:fill="FFFFFF"/>
        </w:rPr>
      </w:pPr>
      <w:r w:rsidRPr="00944C9A">
        <w:rPr>
          <w:rFonts w:ascii="Trebuchet MS" w:hAnsi="Trebuchet MS"/>
          <w:shd w:val="clear" w:color="auto" w:fill="FFFFFF"/>
        </w:rPr>
        <w:t xml:space="preserve">Incident Trending (which includes the total of backlog and the average age for backlog and average age since last modified) </w:t>
      </w:r>
    </w:p>
    <w:p w14:paraId="17B47F79" w14:textId="7C2BAD0C" w:rsidR="00CF7CA3" w:rsidRPr="00944C9A" w:rsidRDefault="00CF7CA3" w:rsidP="00067A83">
      <w:pPr>
        <w:pStyle w:val="ListParagraph"/>
        <w:numPr>
          <w:ilvl w:val="0"/>
          <w:numId w:val="30"/>
        </w:numPr>
        <w:spacing w:line="480" w:lineRule="auto"/>
        <w:ind w:left="1276"/>
        <w:rPr>
          <w:rFonts w:ascii="Trebuchet MS" w:hAnsi="Trebuchet MS"/>
          <w:shd w:val="clear" w:color="auto" w:fill="FFFFFF"/>
        </w:rPr>
      </w:pPr>
      <w:r w:rsidRPr="00944C9A">
        <w:rPr>
          <w:rFonts w:ascii="Trebuchet MS" w:hAnsi="Trebuchet MS"/>
          <w:shd w:val="clear" w:color="auto" w:fill="FFFFFF"/>
        </w:rPr>
        <w:t>Total back</w:t>
      </w:r>
      <w:r w:rsidR="00D669D8" w:rsidRPr="00944C9A">
        <w:rPr>
          <w:rFonts w:ascii="Trebuchet MS" w:hAnsi="Trebuchet MS"/>
          <w:shd w:val="clear" w:color="auto" w:fill="FFFFFF"/>
        </w:rPr>
        <w:t>log of Priority levels</w:t>
      </w:r>
    </w:p>
    <w:p w14:paraId="028AF2E4" w14:textId="15F1DC1C" w:rsidR="00CF7CA3" w:rsidRPr="00944C9A" w:rsidRDefault="00CF7CA3" w:rsidP="00067A83">
      <w:pPr>
        <w:pStyle w:val="ListParagraph"/>
        <w:numPr>
          <w:ilvl w:val="0"/>
          <w:numId w:val="30"/>
        </w:numPr>
        <w:spacing w:line="480" w:lineRule="auto"/>
        <w:ind w:left="1276"/>
        <w:rPr>
          <w:rFonts w:ascii="Trebuchet MS" w:hAnsi="Trebuchet MS"/>
          <w:shd w:val="clear" w:color="auto" w:fill="FFFFFF"/>
        </w:rPr>
      </w:pPr>
      <w:r w:rsidRPr="00944C9A">
        <w:rPr>
          <w:rFonts w:ascii="Trebuchet MS" w:hAnsi="Trebuchet MS"/>
          <w:shd w:val="clear" w:color="auto" w:fill="FFFFFF"/>
        </w:rPr>
        <w:t>Incident communication information (</w:t>
      </w:r>
      <w:r w:rsidR="00D669D8" w:rsidRPr="00944C9A">
        <w:rPr>
          <w:rFonts w:ascii="Trebuchet MS" w:hAnsi="Trebuchet MS"/>
          <w:shd w:val="clear" w:color="auto" w:fill="FFFFFF"/>
        </w:rPr>
        <w:t>percentage</w:t>
      </w:r>
      <w:r w:rsidRPr="00944C9A">
        <w:rPr>
          <w:rFonts w:ascii="Trebuchet MS" w:hAnsi="Trebuchet MS"/>
          <w:shd w:val="clear" w:color="auto" w:fill="FFFFFF"/>
        </w:rPr>
        <w:t xml:space="preserve"> of incidents communicated to and average number of days since last communication) </w:t>
      </w:r>
    </w:p>
    <w:p w14:paraId="3BB158B9" w14:textId="1DA58D4C" w:rsidR="00B57E33" w:rsidRPr="00944C9A" w:rsidRDefault="00B57E33" w:rsidP="00067A83">
      <w:pPr>
        <w:pStyle w:val="ListParagraph"/>
        <w:numPr>
          <w:ilvl w:val="0"/>
          <w:numId w:val="30"/>
        </w:numPr>
        <w:spacing w:line="480" w:lineRule="auto"/>
        <w:ind w:left="1276"/>
        <w:rPr>
          <w:rFonts w:ascii="Trebuchet MS" w:hAnsi="Trebuchet MS"/>
          <w:shd w:val="clear" w:color="auto" w:fill="FFFFFF"/>
        </w:rPr>
      </w:pPr>
      <w:r w:rsidRPr="00944C9A">
        <w:rPr>
          <w:rFonts w:ascii="Trebuchet MS" w:hAnsi="Trebuchet MS"/>
          <w:shd w:val="clear" w:color="auto" w:fill="FFFFFF"/>
        </w:rPr>
        <w:t>Root Cause Analysis</w:t>
      </w:r>
    </w:p>
    <w:p w14:paraId="2794D591" w14:textId="77777777" w:rsidR="00CF7CA3" w:rsidRPr="00944C9A" w:rsidRDefault="00CF7CA3" w:rsidP="00C545B1">
      <w:pPr>
        <w:spacing w:after="0" w:afterAutospacing="0" w:line="480" w:lineRule="auto"/>
        <w:rPr>
          <w:shd w:val="clear" w:color="auto" w:fill="FFFFFF"/>
        </w:rPr>
      </w:pPr>
    </w:p>
    <w:p w14:paraId="13D1F31F" w14:textId="77777777" w:rsidR="00CF7CA3" w:rsidRPr="00944C9A" w:rsidRDefault="00CF7CA3" w:rsidP="00C545B1">
      <w:pPr>
        <w:spacing w:after="0" w:afterAutospacing="0" w:line="480" w:lineRule="auto"/>
        <w:rPr>
          <w:shd w:val="clear" w:color="auto" w:fill="FFFFFF"/>
        </w:rPr>
      </w:pPr>
      <w:r w:rsidRPr="00944C9A">
        <w:rPr>
          <w:shd w:val="clear" w:color="auto" w:fill="FFFFFF"/>
        </w:rPr>
        <w:t xml:space="preserve">Then I looked at the Incidents Status: </w:t>
      </w:r>
    </w:p>
    <w:p w14:paraId="7868B5C3" w14:textId="3890BDE5" w:rsidR="00CF7CA3" w:rsidRPr="00944C9A" w:rsidRDefault="00492DF2" w:rsidP="00067A83">
      <w:pPr>
        <w:pStyle w:val="ListParagraph"/>
        <w:numPr>
          <w:ilvl w:val="0"/>
          <w:numId w:val="31"/>
        </w:numPr>
        <w:spacing w:line="480" w:lineRule="auto"/>
        <w:rPr>
          <w:rFonts w:ascii="Trebuchet MS" w:hAnsi="Trebuchet MS"/>
          <w:shd w:val="clear" w:color="auto" w:fill="FFFFFF"/>
        </w:rPr>
      </w:pPr>
      <w:r w:rsidRPr="00944C9A">
        <w:rPr>
          <w:rFonts w:ascii="Trebuchet MS" w:hAnsi="Trebuchet MS"/>
          <w:shd w:val="clear" w:color="auto" w:fill="FFFFFF"/>
        </w:rPr>
        <w:t>In P</w:t>
      </w:r>
      <w:r w:rsidR="00CF7CA3" w:rsidRPr="00944C9A">
        <w:rPr>
          <w:rFonts w:ascii="Trebuchet MS" w:hAnsi="Trebuchet MS"/>
          <w:shd w:val="clear" w:color="auto" w:fill="FFFFFF"/>
        </w:rPr>
        <w:t>rogress</w:t>
      </w:r>
    </w:p>
    <w:p w14:paraId="6412014F" w14:textId="77777777" w:rsidR="00CF7CA3" w:rsidRPr="00944C9A" w:rsidRDefault="00CF7CA3" w:rsidP="00067A83">
      <w:pPr>
        <w:pStyle w:val="ListParagraph"/>
        <w:numPr>
          <w:ilvl w:val="0"/>
          <w:numId w:val="31"/>
        </w:numPr>
        <w:spacing w:line="480" w:lineRule="auto"/>
        <w:rPr>
          <w:rFonts w:ascii="Trebuchet MS" w:hAnsi="Trebuchet MS"/>
          <w:shd w:val="clear" w:color="auto" w:fill="FFFFFF"/>
        </w:rPr>
      </w:pPr>
      <w:r w:rsidRPr="00944C9A">
        <w:rPr>
          <w:rFonts w:ascii="Trebuchet MS" w:hAnsi="Trebuchet MS"/>
          <w:shd w:val="clear" w:color="auto" w:fill="FFFFFF"/>
        </w:rPr>
        <w:lastRenderedPageBreak/>
        <w:t>New</w:t>
      </w:r>
    </w:p>
    <w:p w14:paraId="21C91D20" w14:textId="77777777" w:rsidR="00CF7CA3" w:rsidRPr="00944C9A" w:rsidRDefault="00CF7CA3" w:rsidP="00067A83">
      <w:pPr>
        <w:pStyle w:val="ListParagraph"/>
        <w:numPr>
          <w:ilvl w:val="0"/>
          <w:numId w:val="31"/>
        </w:numPr>
        <w:spacing w:line="480" w:lineRule="auto"/>
        <w:rPr>
          <w:rFonts w:ascii="Trebuchet MS" w:hAnsi="Trebuchet MS"/>
          <w:shd w:val="clear" w:color="auto" w:fill="FFFFFF"/>
        </w:rPr>
      </w:pPr>
      <w:r w:rsidRPr="00944C9A">
        <w:rPr>
          <w:rFonts w:ascii="Trebuchet MS" w:hAnsi="Trebuchet MS"/>
          <w:shd w:val="clear" w:color="auto" w:fill="FFFFFF"/>
        </w:rPr>
        <w:t xml:space="preserve">On Hold - Pending Service </w:t>
      </w:r>
    </w:p>
    <w:p w14:paraId="3B6F1DE8" w14:textId="77777777" w:rsidR="00CF7CA3" w:rsidRPr="00944C9A" w:rsidRDefault="00CF7CA3" w:rsidP="00067A83">
      <w:pPr>
        <w:pStyle w:val="ListParagraph"/>
        <w:numPr>
          <w:ilvl w:val="0"/>
          <w:numId w:val="31"/>
        </w:numPr>
        <w:spacing w:line="480" w:lineRule="auto"/>
        <w:rPr>
          <w:rFonts w:ascii="Trebuchet MS" w:hAnsi="Trebuchet MS"/>
          <w:shd w:val="clear" w:color="auto" w:fill="FFFFFF"/>
        </w:rPr>
      </w:pPr>
      <w:r w:rsidRPr="00944C9A">
        <w:rPr>
          <w:rFonts w:ascii="Trebuchet MS" w:hAnsi="Trebuchet MS"/>
          <w:shd w:val="clear" w:color="auto" w:fill="FFFFFF"/>
        </w:rPr>
        <w:t xml:space="preserve">On Hold - Pending Release </w:t>
      </w:r>
    </w:p>
    <w:p w14:paraId="30DB197C" w14:textId="77777777" w:rsidR="00CF7CA3" w:rsidRPr="00944C9A" w:rsidRDefault="00CF7CA3" w:rsidP="00067A83">
      <w:pPr>
        <w:pStyle w:val="ListParagraph"/>
        <w:numPr>
          <w:ilvl w:val="0"/>
          <w:numId w:val="31"/>
        </w:numPr>
        <w:spacing w:line="480" w:lineRule="auto"/>
        <w:rPr>
          <w:rFonts w:ascii="Trebuchet MS" w:hAnsi="Trebuchet MS"/>
          <w:shd w:val="clear" w:color="auto" w:fill="FFFFFF"/>
        </w:rPr>
      </w:pPr>
      <w:r w:rsidRPr="00944C9A">
        <w:rPr>
          <w:rFonts w:ascii="Trebuchet MS" w:hAnsi="Trebuchet MS"/>
          <w:shd w:val="clear" w:color="auto" w:fill="FFFFFF"/>
        </w:rPr>
        <w:t xml:space="preserve">On Hold - Pending Install/Upgrade </w:t>
      </w:r>
    </w:p>
    <w:p w14:paraId="606D7978" w14:textId="77777777" w:rsidR="00CF7CA3" w:rsidRPr="00944C9A" w:rsidRDefault="00CF7CA3" w:rsidP="00067A83">
      <w:pPr>
        <w:pStyle w:val="ListParagraph"/>
        <w:numPr>
          <w:ilvl w:val="0"/>
          <w:numId w:val="31"/>
        </w:numPr>
        <w:spacing w:line="480" w:lineRule="auto"/>
        <w:rPr>
          <w:rFonts w:ascii="Trebuchet MS" w:hAnsi="Trebuchet MS"/>
          <w:shd w:val="clear" w:color="auto" w:fill="FFFFFF"/>
        </w:rPr>
      </w:pPr>
      <w:r w:rsidRPr="00944C9A">
        <w:rPr>
          <w:rFonts w:ascii="Trebuchet MS" w:hAnsi="Trebuchet MS"/>
          <w:shd w:val="clear" w:color="auto" w:fill="FFFFFF"/>
        </w:rPr>
        <w:t xml:space="preserve">On Hold - Pending Fix </w:t>
      </w:r>
    </w:p>
    <w:p w14:paraId="62D9DF1C" w14:textId="77777777" w:rsidR="00CF7CA3" w:rsidRPr="00944C9A" w:rsidRDefault="00CF7CA3" w:rsidP="00067A83">
      <w:pPr>
        <w:pStyle w:val="ListParagraph"/>
        <w:numPr>
          <w:ilvl w:val="0"/>
          <w:numId w:val="31"/>
        </w:numPr>
        <w:spacing w:line="480" w:lineRule="auto"/>
        <w:rPr>
          <w:rFonts w:ascii="Trebuchet MS" w:hAnsi="Trebuchet MS"/>
          <w:shd w:val="clear" w:color="auto" w:fill="FFFFFF"/>
        </w:rPr>
      </w:pPr>
      <w:r w:rsidRPr="00944C9A">
        <w:rPr>
          <w:rFonts w:ascii="Trebuchet MS" w:hAnsi="Trebuchet MS"/>
          <w:shd w:val="clear" w:color="auto" w:fill="FFFFFF"/>
        </w:rPr>
        <w:t xml:space="preserve">On Hold - Enhancement Request </w:t>
      </w:r>
    </w:p>
    <w:p w14:paraId="5B51324D" w14:textId="77777777" w:rsidR="00CF7CA3" w:rsidRPr="00944C9A" w:rsidRDefault="00CF7CA3" w:rsidP="00067A83">
      <w:pPr>
        <w:pStyle w:val="ListParagraph"/>
        <w:numPr>
          <w:ilvl w:val="0"/>
          <w:numId w:val="31"/>
        </w:numPr>
        <w:spacing w:line="480" w:lineRule="auto"/>
        <w:rPr>
          <w:rFonts w:ascii="Trebuchet MS" w:hAnsi="Trebuchet MS"/>
          <w:shd w:val="clear" w:color="auto" w:fill="FFFFFF"/>
        </w:rPr>
      </w:pPr>
      <w:r w:rsidRPr="00944C9A">
        <w:rPr>
          <w:rFonts w:ascii="Trebuchet MS" w:hAnsi="Trebuchet MS"/>
          <w:shd w:val="clear" w:color="auto" w:fill="FFFFFF"/>
        </w:rPr>
        <w:t xml:space="preserve">On Hold - Customer Request; Escalated – Technical </w:t>
      </w:r>
    </w:p>
    <w:p w14:paraId="55039AD9" w14:textId="4E0E5478" w:rsidR="00CF7CA3" w:rsidRPr="00944C9A" w:rsidRDefault="00CF7CA3" w:rsidP="00067A83">
      <w:pPr>
        <w:pStyle w:val="ListParagraph"/>
        <w:numPr>
          <w:ilvl w:val="0"/>
          <w:numId w:val="31"/>
        </w:numPr>
        <w:spacing w:line="480" w:lineRule="auto"/>
        <w:rPr>
          <w:rFonts w:ascii="Trebuchet MS" w:hAnsi="Trebuchet MS"/>
          <w:shd w:val="clear" w:color="auto" w:fill="FFFFFF"/>
        </w:rPr>
      </w:pPr>
      <w:r w:rsidRPr="00944C9A">
        <w:rPr>
          <w:rFonts w:ascii="Trebuchet MS" w:hAnsi="Trebuchet MS"/>
          <w:shd w:val="clear" w:color="auto" w:fill="FFFFFF"/>
        </w:rPr>
        <w:t>Escalated –</w:t>
      </w:r>
      <w:r w:rsidR="00C43C93" w:rsidRPr="00944C9A">
        <w:rPr>
          <w:rFonts w:ascii="Trebuchet MS" w:hAnsi="Trebuchet MS"/>
          <w:shd w:val="clear" w:color="auto" w:fill="FFFFFF"/>
        </w:rPr>
        <w:t xml:space="preserve"> </w:t>
      </w:r>
      <w:r w:rsidRPr="00944C9A">
        <w:rPr>
          <w:rFonts w:ascii="Trebuchet MS" w:hAnsi="Trebuchet MS"/>
          <w:shd w:val="clear" w:color="auto" w:fill="FFFFFF"/>
        </w:rPr>
        <w:t xml:space="preserve">Candidate for Next Release </w:t>
      </w:r>
    </w:p>
    <w:p w14:paraId="06585FBC" w14:textId="77777777" w:rsidR="00CF7CA3" w:rsidRPr="00944C9A" w:rsidRDefault="00CF7CA3" w:rsidP="00067A83">
      <w:pPr>
        <w:pStyle w:val="ListParagraph"/>
        <w:numPr>
          <w:ilvl w:val="0"/>
          <w:numId w:val="31"/>
        </w:numPr>
        <w:spacing w:line="480" w:lineRule="auto"/>
        <w:rPr>
          <w:rFonts w:ascii="Trebuchet MS" w:hAnsi="Trebuchet MS"/>
          <w:shd w:val="clear" w:color="auto" w:fill="FFFFFF"/>
        </w:rPr>
      </w:pPr>
      <w:r w:rsidRPr="00944C9A">
        <w:rPr>
          <w:rFonts w:ascii="Trebuchet MS" w:hAnsi="Trebuchet MS"/>
          <w:shd w:val="clear" w:color="auto" w:fill="FFFFFF"/>
        </w:rPr>
        <w:t xml:space="preserve">Waiting For Customer </w:t>
      </w:r>
    </w:p>
    <w:p w14:paraId="075D6E2A" w14:textId="77777777" w:rsidR="00CF7CA3" w:rsidRPr="00944C9A" w:rsidRDefault="00CF7CA3" w:rsidP="00067A83">
      <w:pPr>
        <w:pStyle w:val="ListParagraph"/>
        <w:numPr>
          <w:ilvl w:val="0"/>
          <w:numId w:val="31"/>
        </w:numPr>
        <w:spacing w:line="480" w:lineRule="auto"/>
        <w:rPr>
          <w:rFonts w:ascii="Trebuchet MS" w:hAnsi="Trebuchet MS"/>
          <w:shd w:val="clear" w:color="auto" w:fill="FFFFFF"/>
        </w:rPr>
      </w:pPr>
      <w:r w:rsidRPr="00944C9A">
        <w:rPr>
          <w:rFonts w:ascii="Trebuchet MS" w:hAnsi="Trebuchet MS"/>
          <w:shd w:val="clear" w:color="auto" w:fill="FFFFFF"/>
        </w:rPr>
        <w:t>Resolved - Pending Acceptance</w:t>
      </w:r>
    </w:p>
    <w:p w14:paraId="265803F2" w14:textId="77777777" w:rsidR="00CF7CA3" w:rsidRPr="00944C9A" w:rsidRDefault="00CF7CA3" w:rsidP="00C545B1">
      <w:pPr>
        <w:spacing w:after="0" w:afterAutospacing="0" w:line="480" w:lineRule="auto"/>
        <w:rPr>
          <w:shd w:val="clear" w:color="auto" w:fill="FFFFFF"/>
        </w:rPr>
      </w:pPr>
    </w:p>
    <w:p w14:paraId="199C27B8" w14:textId="5FDF2B26" w:rsidR="00CF7CA3" w:rsidRPr="00944C9A" w:rsidRDefault="00CF7CA3" w:rsidP="00C545B1">
      <w:pPr>
        <w:spacing w:after="0" w:afterAutospacing="0" w:line="480" w:lineRule="auto"/>
        <w:rPr>
          <w:shd w:val="clear" w:color="auto" w:fill="FFFFFF"/>
        </w:rPr>
      </w:pPr>
      <w:r w:rsidRPr="00944C9A">
        <w:rPr>
          <w:shd w:val="clear" w:color="auto" w:fill="FFFFFF"/>
        </w:rPr>
        <w:t>In addition, I looked at the Root Cause Analysis of incidents that were closed off for whatever the reasons, example, Customer – Information Request or Closed – No res</w:t>
      </w:r>
      <w:r w:rsidR="00B57E33" w:rsidRPr="00944C9A">
        <w:rPr>
          <w:shd w:val="clear" w:color="auto" w:fill="FFFFFF"/>
        </w:rPr>
        <w:t xml:space="preserve">ponse or Customer – Duplicate. Duplicate incidents </w:t>
      </w:r>
      <w:r w:rsidRPr="00944C9A">
        <w:rPr>
          <w:shd w:val="clear" w:color="auto" w:fill="FFFFFF"/>
        </w:rPr>
        <w:t>log</w:t>
      </w:r>
      <w:r w:rsidR="00B57E33" w:rsidRPr="00944C9A">
        <w:rPr>
          <w:shd w:val="clear" w:color="auto" w:fill="FFFFFF"/>
        </w:rPr>
        <w:t>ged</w:t>
      </w:r>
      <w:r w:rsidRPr="00944C9A">
        <w:rPr>
          <w:shd w:val="clear" w:color="auto" w:fill="FFFFFF"/>
        </w:rPr>
        <w:t xml:space="preserve"> in </w:t>
      </w:r>
      <w:r w:rsidR="00B57E33" w:rsidRPr="00944C9A">
        <w:rPr>
          <w:shd w:val="clear" w:color="auto" w:fill="FFFFFF"/>
        </w:rPr>
        <w:t xml:space="preserve">exact </w:t>
      </w:r>
      <w:r w:rsidRPr="00944C9A">
        <w:rPr>
          <w:shd w:val="clear" w:color="auto" w:fill="FFFFFF"/>
        </w:rPr>
        <w:t>same issue meaning double time is spent</w:t>
      </w:r>
      <w:r w:rsidR="00B57E33" w:rsidRPr="00944C9A">
        <w:rPr>
          <w:shd w:val="clear" w:color="auto" w:fill="FFFFFF"/>
        </w:rPr>
        <w:t xml:space="preserve"> if two team members pick up at different point</w:t>
      </w:r>
      <w:r w:rsidRPr="00944C9A">
        <w:rPr>
          <w:shd w:val="clear" w:color="auto" w:fill="FFFFFF"/>
        </w:rPr>
        <w:t>.</w:t>
      </w:r>
    </w:p>
    <w:p w14:paraId="0AFF786B" w14:textId="77777777" w:rsidR="00C811CA" w:rsidRPr="00944C9A" w:rsidRDefault="00C811CA" w:rsidP="00C545B1">
      <w:pPr>
        <w:spacing w:after="0" w:afterAutospacing="0" w:line="480" w:lineRule="auto"/>
        <w:jc w:val="center"/>
        <w:rPr>
          <w:b/>
          <w:u w:val="single"/>
          <w:shd w:val="clear" w:color="auto" w:fill="FFFFFF"/>
        </w:rPr>
      </w:pPr>
    </w:p>
    <w:p w14:paraId="2EC45653" w14:textId="77777777" w:rsidR="0027706C" w:rsidRPr="00944C9A" w:rsidRDefault="0027706C" w:rsidP="00C545B1">
      <w:pPr>
        <w:spacing w:after="0" w:afterAutospacing="0" w:line="480" w:lineRule="auto"/>
        <w:jc w:val="center"/>
        <w:rPr>
          <w:b/>
          <w:u w:val="single"/>
          <w:shd w:val="clear" w:color="auto" w:fill="FFFFFF"/>
        </w:rPr>
      </w:pPr>
    </w:p>
    <w:p w14:paraId="3D3068AC" w14:textId="77777777" w:rsidR="0027706C" w:rsidRPr="00944C9A" w:rsidRDefault="0027706C" w:rsidP="00C545B1">
      <w:pPr>
        <w:spacing w:after="0" w:afterAutospacing="0" w:line="480" w:lineRule="auto"/>
        <w:jc w:val="center"/>
        <w:rPr>
          <w:b/>
          <w:u w:val="single"/>
          <w:shd w:val="clear" w:color="auto" w:fill="FFFFFF"/>
        </w:rPr>
      </w:pPr>
    </w:p>
    <w:p w14:paraId="052C6302" w14:textId="77777777" w:rsidR="0027706C" w:rsidRPr="00944C9A" w:rsidRDefault="0027706C" w:rsidP="00C545B1">
      <w:pPr>
        <w:spacing w:after="0" w:afterAutospacing="0" w:line="480" w:lineRule="auto"/>
        <w:jc w:val="center"/>
        <w:rPr>
          <w:b/>
          <w:u w:val="single"/>
          <w:shd w:val="clear" w:color="auto" w:fill="FFFFFF"/>
        </w:rPr>
      </w:pPr>
    </w:p>
    <w:p w14:paraId="12DEF302" w14:textId="77777777" w:rsidR="0027706C" w:rsidRPr="00944C9A" w:rsidRDefault="0027706C" w:rsidP="00C545B1">
      <w:pPr>
        <w:spacing w:after="0" w:afterAutospacing="0" w:line="480" w:lineRule="auto"/>
        <w:jc w:val="center"/>
        <w:rPr>
          <w:b/>
          <w:u w:val="single"/>
          <w:shd w:val="clear" w:color="auto" w:fill="FFFFFF"/>
        </w:rPr>
      </w:pPr>
    </w:p>
    <w:p w14:paraId="694698A8" w14:textId="77777777" w:rsidR="005F3DCB" w:rsidRPr="00944C9A" w:rsidRDefault="005F3DCB">
      <w:pPr>
        <w:spacing w:after="0" w:afterAutospacing="0"/>
        <w:jc w:val="left"/>
        <w:rPr>
          <w:b/>
          <w:u w:val="single"/>
          <w:shd w:val="clear" w:color="auto" w:fill="FFFFFF"/>
        </w:rPr>
      </w:pPr>
      <w:r w:rsidRPr="00944C9A">
        <w:rPr>
          <w:b/>
          <w:u w:val="single"/>
          <w:shd w:val="clear" w:color="auto" w:fill="FFFFFF"/>
        </w:rPr>
        <w:br w:type="page"/>
      </w:r>
    </w:p>
    <w:p w14:paraId="718F7C6E" w14:textId="4E5335DF" w:rsidR="00CF7CA3" w:rsidRPr="00944C9A" w:rsidRDefault="00CF7CA3" w:rsidP="00C545B1">
      <w:pPr>
        <w:spacing w:after="0" w:afterAutospacing="0" w:line="480" w:lineRule="auto"/>
        <w:jc w:val="center"/>
        <w:rPr>
          <w:b/>
          <w:u w:val="single"/>
          <w:shd w:val="clear" w:color="auto" w:fill="FFFFFF"/>
        </w:rPr>
      </w:pPr>
      <w:r w:rsidRPr="00944C9A">
        <w:rPr>
          <w:b/>
          <w:u w:val="single"/>
          <w:shd w:val="clear" w:color="auto" w:fill="FFFFFF"/>
        </w:rPr>
        <w:lastRenderedPageBreak/>
        <w:t>INTERNAL AND EXTERNAL DOCUMENTS</w:t>
      </w:r>
    </w:p>
    <w:p w14:paraId="28A58817" w14:textId="35F4939E" w:rsidR="00CF7CA3" w:rsidRPr="00944C9A" w:rsidRDefault="00CF7CA3" w:rsidP="00C545B1">
      <w:pPr>
        <w:spacing w:after="0" w:afterAutospacing="0" w:line="480" w:lineRule="auto"/>
        <w:rPr>
          <w:shd w:val="clear" w:color="auto" w:fill="FFFFFF"/>
        </w:rPr>
      </w:pPr>
      <w:r w:rsidRPr="00944C9A">
        <w:rPr>
          <w:shd w:val="clear" w:color="auto" w:fill="FFFFFF"/>
        </w:rPr>
        <w:t>The data would be taken from the CRM, non-closed incidents this week, auto-resolved not resolving and from the age fields.  The age field shows how long an incident has been communicated to since it was logged in.  Following an “Audit History” (</w:t>
      </w:r>
      <w:r w:rsidR="00DF4291" w:rsidRPr="00944C9A">
        <w:rPr>
          <w:shd w:val="clear" w:color="auto" w:fill="FFFFFF"/>
        </w:rPr>
        <w:t xml:space="preserve">it is </w:t>
      </w:r>
      <w:r w:rsidRPr="00944C9A">
        <w:rPr>
          <w:shd w:val="clear" w:color="auto" w:fill="FFFFFF"/>
        </w:rPr>
        <w:t xml:space="preserve">like a </w:t>
      </w:r>
      <w:r w:rsidR="00DF4291" w:rsidRPr="00944C9A">
        <w:rPr>
          <w:shd w:val="clear" w:color="auto" w:fill="FFFFFF"/>
        </w:rPr>
        <w:t>paper trail</w:t>
      </w:r>
      <w:r w:rsidRPr="00944C9A">
        <w:rPr>
          <w:shd w:val="clear" w:color="auto" w:fill="FFFFFF"/>
        </w:rPr>
        <w:t xml:space="preserve"> o</w:t>
      </w:r>
      <w:r w:rsidR="00DF4291" w:rsidRPr="00944C9A">
        <w:rPr>
          <w:shd w:val="clear" w:color="auto" w:fill="FFFFFF"/>
        </w:rPr>
        <w:t>f evidence) in CRM it will show</w:t>
      </w:r>
      <w:r w:rsidRPr="00944C9A">
        <w:rPr>
          <w:shd w:val="clear" w:color="auto" w:fill="FFFFFF"/>
        </w:rPr>
        <w:t xml:space="preserve"> no action has been made to this incident and the age will indicate if it has been days, weeks, months and even years.  The CRM has a feature of auto alerts functionality which counts up days of no action/communication made on incident.  I </w:t>
      </w:r>
      <w:r w:rsidR="00892C57" w:rsidRPr="00944C9A">
        <w:rPr>
          <w:shd w:val="clear" w:color="auto" w:fill="FFFFFF"/>
        </w:rPr>
        <w:t>obtained</w:t>
      </w:r>
      <w:r w:rsidRPr="00944C9A">
        <w:rPr>
          <w:shd w:val="clear" w:color="auto" w:fill="FFFFFF"/>
        </w:rPr>
        <w:t xml:space="preserve"> information from other fields because I wanted to examine other areas that may be causing an impact and to eliminate any other root causes.  I </w:t>
      </w:r>
      <w:r w:rsidR="001B1460" w:rsidRPr="00944C9A">
        <w:rPr>
          <w:shd w:val="clear" w:color="auto" w:fill="FFFFFF"/>
        </w:rPr>
        <w:t xml:space="preserve">carried out a comparison </w:t>
      </w:r>
      <w:r w:rsidR="00DF4291" w:rsidRPr="00944C9A">
        <w:rPr>
          <w:shd w:val="clear" w:color="auto" w:fill="FFFFFF"/>
        </w:rPr>
        <w:t>analy</w:t>
      </w:r>
      <w:r w:rsidR="001B1460" w:rsidRPr="00944C9A">
        <w:rPr>
          <w:shd w:val="clear" w:color="auto" w:fill="FFFFFF"/>
        </w:rPr>
        <w:t>sis</w:t>
      </w:r>
      <w:r w:rsidRPr="00944C9A">
        <w:rPr>
          <w:shd w:val="clear" w:color="auto" w:fill="FFFFFF"/>
        </w:rPr>
        <w:t xml:space="preserve"> </w:t>
      </w:r>
      <w:r w:rsidR="001B1460" w:rsidRPr="00944C9A">
        <w:rPr>
          <w:shd w:val="clear" w:color="auto" w:fill="FFFFFF"/>
        </w:rPr>
        <w:t>on a</w:t>
      </w:r>
      <w:r w:rsidRPr="00944C9A">
        <w:rPr>
          <w:shd w:val="clear" w:color="auto" w:fill="FFFFFF"/>
        </w:rPr>
        <w:t xml:space="preserve"> week </w:t>
      </w:r>
      <w:r w:rsidR="00DF4291" w:rsidRPr="00944C9A">
        <w:rPr>
          <w:shd w:val="clear" w:color="auto" w:fill="FFFFFF"/>
        </w:rPr>
        <w:t>by</w:t>
      </w:r>
      <w:r w:rsidRPr="00944C9A">
        <w:rPr>
          <w:shd w:val="clear" w:color="auto" w:fill="FFFFFF"/>
        </w:rPr>
        <w:t xml:space="preserve"> week </w:t>
      </w:r>
      <w:r w:rsidR="001B1460" w:rsidRPr="00944C9A">
        <w:rPr>
          <w:shd w:val="clear" w:color="auto" w:fill="FFFFFF"/>
        </w:rPr>
        <w:t xml:space="preserve">basis </w:t>
      </w:r>
      <w:r w:rsidRPr="00944C9A">
        <w:rPr>
          <w:shd w:val="clear" w:color="auto" w:fill="FFFFFF"/>
        </w:rPr>
        <w:t>and what other reasons had caused the changes on the incidents to escalate.  The impact of the business remains on whether the incidents were closed off or remained open for a long time unnecessarily.  It would reflect on how customers have been treated by the company when the company is trying to promote and inspire certain industries of their software products applications to their working environments.</w:t>
      </w:r>
      <w:r w:rsidR="00DF4291" w:rsidRPr="00944C9A">
        <w:rPr>
          <w:shd w:val="clear" w:color="auto" w:fill="FFFFFF"/>
        </w:rPr>
        <w:t xml:space="preserve">  Customers may go to another company.</w:t>
      </w:r>
    </w:p>
    <w:p w14:paraId="3A7D58E7" w14:textId="77777777" w:rsidR="001327BD" w:rsidRPr="00944C9A" w:rsidRDefault="001327BD" w:rsidP="00C545B1">
      <w:pPr>
        <w:spacing w:after="0" w:afterAutospacing="0" w:line="480" w:lineRule="auto"/>
        <w:rPr>
          <w:shd w:val="clear" w:color="auto" w:fill="FFFFFF"/>
        </w:rPr>
      </w:pPr>
    </w:p>
    <w:p w14:paraId="70630DF5" w14:textId="77777777" w:rsidR="00CF7CA3" w:rsidRPr="00944C9A" w:rsidRDefault="00CF7CA3" w:rsidP="00C545B1">
      <w:pPr>
        <w:spacing w:after="0" w:afterAutospacing="0" w:line="480" w:lineRule="auto"/>
        <w:jc w:val="center"/>
        <w:rPr>
          <w:b/>
          <w:u w:val="single"/>
          <w:shd w:val="clear" w:color="auto" w:fill="FFFFFF"/>
        </w:rPr>
      </w:pPr>
      <w:r w:rsidRPr="00944C9A">
        <w:rPr>
          <w:b/>
          <w:u w:val="single"/>
          <w:shd w:val="clear" w:color="auto" w:fill="FFFFFF"/>
        </w:rPr>
        <w:t>BUSINESS PROCESS OF THE WORK CARRIED OUT</w:t>
      </w:r>
    </w:p>
    <w:p w14:paraId="231B6438" w14:textId="421E367E" w:rsidR="00CF7CA3" w:rsidRPr="00944C9A" w:rsidRDefault="00CF7CA3" w:rsidP="00C545B1">
      <w:pPr>
        <w:spacing w:after="0" w:afterAutospacing="0" w:line="480" w:lineRule="auto"/>
      </w:pPr>
      <w:r w:rsidRPr="00944C9A">
        <w:t>Service Support and Service Delivery are considered to be at the heart of the ITIL framework for IT Service Management (</w:t>
      </w:r>
      <w:r w:rsidRPr="00944C9A">
        <w:rPr>
          <w:lang w:val="en-GB"/>
        </w:rPr>
        <w:t xml:space="preserve">Van Bon, Pieper, and van der Veen, 2015).  Figure </w:t>
      </w:r>
      <w:r w:rsidR="009531B3" w:rsidRPr="00944C9A">
        <w:rPr>
          <w:lang w:val="en-GB"/>
        </w:rPr>
        <w:t>6</w:t>
      </w:r>
      <w:r w:rsidR="0007159A" w:rsidRPr="00944C9A">
        <w:rPr>
          <w:lang w:val="en-GB"/>
        </w:rPr>
        <w:t xml:space="preserve"> </w:t>
      </w:r>
      <w:r w:rsidRPr="00944C9A">
        <w:rPr>
          <w:lang w:val="en-GB"/>
        </w:rPr>
        <w:t>shows the Incident Management Process without ITIL diagram taken from the lecture slide note on Capability Maturity Model Integration (CMMI) in Computer Services Management module (Carmody, 2014).</w:t>
      </w:r>
    </w:p>
    <w:p w14:paraId="6E619157" w14:textId="77777777" w:rsidR="005F3DCB" w:rsidRPr="00944C9A" w:rsidRDefault="005F3DCB" w:rsidP="005F3DCB">
      <w:pPr>
        <w:spacing w:after="0" w:afterAutospacing="0" w:line="480" w:lineRule="auto"/>
        <w:rPr>
          <w:shd w:val="clear" w:color="auto" w:fill="FFFFFF"/>
        </w:rPr>
      </w:pPr>
      <w:r w:rsidRPr="00944C9A">
        <w:rPr>
          <w:noProof/>
          <w:lang w:eastAsia="en-IE"/>
        </w:rPr>
        <w:lastRenderedPageBreak/>
        <w:drawing>
          <wp:inline distT="0" distB="0" distL="0" distR="0" wp14:anchorId="2F65F9FD" wp14:editId="763431C7">
            <wp:extent cx="5733418" cy="16786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43575" cy="1681649"/>
                    </a:xfrm>
                    <a:prstGeom prst="rect">
                      <a:avLst/>
                    </a:prstGeom>
                  </pic:spPr>
                </pic:pic>
              </a:graphicData>
            </a:graphic>
          </wp:inline>
        </w:drawing>
      </w:r>
    </w:p>
    <w:p w14:paraId="3011A14E" w14:textId="77777777" w:rsidR="005F3DCB" w:rsidRPr="00944C9A" w:rsidRDefault="005F3DCB" w:rsidP="005F3DCB">
      <w:pPr>
        <w:spacing w:after="0" w:afterAutospacing="0" w:line="480" w:lineRule="auto"/>
        <w:rPr>
          <w:shd w:val="clear" w:color="auto" w:fill="FFFFFF"/>
        </w:rPr>
      </w:pPr>
      <w:r w:rsidRPr="00944C9A">
        <w:rPr>
          <w:b/>
          <w:shd w:val="clear" w:color="auto" w:fill="FFFFFF"/>
        </w:rPr>
        <w:t>Figure 6.</w:t>
      </w:r>
      <w:r w:rsidRPr="00944C9A">
        <w:rPr>
          <w:shd w:val="clear" w:color="auto" w:fill="FFFFFF"/>
        </w:rPr>
        <w:t xml:space="preserve"> Incident Management Process without ITIL diagram (Carmody, 2014)</w:t>
      </w:r>
    </w:p>
    <w:p w14:paraId="6CE087B1" w14:textId="77777777" w:rsidR="00CF7CA3" w:rsidRPr="00944C9A" w:rsidRDefault="00CF7CA3" w:rsidP="00C545B1">
      <w:pPr>
        <w:spacing w:after="0" w:afterAutospacing="0" w:line="480" w:lineRule="auto"/>
        <w:rPr>
          <w:shd w:val="clear" w:color="auto" w:fill="FFFFFF"/>
        </w:rPr>
      </w:pPr>
    </w:p>
    <w:p w14:paraId="7CC278D9" w14:textId="2AD05285" w:rsidR="00CF7CA3" w:rsidRPr="00944C9A" w:rsidRDefault="00CF7CA3" w:rsidP="00C545B1">
      <w:pPr>
        <w:spacing w:after="0" w:afterAutospacing="0" w:line="480" w:lineRule="auto"/>
        <w:rPr>
          <w:shd w:val="clear" w:color="auto" w:fill="FFFFFF"/>
        </w:rPr>
      </w:pPr>
      <w:r w:rsidRPr="00944C9A">
        <w:rPr>
          <w:shd w:val="clear" w:color="auto" w:fill="FFFFFF"/>
        </w:rPr>
        <w:t xml:space="preserve">Objective of Incident Management - To return to the normal service level, as defined in the SLA, with smallest possible impact on the business activity of the company and the user (Carmody, 2014).  See Figure </w:t>
      </w:r>
      <w:r w:rsidR="009531B3" w:rsidRPr="00944C9A">
        <w:rPr>
          <w:shd w:val="clear" w:color="auto" w:fill="FFFFFF"/>
        </w:rPr>
        <w:t>7</w:t>
      </w:r>
      <w:r w:rsidRPr="00944C9A">
        <w:rPr>
          <w:shd w:val="clear" w:color="auto" w:fill="FFFFFF"/>
        </w:rPr>
        <w:t xml:space="preserve"> of a team plan called </w:t>
      </w:r>
      <w:r w:rsidRPr="00944C9A">
        <w:rPr>
          <w:noProof/>
          <w:shd w:val="clear" w:color="auto" w:fill="FFFFFF"/>
          <w:lang w:eastAsia="en-IE"/>
        </w:rPr>
        <w:t>Sweeping up the incidents process plan (internal, 2016)</w:t>
      </w:r>
      <w:r w:rsidRPr="00944C9A">
        <w:rPr>
          <w:shd w:val="clear" w:color="auto" w:fill="FFFFFF"/>
        </w:rPr>
        <w:t xml:space="preserve">, where the plan is to reduce the number of escalated incidents.  The graph demonstrates how the incident management process should </w:t>
      </w:r>
      <w:r w:rsidR="001C7BE2" w:rsidRPr="00944C9A">
        <w:rPr>
          <w:shd w:val="clear" w:color="auto" w:fill="FFFFFF"/>
        </w:rPr>
        <w:t>appear</w:t>
      </w:r>
      <w:r w:rsidRPr="00944C9A">
        <w:rPr>
          <w:shd w:val="clear" w:color="auto" w:fill="FFFFFF"/>
        </w:rPr>
        <w:t xml:space="preserve"> in the end after each stage.</w:t>
      </w:r>
    </w:p>
    <w:p w14:paraId="4BC5F235" w14:textId="3A0A47A2" w:rsidR="00CF7CA3" w:rsidRPr="00944C9A" w:rsidRDefault="00FA547D" w:rsidP="00C545B1">
      <w:pPr>
        <w:spacing w:after="0" w:afterAutospacing="0" w:line="480" w:lineRule="auto"/>
        <w:rPr>
          <w:shd w:val="clear" w:color="auto" w:fill="FFFFFF"/>
        </w:rPr>
      </w:pPr>
      <w:r w:rsidRPr="00944C9A">
        <w:rPr>
          <w:shd w:val="clear" w:color="auto" w:fill="FFFFFF"/>
        </w:rPr>
        <w:t>The a</w:t>
      </w:r>
      <w:r w:rsidR="00CF7CA3" w:rsidRPr="00944C9A">
        <w:rPr>
          <w:shd w:val="clear" w:color="auto" w:fill="FFFFFF"/>
        </w:rPr>
        <w:t>ctivities</w:t>
      </w:r>
      <w:r w:rsidRPr="00944C9A">
        <w:rPr>
          <w:shd w:val="clear" w:color="auto" w:fill="FFFFFF"/>
        </w:rPr>
        <w:t xml:space="preserve"> involved in this process are</w:t>
      </w:r>
      <w:r w:rsidR="00CF7CA3" w:rsidRPr="00944C9A">
        <w:rPr>
          <w:shd w:val="clear" w:color="auto" w:fill="FFFFFF"/>
        </w:rPr>
        <w:t>:</w:t>
      </w:r>
    </w:p>
    <w:p w14:paraId="03E9A849" w14:textId="77777777" w:rsidR="00CF7CA3" w:rsidRPr="00944C9A" w:rsidRDefault="00CF7CA3" w:rsidP="00067A83">
      <w:pPr>
        <w:numPr>
          <w:ilvl w:val="1"/>
          <w:numId w:val="22"/>
        </w:numPr>
        <w:spacing w:after="0" w:afterAutospacing="0" w:line="480" w:lineRule="auto"/>
        <w:rPr>
          <w:shd w:val="clear" w:color="auto" w:fill="FFFFFF"/>
        </w:rPr>
      </w:pPr>
      <w:r w:rsidRPr="00944C9A">
        <w:rPr>
          <w:shd w:val="clear" w:color="auto" w:fill="FFFFFF"/>
        </w:rPr>
        <w:t>Detection &amp; Recording</w:t>
      </w:r>
    </w:p>
    <w:p w14:paraId="35E9A182" w14:textId="77777777" w:rsidR="00CF7CA3" w:rsidRPr="00944C9A" w:rsidRDefault="00CF7CA3" w:rsidP="00067A83">
      <w:pPr>
        <w:numPr>
          <w:ilvl w:val="1"/>
          <w:numId w:val="22"/>
        </w:numPr>
        <w:spacing w:after="0" w:afterAutospacing="0" w:line="480" w:lineRule="auto"/>
        <w:rPr>
          <w:shd w:val="clear" w:color="auto" w:fill="FFFFFF"/>
        </w:rPr>
      </w:pPr>
      <w:r w:rsidRPr="00944C9A">
        <w:rPr>
          <w:shd w:val="clear" w:color="auto" w:fill="FFFFFF"/>
        </w:rPr>
        <w:t>Classification &amp; first Line Support</w:t>
      </w:r>
    </w:p>
    <w:p w14:paraId="5EE5B96A" w14:textId="77777777" w:rsidR="00CF7CA3" w:rsidRPr="00944C9A" w:rsidRDefault="00CF7CA3" w:rsidP="00067A83">
      <w:pPr>
        <w:numPr>
          <w:ilvl w:val="1"/>
          <w:numId w:val="22"/>
        </w:numPr>
        <w:spacing w:after="0" w:afterAutospacing="0" w:line="480" w:lineRule="auto"/>
        <w:rPr>
          <w:shd w:val="clear" w:color="auto" w:fill="FFFFFF"/>
        </w:rPr>
      </w:pPr>
      <w:r w:rsidRPr="00944C9A">
        <w:rPr>
          <w:shd w:val="clear" w:color="auto" w:fill="FFFFFF"/>
        </w:rPr>
        <w:t>Matching</w:t>
      </w:r>
    </w:p>
    <w:p w14:paraId="2E06F266" w14:textId="77777777" w:rsidR="00CF7CA3" w:rsidRPr="00944C9A" w:rsidRDefault="00CF7CA3" w:rsidP="00067A83">
      <w:pPr>
        <w:numPr>
          <w:ilvl w:val="1"/>
          <w:numId w:val="22"/>
        </w:numPr>
        <w:spacing w:after="0" w:afterAutospacing="0" w:line="480" w:lineRule="auto"/>
        <w:rPr>
          <w:shd w:val="clear" w:color="auto" w:fill="FFFFFF"/>
        </w:rPr>
      </w:pPr>
      <w:r w:rsidRPr="00944C9A">
        <w:rPr>
          <w:shd w:val="clear" w:color="auto" w:fill="FFFFFF"/>
        </w:rPr>
        <w:t>Investigation and Diagnosis</w:t>
      </w:r>
    </w:p>
    <w:p w14:paraId="5B8DF331" w14:textId="77777777" w:rsidR="00CF7CA3" w:rsidRPr="00944C9A" w:rsidRDefault="00CF7CA3" w:rsidP="00067A83">
      <w:pPr>
        <w:numPr>
          <w:ilvl w:val="1"/>
          <w:numId w:val="22"/>
        </w:numPr>
        <w:spacing w:after="0" w:afterAutospacing="0" w:line="480" w:lineRule="auto"/>
        <w:rPr>
          <w:shd w:val="clear" w:color="auto" w:fill="FFFFFF"/>
        </w:rPr>
      </w:pPr>
      <w:r w:rsidRPr="00944C9A">
        <w:rPr>
          <w:shd w:val="clear" w:color="auto" w:fill="FFFFFF"/>
        </w:rPr>
        <w:t>Resolution &amp; Recovery</w:t>
      </w:r>
    </w:p>
    <w:p w14:paraId="6FB78B38" w14:textId="77777777" w:rsidR="00CF7CA3" w:rsidRPr="00944C9A" w:rsidRDefault="00CF7CA3" w:rsidP="00067A83">
      <w:pPr>
        <w:numPr>
          <w:ilvl w:val="1"/>
          <w:numId w:val="22"/>
        </w:numPr>
        <w:spacing w:after="0" w:afterAutospacing="0" w:line="480" w:lineRule="auto"/>
        <w:rPr>
          <w:shd w:val="clear" w:color="auto" w:fill="FFFFFF"/>
        </w:rPr>
      </w:pPr>
      <w:r w:rsidRPr="00944C9A">
        <w:rPr>
          <w:shd w:val="clear" w:color="auto" w:fill="FFFFFF"/>
        </w:rPr>
        <w:t>Incident Closure</w:t>
      </w:r>
    </w:p>
    <w:p w14:paraId="6F64DD2D" w14:textId="77777777" w:rsidR="00CF7CA3" w:rsidRPr="00944C9A" w:rsidRDefault="00CF7CA3" w:rsidP="00067A83">
      <w:pPr>
        <w:numPr>
          <w:ilvl w:val="1"/>
          <w:numId w:val="22"/>
        </w:numPr>
        <w:spacing w:after="0" w:afterAutospacing="0" w:line="480" w:lineRule="auto"/>
        <w:rPr>
          <w:shd w:val="clear" w:color="auto" w:fill="FFFFFF"/>
        </w:rPr>
      </w:pPr>
      <w:r w:rsidRPr="00944C9A">
        <w:rPr>
          <w:shd w:val="clear" w:color="auto" w:fill="FFFFFF"/>
        </w:rPr>
        <w:t>Incident Ownership</w:t>
      </w:r>
    </w:p>
    <w:p w14:paraId="0B85EE87" w14:textId="77777777" w:rsidR="00CF7CA3" w:rsidRPr="00944C9A" w:rsidRDefault="00CF7CA3" w:rsidP="00067A83">
      <w:pPr>
        <w:numPr>
          <w:ilvl w:val="1"/>
          <w:numId w:val="22"/>
        </w:numPr>
        <w:spacing w:after="0" w:afterAutospacing="0" w:line="480" w:lineRule="auto"/>
        <w:rPr>
          <w:shd w:val="clear" w:color="auto" w:fill="FFFFFF"/>
        </w:rPr>
      </w:pPr>
      <w:r w:rsidRPr="00944C9A">
        <w:rPr>
          <w:shd w:val="clear" w:color="auto" w:fill="FFFFFF"/>
        </w:rPr>
        <w:t>Monitoring</w:t>
      </w:r>
    </w:p>
    <w:p w14:paraId="2C1C692A" w14:textId="77777777" w:rsidR="00CF7CA3" w:rsidRPr="00944C9A" w:rsidRDefault="00CF7CA3" w:rsidP="00067A83">
      <w:pPr>
        <w:numPr>
          <w:ilvl w:val="1"/>
          <w:numId w:val="22"/>
        </w:numPr>
        <w:spacing w:after="0" w:afterAutospacing="0" w:line="480" w:lineRule="auto"/>
        <w:rPr>
          <w:shd w:val="clear" w:color="auto" w:fill="FFFFFF"/>
        </w:rPr>
      </w:pPr>
      <w:r w:rsidRPr="00944C9A">
        <w:rPr>
          <w:shd w:val="clear" w:color="auto" w:fill="FFFFFF"/>
        </w:rPr>
        <w:t>Tracking and Communication</w:t>
      </w:r>
    </w:p>
    <w:p w14:paraId="58FB4BF8" w14:textId="77777777" w:rsidR="00CF7CA3" w:rsidRPr="00944C9A" w:rsidRDefault="00CF7CA3" w:rsidP="00067A83">
      <w:pPr>
        <w:pStyle w:val="ListParagraph"/>
        <w:numPr>
          <w:ilvl w:val="1"/>
          <w:numId w:val="22"/>
        </w:numPr>
        <w:spacing w:line="480" w:lineRule="auto"/>
        <w:rPr>
          <w:rFonts w:ascii="Trebuchet MS" w:hAnsi="Trebuchet MS"/>
          <w:shd w:val="clear" w:color="auto" w:fill="FFFFFF"/>
        </w:rPr>
      </w:pPr>
      <w:r w:rsidRPr="00944C9A">
        <w:rPr>
          <w:rFonts w:ascii="Trebuchet MS" w:hAnsi="Trebuchet MS"/>
          <w:shd w:val="clear" w:color="auto" w:fill="FFFFFF"/>
        </w:rPr>
        <w:t>Total Number of incidents closed</w:t>
      </w:r>
    </w:p>
    <w:p w14:paraId="3B9E4F85" w14:textId="77777777" w:rsidR="00CF7CA3" w:rsidRPr="00944C9A" w:rsidRDefault="00CF7CA3" w:rsidP="00067A83">
      <w:pPr>
        <w:pStyle w:val="ListParagraph"/>
        <w:numPr>
          <w:ilvl w:val="1"/>
          <w:numId w:val="22"/>
        </w:numPr>
        <w:spacing w:line="480" w:lineRule="auto"/>
        <w:rPr>
          <w:rFonts w:ascii="Trebuchet MS" w:hAnsi="Trebuchet MS"/>
          <w:shd w:val="clear" w:color="auto" w:fill="FFFFFF"/>
        </w:rPr>
      </w:pPr>
      <w:r w:rsidRPr="00944C9A">
        <w:rPr>
          <w:rFonts w:ascii="Trebuchet MS" w:hAnsi="Trebuchet MS"/>
          <w:shd w:val="clear" w:color="auto" w:fill="FFFFFF"/>
        </w:rPr>
        <w:t>Average Resolution Time</w:t>
      </w:r>
    </w:p>
    <w:p w14:paraId="2C008DF3" w14:textId="77777777" w:rsidR="00A93645" w:rsidRPr="00944C9A" w:rsidRDefault="00A93645" w:rsidP="00A93645">
      <w:pPr>
        <w:pStyle w:val="ListParagraph"/>
        <w:spacing w:line="480" w:lineRule="auto"/>
        <w:ind w:left="1440"/>
        <w:rPr>
          <w:rFonts w:ascii="Trebuchet MS" w:hAnsi="Trebuchet MS"/>
          <w:shd w:val="clear" w:color="auto" w:fill="FFFFFF"/>
        </w:rPr>
      </w:pPr>
    </w:p>
    <w:p w14:paraId="106472D0" w14:textId="77777777" w:rsidR="00CF7CA3" w:rsidRPr="00944C9A" w:rsidRDefault="00CF7CA3" w:rsidP="00C545B1">
      <w:pPr>
        <w:spacing w:after="0" w:afterAutospacing="0" w:line="480" w:lineRule="auto"/>
        <w:jc w:val="left"/>
        <w:rPr>
          <w:shd w:val="clear" w:color="auto" w:fill="FFFFFF"/>
        </w:rPr>
      </w:pPr>
    </w:p>
    <w:p w14:paraId="7895588C" w14:textId="77777777" w:rsidR="00CF7CA3" w:rsidRPr="00944C9A" w:rsidRDefault="00CF7CA3" w:rsidP="00C545B1">
      <w:pPr>
        <w:spacing w:after="0" w:afterAutospacing="0" w:line="480" w:lineRule="auto"/>
        <w:jc w:val="left"/>
        <w:rPr>
          <w:b/>
          <w:noProof/>
          <w:u w:val="single"/>
          <w:shd w:val="clear" w:color="auto" w:fill="FFFFFF"/>
          <w:lang w:eastAsia="en-IE"/>
        </w:rPr>
      </w:pPr>
      <w:r w:rsidRPr="00944C9A">
        <w:rPr>
          <w:noProof/>
          <w:lang w:eastAsia="en-IE"/>
        </w:rPr>
        <mc:AlternateContent>
          <mc:Choice Requires="wps">
            <w:drawing>
              <wp:anchor distT="0" distB="0" distL="114300" distR="114300" simplePos="0" relativeHeight="251665408" behindDoc="0" locked="0" layoutInCell="1" allowOverlap="1" wp14:anchorId="1496DC1A" wp14:editId="7A868AE9">
                <wp:simplePos x="0" y="0"/>
                <wp:positionH relativeFrom="column">
                  <wp:posOffset>26035</wp:posOffset>
                </wp:positionH>
                <wp:positionV relativeFrom="paragraph">
                  <wp:posOffset>856793</wp:posOffset>
                </wp:positionV>
                <wp:extent cx="5670708" cy="2662377"/>
                <wp:effectExtent l="0" t="0" r="25400" b="24130"/>
                <wp:wrapNone/>
                <wp:docPr id="51" name="Freeform 51"/>
                <wp:cNvGraphicFramePr/>
                <a:graphic xmlns:a="http://schemas.openxmlformats.org/drawingml/2006/main">
                  <a:graphicData uri="http://schemas.microsoft.com/office/word/2010/wordprocessingShape">
                    <wps:wsp>
                      <wps:cNvSpPr/>
                      <wps:spPr>
                        <a:xfrm>
                          <a:off x="0" y="0"/>
                          <a:ext cx="5670708" cy="2662377"/>
                        </a:xfrm>
                        <a:custGeom>
                          <a:avLst/>
                          <a:gdLst>
                            <a:gd name="connsiteX0" fmla="*/ 0 w 5670708"/>
                            <a:gd name="connsiteY0" fmla="*/ 874217 h 2662377"/>
                            <a:gd name="connsiteX1" fmla="*/ 1056640 w 5670708"/>
                            <a:gd name="connsiteY1" fmla="*/ 457 h 2662377"/>
                            <a:gd name="connsiteX2" fmla="*/ 1747520 w 5670708"/>
                            <a:gd name="connsiteY2" fmla="*/ 772617 h 2662377"/>
                            <a:gd name="connsiteX3" fmla="*/ 2722880 w 5670708"/>
                            <a:gd name="connsiteY3" fmla="*/ 1991817 h 2662377"/>
                            <a:gd name="connsiteX4" fmla="*/ 3901440 w 5670708"/>
                            <a:gd name="connsiteY4" fmla="*/ 2438857 h 2662377"/>
                            <a:gd name="connsiteX5" fmla="*/ 5527040 w 5670708"/>
                            <a:gd name="connsiteY5" fmla="*/ 2520137 h 2662377"/>
                            <a:gd name="connsiteX6" fmla="*/ 5364480 w 5670708"/>
                            <a:gd name="connsiteY6" fmla="*/ 2398217 h 2662377"/>
                            <a:gd name="connsiteX7" fmla="*/ 5669280 w 5670708"/>
                            <a:gd name="connsiteY7" fmla="*/ 2540457 h 2662377"/>
                            <a:gd name="connsiteX8" fmla="*/ 5486400 w 5670708"/>
                            <a:gd name="connsiteY8" fmla="*/ 2662377 h 2662377"/>
                            <a:gd name="connsiteX9" fmla="*/ 5486400 w 5670708"/>
                            <a:gd name="connsiteY9" fmla="*/ 2662377 h 2662377"/>
                            <a:gd name="connsiteX10" fmla="*/ 5486400 w 5670708"/>
                            <a:gd name="connsiteY10" fmla="*/ 2662377 h 26623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670708" h="2662377">
                              <a:moveTo>
                                <a:pt x="0" y="874217"/>
                              </a:moveTo>
                              <a:cubicBezTo>
                                <a:pt x="382693" y="445803"/>
                                <a:pt x="765387" y="17390"/>
                                <a:pt x="1056640" y="457"/>
                              </a:cubicBezTo>
                              <a:cubicBezTo>
                                <a:pt x="1347893" y="-16476"/>
                                <a:pt x="1469813" y="440724"/>
                                <a:pt x="1747520" y="772617"/>
                              </a:cubicBezTo>
                              <a:cubicBezTo>
                                <a:pt x="2025227" y="1104510"/>
                                <a:pt x="2363893" y="1714110"/>
                                <a:pt x="2722880" y="1991817"/>
                              </a:cubicBezTo>
                              <a:cubicBezTo>
                                <a:pt x="3081867" y="2269524"/>
                                <a:pt x="3434080" y="2350804"/>
                                <a:pt x="3901440" y="2438857"/>
                              </a:cubicBezTo>
                              <a:cubicBezTo>
                                <a:pt x="4368800" y="2526910"/>
                                <a:pt x="5283200" y="2526910"/>
                                <a:pt x="5527040" y="2520137"/>
                              </a:cubicBezTo>
                              <a:cubicBezTo>
                                <a:pt x="5770880" y="2513364"/>
                                <a:pt x="5340773" y="2394830"/>
                                <a:pt x="5364480" y="2398217"/>
                              </a:cubicBezTo>
                              <a:cubicBezTo>
                                <a:pt x="5388187" y="2401604"/>
                                <a:pt x="5648960" y="2496430"/>
                                <a:pt x="5669280" y="2540457"/>
                              </a:cubicBezTo>
                              <a:cubicBezTo>
                                <a:pt x="5689600" y="2584484"/>
                                <a:pt x="5486400" y="2662377"/>
                                <a:pt x="5486400" y="2662377"/>
                              </a:cubicBezTo>
                              <a:lnTo>
                                <a:pt x="5486400" y="2662377"/>
                              </a:lnTo>
                              <a:lnTo>
                                <a:pt x="5486400" y="266237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4A090F1" id="Freeform 51" o:spid="_x0000_s1026" style="position:absolute;margin-left:2.05pt;margin-top:67.45pt;width:446.5pt;height:209.6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5670708,266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" path="m,874217c382693,445803,765387,17390,1056640,457v291253,-16933,413173,440267,690880,772160c2025227,1104510,2363893,1714110,2722880,1991817v358987,277707,711200,358987,1178560,447040c4368800,2526910,5283200,2526910,5527040,2520137v243840,-6773,-186267,-125307,-162560,-121920c5388187,2401604,5648960,2496430,5669280,2540457v20320,44027,-182880,121920,-182880,121920l5486400,2662377r,e" filled="f" strokecolor="#243f60 [1604]" strokeweight="2pt">
                <v:path arrowok="t" o:connecttype="custom" o:connectlocs="0,874217;1056640,457;1747520,772617;2722880,1991817;3901440,2438857;5527040,2520137;5364480,2398217;5669280,2540457;5486400,2662377;5486400,2662377;5486400,2662377" o:connectangles="0,0,0,0,0,0,0,0,0,0,0"/>
              </v:shape>
            </w:pict>
          </mc:Fallback>
        </mc:AlternateContent>
      </w:r>
      <w:r w:rsidRPr="00944C9A">
        <w:rPr>
          <w:noProof/>
          <w:lang w:eastAsia="en-IE"/>
        </w:rPr>
        <mc:AlternateContent>
          <mc:Choice Requires="wps">
            <w:drawing>
              <wp:anchor distT="0" distB="0" distL="114300" distR="114300" simplePos="0" relativeHeight="251664384" behindDoc="0" locked="0" layoutInCell="1" allowOverlap="1" wp14:anchorId="168C1910" wp14:editId="17AA3D6D">
                <wp:simplePos x="0" y="0"/>
                <wp:positionH relativeFrom="column">
                  <wp:posOffset>1102995</wp:posOffset>
                </wp:positionH>
                <wp:positionV relativeFrom="paragraph">
                  <wp:posOffset>491490</wp:posOffset>
                </wp:positionV>
                <wp:extent cx="40640" cy="3373120"/>
                <wp:effectExtent l="0" t="0" r="35560" b="17780"/>
                <wp:wrapNone/>
                <wp:docPr id="50" name="Straight Connector 50"/>
                <wp:cNvGraphicFramePr/>
                <a:graphic xmlns:a="http://schemas.openxmlformats.org/drawingml/2006/main">
                  <a:graphicData uri="http://schemas.microsoft.com/office/word/2010/wordprocessingShape">
                    <wps:wsp>
                      <wps:cNvCnPr/>
                      <wps:spPr>
                        <a:xfrm>
                          <a:off x="0" y="0"/>
                          <a:ext cx="40640" cy="3373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2B3EB618" id="Straight Connector 5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86.85pt,38.7pt" to="90.05pt,3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" strokecolor="#4579b8 [3044]"/>
            </w:pict>
          </mc:Fallback>
        </mc:AlternateContent>
      </w:r>
      <w:r w:rsidRPr="00944C9A">
        <w:rPr>
          <w:noProof/>
          <w:lang w:eastAsia="en-IE"/>
        </w:rPr>
        <mc:AlternateContent>
          <mc:Choice Requires="wps">
            <w:drawing>
              <wp:anchor distT="0" distB="0" distL="114300" distR="114300" simplePos="0" relativeHeight="251659264" behindDoc="0" locked="0" layoutInCell="1" allowOverlap="1" wp14:anchorId="7903446D" wp14:editId="0D6514E5">
                <wp:simplePos x="0" y="0"/>
                <wp:positionH relativeFrom="column">
                  <wp:posOffset>5715</wp:posOffset>
                </wp:positionH>
                <wp:positionV relativeFrom="paragraph">
                  <wp:posOffset>491490</wp:posOffset>
                </wp:positionV>
                <wp:extent cx="60960" cy="3373120"/>
                <wp:effectExtent l="0" t="0" r="34290" b="17780"/>
                <wp:wrapNone/>
                <wp:docPr id="45" name="Straight Connector 45"/>
                <wp:cNvGraphicFramePr/>
                <a:graphic xmlns:a="http://schemas.openxmlformats.org/drawingml/2006/main">
                  <a:graphicData uri="http://schemas.microsoft.com/office/word/2010/wordprocessingShape">
                    <wps:wsp>
                      <wps:cNvCnPr/>
                      <wps:spPr>
                        <a:xfrm>
                          <a:off x="0" y="0"/>
                          <a:ext cx="60960" cy="3373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6EF5754E" id="Straight Connector 4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38.7pt" to="5.25pt,3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" strokecolor="#4579b8 [3044]"/>
            </w:pict>
          </mc:Fallback>
        </mc:AlternateContent>
      </w:r>
      <w:r w:rsidRPr="00944C9A">
        <w:rPr>
          <w:noProof/>
          <w:lang w:eastAsia="en-IE"/>
        </w:rPr>
        <mc:AlternateContent>
          <mc:Choice Requires="wps">
            <w:drawing>
              <wp:anchor distT="0" distB="0" distL="114300" distR="114300" simplePos="0" relativeHeight="251663360" behindDoc="0" locked="0" layoutInCell="1" allowOverlap="1" wp14:anchorId="79DF3C13" wp14:editId="0410AF86">
                <wp:simplePos x="0" y="0"/>
                <wp:positionH relativeFrom="column">
                  <wp:posOffset>4658995</wp:posOffset>
                </wp:positionH>
                <wp:positionV relativeFrom="paragraph">
                  <wp:posOffset>491490</wp:posOffset>
                </wp:positionV>
                <wp:extent cx="81280" cy="3373120"/>
                <wp:effectExtent l="0" t="0" r="33020" b="17780"/>
                <wp:wrapNone/>
                <wp:docPr id="49" name="Straight Connector 49"/>
                <wp:cNvGraphicFramePr/>
                <a:graphic xmlns:a="http://schemas.openxmlformats.org/drawingml/2006/main">
                  <a:graphicData uri="http://schemas.microsoft.com/office/word/2010/wordprocessingShape">
                    <wps:wsp>
                      <wps:cNvCnPr/>
                      <wps:spPr>
                        <a:xfrm>
                          <a:off x="0" y="0"/>
                          <a:ext cx="81280" cy="3373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642C298A" id="Straight Connector 4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6.85pt,38.7pt" to="373.25pt,3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" strokecolor="#4579b8 [3044]"/>
            </w:pict>
          </mc:Fallback>
        </mc:AlternateContent>
      </w:r>
      <w:r w:rsidRPr="00944C9A">
        <w:rPr>
          <w:noProof/>
          <w:lang w:eastAsia="en-IE"/>
        </w:rPr>
        <mc:AlternateContent>
          <mc:Choice Requires="wps">
            <w:drawing>
              <wp:anchor distT="0" distB="0" distL="114300" distR="114300" simplePos="0" relativeHeight="251662336" behindDoc="0" locked="0" layoutInCell="1" allowOverlap="1" wp14:anchorId="0F2A5C82" wp14:editId="672B9CE0">
                <wp:simplePos x="0" y="0"/>
                <wp:positionH relativeFrom="column">
                  <wp:posOffset>3968115</wp:posOffset>
                </wp:positionH>
                <wp:positionV relativeFrom="paragraph">
                  <wp:posOffset>491490</wp:posOffset>
                </wp:positionV>
                <wp:extent cx="40640" cy="3373120"/>
                <wp:effectExtent l="0" t="0" r="35560" b="17780"/>
                <wp:wrapNone/>
                <wp:docPr id="48" name="Straight Connector 48"/>
                <wp:cNvGraphicFramePr/>
                <a:graphic xmlns:a="http://schemas.openxmlformats.org/drawingml/2006/main">
                  <a:graphicData uri="http://schemas.microsoft.com/office/word/2010/wordprocessingShape">
                    <wps:wsp>
                      <wps:cNvCnPr/>
                      <wps:spPr>
                        <a:xfrm>
                          <a:off x="0" y="0"/>
                          <a:ext cx="40640" cy="3373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299E9374" id="Straight Connector 4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12.45pt,38.7pt" to="315.65pt,3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" strokecolor="#4579b8 [3044]"/>
            </w:pict>
          </mc:Fallback>
        </mc:AlternateContent>
      </w:r>
      <w:r w:rsidRPr="00944C9A">
        <w:rPr>
          <w:noProof/>
          <w:lang w:eastAsia="en-IE"/>
        </w:rPr>
        <mc:AlternateContent>
          <mc:Choice Requires="wps">
            <w:drawing>
              <wp:anchor distT="0" distB="0" distL="114300" distR="114300" simplePos="0" relativeHeight="251661312" behindDoc="0" locked="0" layoutInCell="1" allowOverlap="1" wp14:anchorId="0F2E1951" wp14:editId="768DE707">
                <wp:simplePos x="0" y="0"/>
                <wp:positionH relativeFrom="column">
                  <wp:posOffset>2748915</wp:posOffset>
                </wp:positionH>
                <wp:positionV relativeFrom="paragraph">
                  <wp:posOffset>491490</wp:posOffset>
                </wp:positionV>
                <wp:extent cx="20320" cy="3373120"/>
                <wp:effectExtent l="0" t="0" r="36830" b="17780"/>
                <wp:wrapNone/>
                <wp:docPr id="47" name="Straight Connector 47"/>
                <wp:cNvGraphicFramePr/>
                <a:graphic xmlns:a="http://schemas.openxmlformats.org/drawingml/2006/main">
                  <a:graphicData uri="http://schemas.microsoft.com/office/word/2010/wordprocessingShape">
                    <wps:wsp>
                      <wps:cNvCnPr/>
                      <wps:spPr>
                        <a:xfrm>
                          <a:off x="0" y="0"/>
                          <a:ext cx="20320" cy="3373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78B64CA2" id="Straight Connector 4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6.45pt,38.7pt" to="218.05pt,3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" strokecolor="#4579b8 [3044]"/>
            </w:pict>
          </mc:Fallback>
        </mc:AlternateContent>
      </w:r>
      <w:r w:rsidRPr="00944C9A">
        <w:rPr>
          <w:noProof/>
          <w:lang w:eastAsia="en-IE"/>
        </w:rPr>
        <mc:AlternateContent>
          <mc:Choice Requires="wps">
            <w:drawing>
              <wp:anchor distT="0" distB="0" distL="114300" distR="114300" simplePos="0" relativeHeight="251660288" behindDoc="0" locked="0" layoutInCell="1" allowOverlap="1" wp14:anchorId="3CE4F6FF" wp14:editId="36E46D6D">
                <wp:simplePos x="0" y="0"/>
                <wp:positionH relativeFrom="column">
                  <wp:posOffset>1875155</wp:posOffset>
                </wp:positionH>
                <wp:positionV relativeFrom="paragraph">
                  <wp:posOffset>491490</wp:posOffset>
                </wp:positionV>
                <wp:extent cx="40640" cy="3373120"/>
                <wp:effectExtent l="0" t="0" r="35560" b="17780"/>
                <wp:wrapNone/>
                <wp:docPr id="46" name="Straight Connector 46"/>
                <wp:cNvGraphicFramePr/>
                <a:graphic xmlns:a="http://schemas.openxmlformats.org/drawingml/2006/main">
                  <a:graphicData uri="http://schemas.microsoft.com/office/word/2010/wordprocessingShape">
                    <wps:wsp>
                      <wps:cNvCnPr/>
                      <wps:spPr>
                        <a:xfrm>
                          <a:off x="0" y="0"/>
                          <a:ext cx="40640" cy="3373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66DD7D9A" id="Straight Connector 4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7.65pt,38.7pt" to="150.85pt,3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" strokecolor="#4579b8 [3044]"/>
            </w:pict>
          </mc:Fallback>
        </mc:AlternateContent>
      </w:r>
      <w:r w:rsidRPr="00944C9A">
        <w:rPr>
          <w:shd w:val="clear" w:color="auto" w:fill="FFFFFF"/>
        </w:rPr>
        <w:t>The data trends analysis process I followed:</w:t>
      </w:r>
      <w:r w:rsidRPr="00944C9A">
        <w:rPr>
          <w:b/>
          <w:noProof/>
          <w:u w:val="single"/>
          <w:shd w:val="clear" w:color="auto" w:fill="FFFFFF"/>
          <w:lang w:eastAsia="en-IE"/>
        </w:rPr>
        <w:t xml:space="preserve"> </w:t>
      </w:r>
      <w:r w:rsidRPr="00944C9A">
        <w:rPr>
          <w:b/>
          <w:noProof/>
          <w:u w:val="single"/>
          <w:shd w:val="clear" w:color="auto" w:fill="FFFFFF"/>
          <w:lang w:eastAsia="en-IE"/>
        </w:rPr>
        <w:drawing>
          <wp:inline distT="0" distB="0" distL="0" distR="0" wp14:anchorId="7446D1CD" wp14:editId="5BEB9231">
            <wp:extent cx="6515100" cy="3352800"/>
            <wp:effectExtent l="0" t="0" r="0" b="0"/>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472DB8A" w14:textId="6CAB144E" w:rsidR="00CF7CA3" w:rsidRPr="00944C9A" w:rsidRDefault="00CF7CA3" w:rsidP="00C545B1">
      <w:pPr>
        <w:spacing w:after="0" w:afterAutospacing="0" w:line="480" w:lineRule="auto"/>
        <w:jc w:val="left"/>
        <w:rPr>
          <w:noProof/>
          <w:shd w:val="clear" w:color="auto" w:fill="FFFFFF"/>
          <w:lang w:eastAsia="en-IE"/>
        </w:rPr>
      </w:pPr>
      <w:r w:rsidRPr="00944C9A">
        <w:rPr>
          <w:b/>
          <w:noProof/>
          <w:shd w:val="clear" w:color="auto" w:fill="FFFFFF"/>
          <w:lang w:eastAsia="en-IE"/>
        </w:rPr>
        <w:t xml:space="preserve">Figure </w:t>
      </w:r>
      <w:r w:rsidR="009531B3" w:rsidRPr="00944C9A">
        <w:rPr>
          <w:b/>
          <w:noProof/>
          <w:shd w:val="clear" w:color="auto" w:fill="FFFFFF"/>
          <w:lang w:eastAsia="en-IE"/>
        </w:rPr>
        <w:t>7</w:t>
      </w:r>
      <w:r w:rsidR="00485389" w:rsidRPr="00944C9A">
        <w:rPr>
          <w:b/>
          <w:noProof/>
          <w:shd w:val="clear" w:color="auto" w:fill="FFFFFF"/>
          <w:lang w:eastAsia="en-IE"/>
        </w:rPr>
        <w:t>.</w:t>
      </w:r>
      <w:r w:rsidRPr="00944C9A">
        <w:rPr>
          <w:noProof/>
          <w:shd w:val="clear" w:color="auto" w:fill="FFFFFF"/>
          <w:lang w:eastAsia="en-IE"/>
        </w:rPr>
        <w:t xml:space="preserve">  Sweeping up the incidents process plan (internal, 2016)</w:t>
      </w:r>
    </w:p>
    <w:p w14:paraId="155CE72C" w14:textId="70DF9BFF" w:rsidR="00CF7CA3" w:rsidRPr="00944C9A" w:rsidRDefault="00CF7CA3" w:rsidP="00C545B1">
      <w:pPr>
        <w:spacing w:after="0" w:afterAutospacing="0" w:line="480" w:lineRule="auto"/>
        <w:rPr>
          <w:shd w:val="clear" w:color="auto" w:fill="FFFFFF"/>
        </w:rPr>
      </w:pPr>
      <w:r w:rsidRPr="00944C9A">
        <w:rPr>
          <w:shd w:val="clear" w:color="auto" w:fill="FFFFFF"/>
        </w:rPr>
        <w:t>In order to view the whole picture or at least expand on the current stage I resort</w:t>
      </w:r>
      <w:r w:rsidR="00DA1777" w:rsidRPr="00944C9A">
        <w:rPr>
          <w:shd w:val="clear" w:color="auto" w:fill="FFFFFF"/>
        </w:rPr>
        <w:t>ed</w:t>
      </w:r>
      <w:r w:rsidRPr="00944C9A">
        <w:rPr>
          <w:shd w:val="clear" w:color="auto" w:fill="FFFFFF"/>
        </w:rPr>
        <w:t xml:space="preserve"> to other materials </w:t>
      </w:r>
      <w:r w:rsidR="001B0021" w:rsidRPr="00944C9A">
        <w:rPr>
          <w:shd w:val="clear" w:color="auto" w:fill="FFFFFF"/>
        </w:rPr>
        <w:t xml:space="preserve">outside the host organisation including </w:t>
      </w:r>
      <w:r w:rsidRPr="00944C9A">
        <w:rPr>
          <w:shd w:val="clear" w:color="auto" w:fill="FFFFFF"/>
        </w:rPr>
        <w:t>from my college subjects</w:t>
      </w:r>
      <w:r w:rsidR="001B0021" w:rsidRPr="00944C9A">
        <w:rPr>
          <w:shd w:val="clear" w:color="auto" w:fill="FFFFFF"/>
        </w:rPr>
        <w:t>, such as</w:t>
      </w:r>
      <w:r w:rsidRPr="00944C9A">
        <w:rPr>
          <w:shd w:val="clear" w:color="auto" w:fill="FFFFFF"/>
        </w:rPr>
        <w:t xml:space="preserve"> Business Information Systems</w:t>
      </w:r>
      <w:r w:rsidR="005F3DCB" w:rsidRPr="00944C9A">
        <w:rPr>
          <w:shd w:val="clear" w:color="auto" w:fill="FFFFFF"/>
        </w:rPr>
        <w:t xml:space="preserve">, </w:t>
      </w:r>
      <w:r w:rsidRPr="00944C9A">
        <w:rPr>
          <w:shd w:val="clear" w:color="auto" w:fill="FFFFFF"/>
        </w:rPr>
        <w:t>Computer Services Management and Software.</w:t>
      </w:r>
    </w:p>
    <w:p w14:paraId="281D32A4" w14:textId="77777777" w:rsidR="00CF7CA3" w:rsidRPr="00944C9A" w:rsidRDefault="00CF7CA3" w:rsidP="00C545B1">
      <w:pPr>
        <w:spacing w:after="0" w:afterAutospacing="0" w:line="480" w:lineRule="auto"/>
        <w:rPr>
          <w:shd w:val="clear" w:color="auto" w:fill="FFFFFF"/>
        </w:rPr>
      </w:pPr>
    </w:p>
    <w:p w14:paraId="032C8524" w14:textId="77777777" w:rsidR="00CF7CA3" w:rsidRPr="00944C9A" w:rsidRDefault="00CF7CA3" w:rsidP="00C545B1">
      <w:pPr>
        <w:spacing w:after="0" w:afterAutospacing="0" w:line="480" w:lineRule="auto"/>
        <w:rPr>
          <w:shd w:val="clear" w:color="auto" w:fill="FFFFFF"/>
        </w:rPr>
      </w:pPr>
      <w:r w:rsidRPr="00944C9A">
        <w:rPr>
          <w:shd w:val="clear" w:color="auto" w:fill="FFFFFF"/>
        </w:rPr>
        <w:t>To refine the search I came across a set of rules (Optimize Smart, 2011), for analysing ‘data trends’ and reworded it all to reflect the examples during my work placement.</w:t>
      </w:r>
    </w:p>
    <w:p w14:paraId="4DB88B20" w14:textId="77777777" w:rsidR="0015240D" w:rsidRPr="00944C9A" w:rsidRDefault="0015240D" w:rsidP="00C545B1">
      <w:pPr>
        <w:spacing w:after="0" w:afterAutospacing="0" w:line="480" w:lineRule="auto"/>
        <w:rPr>
          <w:shd w:val="clear" w:color="auto" w:fill="FFFFFF"/>
        </w:rPr>
      </w:pPr>
    </w:p>
    <w:p w14:paraId="5DFC5519" w14:textId="77777777" w:rsidR="00CF7CA3" w:rsidRPr="00944C9A" w:rsidRDefault="00CF7CA3" w:rsidP="00C545B1">
      <w:pPr>
        <w:spacing w:after="0" w:afterAutospacing="0" w:line="480" w:lineRule="auto"/>
        <w:rPr>
          <w:shd w:val="clear" w:color="auto" w:fill="FFFFFF"/>
        </w:rPr>
      </w:pPr>
      <w:r w:rsidRPr="00944C9A">
        <w:rPr>
          <w:b/>
          <w:u w:val="single"/>
          <w:shd w:val="clear" w:color="auto" w:fill="FFFFFF"/>
        </w:rPr>
        <w:t>Rule #1:</w:t>
      </w:r>
      <w:r w:rsidRPr="00944C9A">
        <w:rPr>
          <w:shd w:val="clear" w:color="auto" w:fill="FFFFFF"/>
        </w:rPr>
        <w:t xml:space="preserve"> Always question how the data is collected as accurately as possible especially for the time period to analyse only.  Why? Wrong goals can give incorrect and not accurate data values.  Decision is relied on this data and can cause an impact to the business.</w:t>
      </w:r>
    </w:p>
    <w:p w14:paraId="34598191" w14:textId="6F3514ED" w:rsidR="00CF7CA3" w:rsidRPr="00944C9A" w:rsidRDefault="00CF7CA3" w:rsidP="00C545B1">
      <w:pPr>
        <w:spacing w:after="0" w:afterAutospacing="0" w:line="480" w:lineRule="auto"/>
        <w:rPr>
          <w:shd w:val="clear" w:color="auto" w:fill="FFFFFF"/>
        </w:rPr>
      </w:pPr>
      <w:r w:rsidRPr="00944C9A">
        <w:rPr>
          <w:b/>
          <w:u w:val="single"/>
          <w:shd w:val="clear" w:color="auto" w:fill="FFFFFF"/>
        </w:rPr>
        <w:t>Rule #2:</w:t>
      </w:r>
      <w:r w:rsidRPr="00944C9A">
        <w:rPr>
          <w:shd w:val="clear" w:color="auto" w:fill="FFFFFF"/>
        </w:rPr>
        <w:t xml:space="preserve">  Historical data is in fact “dated” therefore it is unreliable and unrealistic.  Things will have changed</w:t>
      </w:r>
      <w:r w:rsidR="0015240D" w:rsidRPr="00944C9A">
        <w:rPr>
          <w:shd w:val="clear" w:color="auto" w:fill="FFFFFF"/>
        </w:rPr>
        <w:t>,</w:t>
      </w:r>
      <w:r w:rsidRPr="00944C9A">
        <w:rPr>
          <w:shd w:val="clear" w:color="auto" w:fill="FFFFFF"/>
        </w:rPr>
        <w:t xml:space="preserve"> </w:t>
      </w:r>
      <w:r w:rsidR="0015240D" w:rsidRPr="00944C9A">
        <w:rPr>
          <w:shd w:val="clear" w:color="auto" w:fill="FFFFFF"/>
        </w:rPr>
        <w:t>so</w:t>
      </w:r>
      <w:r w:rsidRPr="00944C9A">
        <w:rPr>
          <w:shd w:val="clear" w:color="auto" w:fill="FFFFFF"/>
        </w:rPr>
        <w:t xml:space="preserve"> the timing of the duration taken is crucially important.</w:t>
      </w:r>
    </w:p>
    <w:p w14:paraId="68CC6E37" w14:textId="32AA4EC5" w:rsidR="00CF7CA3" w:rsidRPr="00944C9A" w:rsidRDefault="00CF7CA3" w:rsidP="00C545B1">
      <w:pPr>
        <w:spacing w:after="0" w:afterAutospacing="0" w:line="480" w:lineRule="auto"/>
        <w:rPr>
          <w:shd w:val="clear" w:color="auto" w:fill="FFFFFF"/>
        </w:rPr>
      </w:pPr>
      <w:r w:rsidRPr="00944C9A">
        <w:rPr>
          <w:b/>
          <w:u w:val="single"/>
          <w:shd w:val="clear" w:color="auto" w:fill="FFFFFF"/>
        </w:rPr>
        <w:lastRenderedPageBreak/>
        <w:t>Rule #3:</w:t>
      </w:r>
      <w:r w:rsidRPr="00944C9A">
        <w:rPr>
          <w:shd w:val="clear" w:color="auto" w:fill="FFFFFF"/>
        </w:rPr>
        <w:t xml:space="preserve">  Select the right time period to analyse data trends.  There could be a reason why the trend always go up at a particular time and down at another time.  During interviews with Support Team it was noted that the summer period is quiet </w:t>
      </w:r>
      <w:r w:rsidR="00867E15" w:rsidRPr="00944C9A">
        <w:rPr>
          <w:shd w:val="clear" w:color="auto" w:fill="FFFFFF"/>
        </w:rPr>
        <w:t>as</w:t>
      </w:r>
      <w:r w:rsidRPr="00944C9A">
        <w:rPr>
          <w:shd w:val="clear" w:color="auto" w:fill="FFFFFF"/>
        </w:rPr>
        <w:t xml:space="preserve"> less incidents </w:t>
      </w:r>
      <w:r w:rsidR="00867E15" w:rsidRPr="00944C9A">
        <w:rPr>
          <w:shd w:val="clear" w:color="auto" w:fill="FFFFFF"/>
        </w:rPr>
        <w:t>are reported</w:t>
      </w:r>
      <w:r w:rsidRPr="00944C9A">
        <w:rPr>
          <w:shd w:val="clear" w:color="auto" w:fill="FFFFFF"/>
        </w:rPr>
        <w:t xml:space="preserve">. Whereas in </w:t>
      </w:r>
      <w:r w:rsidR="00E032A2" w:rsidRPr="00944C9A">
        <w:rPr>
          <w:shd w:val="clear" w:color="auto" w:fill="FFFFFF"/>
        </w:rPr>
        <w:t>the winter</w:t>
      </w:r>
      <w:r w:rsidR="00DF4291" w:rsidRPr="00944C9A">
        <w:rPr>
          <w:shd w:val="clear" w:color="auto" w:fill="FFFFFF"/>
        </w:rPr>
        <w:t>,</w:t>
      </w:r>
      <w:r w:rsidRPr="00944C9A">
        <w:rPr>
          <w:shd w:val="clear" w:color="auto" w:fill="FFFFFF"/>
        </w:rPr>
        <w:t xml:space="preserve"> staff are indoors a lot of the time so they have the time to log in incidents with us hence the high peak of incidents that get called in.  On this side staff could potentially be off sick with flu leaving the incidents increasing for staff </w:t>
      </w:r>
      <w:r w:rsidR="00DB361F" w:rsidRPr="00944C9A">
        <w:rPr>
          <w:shd w:val="clear" w:color="auto" w:fill="FFFFFF"/>
        </w:rPr>
        <w:t xml:space="preserve">during this </w:t>
      </w:r>
      <w:r w:rsidRPr="00944C9A">
        <w:rPr>
          <w:shd w:val="clear" w:color="auto" w:fill="FFFFFF"/>
        </w:rPr>
        <w:t>period.  Collecting data should be minimum three months rather than one month.</w:t>
      </w:r>
    </w:p>
    <w:p w14:paraId="05AD2C52" w14:textId="4C9CD111" w:rsidR="00CF7CA3" w:rsidRPr="00944C9A" w:rsidRDefault="00CF7CA3" w:rsidP="00C545B1">
      <w:pPr>
        <w:spacing w:after="0" w:afterAutospacing="0" w:line="480" w:lineRule="auto"/>
        <w:rPr>
          <w:shd w:val="clear" w:color="auto" w:fill="FFFFFF"/>
        </w:rPr>
      </w:pPr>
      <w:r w:rsidRPr="00944C9A">
        <w:rPr>
          <w:b/>
          <w:u w:val="single"/>
          <w:shd w:val="clear" w:color="auto" w:fill="FFFFFF"/>
        </w:rPr>
        <w:t>Rule #4:</w:t>
      </w:r>
      <w:r w:rsidRPr="00944C9A">
        <w:rPr>
          <w:shd w:val="clear" w:color="auto" w:fill="FFFFFF"/>
        </w:rPr>
        <w:t xml:space="preserve"> Add comparison to the data trends as this will make it more realistic and a better look at the picture of the comparison.  It will help other</w:t>
      </w:r>
      <w:r w:rsidR="00414724" w:rsidRPr="00944C9A">
        <w:rPr>
          <w:shd w:val="clear" w:color="auto" w:fill="FFFFFF"/>
        </w:rPr>
        <w:t xml:space="preserve"> departments, such as Marketing,</w:t>
      </w:r>
      <w:r w:rsidRPr="00944C9A">
        <w:rPr>
          <w:shd w:val="clear" w:color="auto" w:fill="FFFFFF"/>
        </w:rPr>
        <w:t xml:space="preserve"> get so</w:t>
      </w:r>
      <w:r w:rsidR="00414724" w:rsidRPr="00944C9A">
        <w:rPr>
          <w:shd w:val="clear" w:color="auto" w:fill="FFFFFF"/>
        </w:rPr>
        <w:t>me insight</w:t>
      </w:r>
      <w:r w:rsidRPr="00944C9A">
        <w:rPr>
          <w:shd w:val="clear" w:color="auto" w:fill="FFFFFF"/>
        </w:rPr>
        <w:t>.</w:t>
      </w:r>
    </w:p>
    <w:p w14:paraId="5F89EE53" w14:textId="77777777" w:rsidR="00CF7CA3" w:rsidRPr="00944C9A" w:rsidRDefault="00CF7CA3" w:rsidP="00C545B1">
      <w:pPr>
        <w:spacing w:after="0" w:afterAutospacing="0" w:line="480" w:lineRule="auto"/>
        <w:rPr>
          <w:shd w:val="clear" w:color="auto" w:fill="FFFFFF"/>
        </w:rPr>
      </w:pPr>
      <w:r w:rsidRPr="00944C9A">
        <w:rPr>
          <w:b/>
          <w:u w:val="single"/>
          <w:shd w:val="clear" w:color="auto" w:fill="FFFFFF"/>
        </w:rPr>
        <w:t>Rule #5:</w:t>
      </w:r>
      <w:r w:rsidRPr="00944C9A">
        <w:rPr>
          <w:shd w:val="clear" w:color="auto" w:fill="FFFFFF"/>
        </w:rPr>
        <w:t xml:space="preserve"> Reporting standalone metric in data trends is not measurable so impossible to associate one unless another can accompany that.  Metrics in data will calculate all the trends happening at that time.  So in this project I used the last communication made to these incidents.  I could have used other data.</w:t>
      </w:r>
    </w:p>
    <w:p w14:paraId="4988CA42" w14:textId="77777777" w:rsidR="00CF7CA3" w:rsidRPr="00944C9A" w:rsidRDefault="00CF7CA3" w:rsidP="00C545B1">
      <w:pPr>
        <w:spacing w:after="0" w:afterAutospacing="0" w:line="480" w:lineRule="auto"/>
        <w:rPr>
          <w:shd w:val="clear" w:color="auto" w:fill="FFFFFF"/>
        </w:rPr>
      </w:pPr>
      <w:r w:rsidRPr="00944C9A">
        <w:rPr>
          <w:b/>
          <w:u w:val="single"/>
          <w:shd w:val="clear" w:color="auto" w:fill="FFFFFF"/>
        </w:rPr>
        <w:t>Rule #6:</w:t>
      </w:r>
      <w:r w:rsidRPr="00944C9A">
        <w:rPr>
          <w:shd w:val="clear" w:color="auto" w:fill="FFFFFF"/>
        </w:rPr>
        <w:t xml:space="preserve"> Segment the data.  When segmenting both data trends it will help to figure out the decline of one and the increase of another around the same period.  This will show the influx of traffic of incidents and not being able to action on them during this time.</w:t>
      </w:r>
    </w:p>
    <w:p w14:paraId="1FC4133B" w14:textId="513C4FAE" w:rsidR="00CF7CA3" w:rsidRPr="00944C9A" w:rsidRDefault="00CF7CA3" w:rsidP="00C545B1">
      <w:pPr>
        <w:spacing w:after="0" w:afterAutospacing="0" w:line="480" w:lineRule="auto"/>
        <w:rPr>
          <w:shd w:val="clear" w:color="auto" w:fill="FFFFFF"/>
        </w:rPr>
      </w:pPr>
      <w:r w:rsidRPr="00944C9A">
        <w:rPr>
          <w:b/>
          <w:u w:val="single"/>
          <w:shd w:val="clear" w:color="auto" w:fill="FFFFFF"/>
        </w:rPr>
        <w:t>Rule #7:</w:t>
      </w:r>
      <w:r w:rsidRPr="00944C9A">
        <w:rPr>
          <w:shd w:val="clear" w:color="auto" w:fill="FFFFFF"/>
        </w:rPr>
        <w:t xml:space="preserve"> Report bottom line impact to business from these trends can help the director and the company to strategically plan out their areas of budgeting, staffing, equipment</w:t>
      </w:r>
      <w:r w:rsidR="000227E6" w:rsidRPr="00944C9A">
        <w:rPr>
          <w:shd w:val="clear" w:color="auto" w:fill="FFFFFF"/>
        </w:rPr>
        <w:t xml:space="preserve"> and</w:t>
      </w:r>
      <w:r w:rsidRPr="00944C9A">
        <w:rPr>
          <w:shd w:val="clear" w:color="auto" w:fill="FFFFFF"/>
        </w:rPr>
        <w:t xml:space="preserve"> training.  They rely on</w:t>
      </w:r>
      <w:r w:rsidR="000227E6" w:rsidRPr="00944C9A">
        <w:rPr>
          <w:shd w:val="clear" w:color="auto" w:fill="FFFFFF"/>
        </w:rPr>
        <w:t xml:space="preserve"> these</w:t>
      </w:r>
      <w:r w:rsidRPr="00944C9A">
        <w:rPr>
          <w:shd w:val="clear" w:color="auto" w:fill="FFFFFF"/>
        </w:rPr>
        <w:t xml:space="preserve"> data trends to prove to others external to the company the business they run which in turn they can ask for clients to invest into their business.</w:t>
      </w:r>
    </w:p>
    <w:p w14:paraId="40227C53" w14:textId="27B7F63F" w:rsidR="00CF7CA3" w:rsidRPr="00944C9A" w:rsidRDefault="00CF7CA3" w:rsidP="00C545B1">
      <w:pPr>
        <w:spacing w:after="0" w:afterAutospacing="0" w:line="480" w:lineRule="auto"/>
        <w:rPr>
          <w:shd w:val="clear" w:color="auto" w:fill="FFFFFF"/>
        </w:rPr>
      </w:pPr>
      <w:r w:rsidRPr="00944C9A">
        <w:rPr>
          <w:b/>
          <w:u w:val="single"/>
          <w:shd w:val="clear" w:color="auto" w:fill="FFFFFF"/>
        </w:rPr>
        <w:t>Rule #8:</w:t>
      </w:r>
      <w:r w:rsidRPr="00944C9A">
        <w:rPr>
          <w:shd w:val="clear" w:color="auto" w:fill="FFFFFF"/>
        </w:rPr>
        <w:t xml:space="preserve"> Prese</w:t>
      </w:r>
      <w:r w:rsidR="000227E6" w:rsidRPr="00944C9A">
        <w:rPr>
          <w:shd w:val="clear" w:color="auto" w:fill="FFFFFF"/>
        </w:rPr>
        <w:t>nt the insight in reporting</w:t>
      </w:r>
      <w:r w:rsidRPr="00944C9A">
        <w:rPr>
          <w:shd w:val="clear" w:color="auto" w:fill="FFFFFF"/>
        </w:rPr>
        <w:t xml:space="preserve">.  Always when </w:t>
      </w:r>
      <w:r w:rsidR="000227E6" w:rsidRPr="00944C9A">
        <w:rPr>
          <w:shd w:val="clear" w:color="auto" w:fill="FFFFFF"/>
        </w:rPr>
        <w:t>reporting the data</w:t>
      </w:r>
      <w:r w:rsidRPr="00944C9A">
        <w:rPr>
          <w:shd w:val="clear" w:color="auto" w:fill="FFFFFF"/>
        </w:rPr>
        <w:t xml:space="preserve"> trends to senior </w:t>
      </w:r>
      <w:r w:rsidR="000227E6" w:rsidRPr="00944C9A">
        <w:rPr>
          <w:shd w:val="clear" w:color="auto" w:fill="FFFFFF"/>
        </w:rPr>
        <w:t xml:space="preserve">management </w:t>
      </w:r>
      <w:r w:rsidRPr="00944C9A">
        <w:rPr>
          <w:shd w:val="clear" w:color="auto" w:fill="FFFFFF"/>
        </w:rPr>
        <w:t xml:space="preserve">and team the insight of 3-4 </w:t>
      </w:r>
      <w:r w:rsidR="00DF4291" w:rsidRPr="00944C9A">
        <w:rPr>
          <w:shd w:val="clear" w:color="auto" w:fill="FFFFFF"/>
        </w:rPr>
        <w:t>bullet points</w:t>
      </w:r>
      <w:r w:rsidRPr="00944C9A">
        <w:rPr>
          <w:shd w:val="clear" w:color="auto" w:fill="FFFFFF"/>
        </w:rPr>
        <w:t xml:space="preserve"> is useful to get a quick glance of current situation supported by the graph(s) thereafter.  See Figure </w:t>
      </w:r>
      <w:r w:rsidR="009531B3" w:rsidRPr="00944C9A">
        <w:rPr>
          <w:shd w:val="clear" w:color="auto" w:fill="FFFFFF"/>
        </w:rPr>
        <w:t>8</w:t>
      </w:r>
      <w:r w:rsidRPr="00944C9A">
        <w:rPr>
          <w:shd w:val="clear" w:color="auto" w:fill="FFFFFF"/>
        </w:rPr>
        <w:t xml:space="preserve"> where an </w:t>
      </w:r>
      <w:r w:rsidRPr="00944C9A">
        <w:rPr>
          <w:shd w:val="clear" w:color="auto" w:fill="FFFFFF"/>
        </w:rPr>
        <w:lastRenderedPageBreak/>
        <w:t>example of how to be a champion in data reporting should be done (Optimize Smart, 2011).  It is clear, concise and highlights visually wi</w:t>
      </w:r>
      <w:r w:rsidR="00E051AE" w:rsidRPr="00944C9A">
        <w:rPr>
          <w:shd w:val="clear" w:color="auto" w:fill="FFFFFF"/>
        </w:rPr>
        <w:t>thout going into greater detail</w:t>
      </w:r>
      <w:r w:rsidRPr="00944C9A">
        <w:rPr>
          <w:shd w:val="clear" w:color="auto" w:fill="FFFFFF"/>
        </w:rPr>
        <w:t>.</w:t>
      </w:r>
    </w:p>
    <w:p w14:paraId="06085758" w14:textId="77777777" w:rsidR="00CF7CA3" w:rsidRPr="00944C9A" w:rsidRDefault="00CF7CA3" w:rsidP="00C545B1">
      <w:pPr>
        <w:spacing w:after="0" w:afterAutospacing="0" w:line="480" w:lineRule="auto"/>
        <w:rPr>
          <w:shd w:val="clear" w:color="auto" w:fill="FFFFFF"/>
        </w:rPr>
      </w:pPr>
      <w:r w:rsidRPr="00944C9A">
        <w:rPr>
          <w:noProof/>
          <w:lang w:eastAsia="en-IE"/>
        </w:rPr>
        <w:drawing>
          <wp:inline distT="0" distB="0" distL="0" distR="0" wp14:anchorId="77545137" wp14:editId="78BCAF00">
            <wp:extent cx="3847605" cy="3218213"/>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49239" cy="3219580"/>
                    </a:xfrm>
                    <a:prstGeom prst="rect">
                      <a:avLst/>
                    </a:prstGeom>
                  </pic:spPr>
                </pic:pic>
              </a:graphicData>
            </a:graphic>
          </wp:inline>
        </w:drawing>
      </w:r>
    </w:p>
    <w:p w14:paraId="090B809F" w14:textId="47FE9F44" w:rsidR="00CF7CA3" w:rsidRPr="00944C9A" w:rsidRDefault="00CF7CA3" w:rsidP="00C545B1">
      <w:pPr>
        <w:spacing w:after="0" w:afterAutospacing="0" w:line="480" w:lineRule="auto"/>
        <w:jc w:val="left"/>
        <w:rPr>
          <w:shd w:val="clear" w:color="auto" w:fill="FFFFFF"/>
        </w:rPr>
      </w:pPr>
      <w:r w:rsidRPr="00944C9A">
        <w:rPr>
          <w:shd w:val="clear" w:color="auto" w:fill="FFFFFF"/>
        </w:rPr>
        <w:t xml:space="preserve"> </w:t>
      </w:r>
      <w:r w:rsidRPr="00944C9A">
        <w:rPr>
          <w:b/>
          <w:shd w:val="clear" w:color="auto" w:fill="FFFFFF"/>
        </w:rPr>
        <w:t xml:space="preserve">Figure </w:t>
      </w:r>
      <w:r w:rsidR="009531B3" w:rsidRPr="00944C9A">
        <w:rPr>
          <w:b/>
          <w:shd w:val="clear" w:color="auto" w:fill="FFFFFF"/>
        </w:rPr>
        <w:t>8</w:t>
      </w:r>
      <w:r w:rsidR="00C2136E" w:rsidRPr="00944C9A">
        <w:rPr>
          <w:b/>
          <w:shd w:val="clear" w:color="auto" w:fill="FFFFFF"/>
        </w:rPr>
        <w:t>.</w:t>
      </w:r>
      <w:r w:rsidRPr="00944C9A">
        <w:rPr>
          <w:shd w:val="clear" w:color="auto" w:fill="FFFFFF"/>
        </w:rPr>
        <w:t xml:space="preserve">  </w:t>
      </w:r>
      <w:r w:rsidR="00B561CC" w:rsidRPr="00944C9A">
        <w:rPr>
          <w:shd w:val="clear" w:color="auto" w:fill="FFFFFF"/>
        </w:rPr>
        <w:t>T</w:t>
      </w:r>
      <w:r w:rsidRPr="00944C9A">
        <w:rPr>
          <w:shd w:val="clear" w:color="auto" w:fill="FFFFFF"/>
        </w:rPr>
        <w:t xml:space="preserve">aken from website: </w:t>
      </w:r>
      <w:hyperlink r:id="rId24" w:history="1">
        <w:r w:rsidRPr="00944C9A">
          <w:rPr>
            <w:rStyle w:val="Hyperlink"/>
            <w:shd w:val="clear" w:color="auto" w:fill="FFFFFF"/>
          </w:rPr>
          <w:t>https://www.optimizesmart.com/how-to-become-champion-in-data-reporting/</w:t>
        </w:r>
      </w:hyperlink>
      <w:r w:rsidRPr="00944C9A">
        <w:rPr>
          <w:shd w:val="clear" w:color="auto" w:fill="FFFFFF"/>
        </w:rPr>
        <w:t xml:space="preserve"> (Optimize Smart, 2011)</w:t>
      </w:r>
    </w:p>
    <w:p w14:paraId="19520957" w14:textId="77777777" w:rsidR="00CF7CA3" w:rsidRPr="00944C9A" w:rsidRDefault="00CF7CA3" w:rsidP="00C545B1">
      <w:pPr>
        <w:spacing w:after="0" w:afterAutospacing="0" w:line="480" w:lineRule="auto"/>
        <w:jc w:val="center"/>
        <w:rPr>
          <w:b/>
          <w:u w:val="single"/>
          <w:shd w:val="clear" w:color="auto" w:fill="FFFFFF"/>
        </w:rPr>
      </w:pPr>
    </w:p>
    <w:p w14:paraId="7B3CFD35" w14:textId="77777777" w:rsidR="00CF7CA3" w:rsidRPr="00944C9A" w:rsidRDefault="00CF7CA3" w:rsidP="00C545B1">
      <w:pPr>
        <w:spacing w:after="0" w:afterAutospacing="0" w:line="480" w:lineRule="auto"/>
        <w:jc w:val="left"/>
        <w:rPr>
          <w:b/>
          <w:highlight w:val="magenta"/>
          <w:u w:val="single"/>
          <w:shd w:val="clear" w:color="auto" w:fill="FFFFFF"/>
        </w:rPr>
      </w:pPr>
      <w:r w:rsidRPr="00944C9A">
        <w:rPr>
          <w:b/>
          <w:highlight w:val="magenta"/>
          <w:u w:val="single"/>
          <w:shd w:val="clear" w:color="auto" w:fill="FFFFFF"/>
        </w:rPr>
        <w:br w:type="page"/>
      </w:r>
    </w:p>
    <w:p w14:paraId="6DCAD9B4" w14:textId="77777777" w:rsidR="00CF7CA3" w:rsidRPr="00944C9A" w:rsidRDefault="00CF7CA3" w:rsidP="00C545B1">
      <w:pPr>
        <w:spacing w:after="0" w:afterAutospacing="0" w:line="480" w:lineRule="auto"/>
        <w:jc w:val="center"/>
        <w:rPr>
          <w:b/>
          <w:u w:val="single"/>
          <w:shd w:val="clear" w:color="auto" w:fill="FFFFFF"/>
        </w:rPr>
      </w:pPr>
      <w:r w:rsidRPr="00944C9A">
        <w:rPr>
          <w:b/>
          <w:u w:val="single"/>
          <w:shd w:val="clear" w:color="auto" w:fill="FFFFFF"/>
        </w:rPr>
        <w:lastRenderedPageBreak/>
        <w:t>STAGES OF ANALYSIS</w:t>
      </w:r>
    </w:p>
    <w:p w14:paraId="1A0ECD8C" w14:textId="77777777" w:rsidR="00CF7CA3" w:rsidRPr="00944C9A" w:rsidRDefault="00CF7CA3" w:rsidP="00C545B1">
      <w:pPr>
        <w:spacing w:after="0" w:afterAutospacing="0" w:line="480" w:lineRule="auto"/>
        <w:jc w:val="center"/>
        <w:rPr>
          <w:b/>
          <w:u w:val="single"/>
          <w:shd w:val="clear" w:color="auto" w:fill="FFFFFF"/>
        </w:rPr>
      </w:pPr>
      <w:r w:rsidRPr="00944C9A">
        <w:rPr>
          <w:b/>
          <w:u w:val="single"/>
          <w:shd w:val="clear" w:color="auto" w:fill="FFFFFF"/>
        </w:rPr>
        <w:t>CURRENT STAGE OF DATA ANALYSIS</w:t>
      </w:r>
    </w:p>
    <w:p w14:paraId="44F030C7" w14:textId="0EC97673" w:rsidR="00CF7CA3" w:rsidRPr="00944C9A" w:rsidRDefault="00704D8B" w:rsidP="00C545B1">
      <w:pPr>
        <w:spacing w:after="0" w:afterAutospacing="0" w:line="480" w:lineRule="auto"/>
        <w:rPr>
          <w:shd w:val="clear" w:color="auto" w:fill="FFFFFF"/>
        </w:rPr>
      </w:pPr>
      <w:r w:rsidRPr="00944C9A">
        <w:rPr>
          <w:shd w:val="clear" w:color="auto" w:fill="FFFFFF"/>
        </w:rPr>
        <w:t>The c</w:t>
      </w:r>
      <w:r w:rsidR="00CF7CA3" w:rsidRPr="00944C9A">
        <w:rPr>
          <w:shd w:val="clear" w:color="auto" w:fill="FFFFFF"/>
        </w:rPr>
        <w:t>urrent workload is very heavy and a team member had 280+ incidents assigned to him.  Those remaining 80 incidents were split between two other team members.</w:t>
      </w:r>
    </w:p>
    <w:p w14:paraId="4D8C0F9E" w14:textId="2379B7CB" w:rsidR="00CF7CA3" w:rsidRPr="00944C9A" w:rsidRDefault="00CF7CA3" w:rsidP="00C545B1">
      <w:pPr>
        <w:spacing w:after="0" w:afterAutospacing="0" w:line="480" w:lineRule="auto"/>
        <w:rPr>
          <w:shd w:val="clear" w:color="auto" w:fill="FFFFFF"/>
        </w:rPr>
      </w:pPr>
      <w:r w:rsidRPr="00944C9A">
        <w:rPr>
          <w:shd w:val="clear" w:color="auto" w:fill="FFFFFF"/>
        </w:rPr>
        <w:t xml:space="preserve">Figure </w:t>
      </w:r>
      <w:r w:rsidR="009531B3" w:rsidRPr="00944C9A">
        <w:rPr>
          <w:shd w:val="clear" w:color="auto" w:fill="FFFFFF"/>
        </w:rPr>
        <w:t>9</w:t>
      </w:r>
      <w:r w:rsidRPr="00944C9A">
        <w:rPr>
          <w:shd w:val="clear" w:color="auto" w:fill="FFFFFF"/>
        </w:rPr>
        <w:t xml:space="preserve"> shows the current data graph (internal, 2016) and the red arrow indicates the best it was at, since the start of February 2016.  The graph dates from 10</w:t>
      </w:r>
      <w:r w:rsidRPr="00944C9A">
        <w:rPr>
          <w:shd w:val="clear" w:color="auto" w:fill="FFFFFF"/>
          <w:vertAlign w:val="superscript"/>
        </w:rPr>
        <w:t>th</w:t>
      </w:r>
      <w:r w:rsidRPr="00944C9A">
        <w:rPr>
          <w:shd w:val="clear" w:color="auto" w:fill="FFFFFF"/>
        </w:rPr>
        <w:t xml:space="preserve"> October 2014 and was doing well.  Then it crossed over around 3</w:t>
      </w:r>
      <w:r w:rsidRPr="00944C9A">
        <w:rPr>
          <w:shd w:val="clear" w:color="auto" w:fill="FFFFFF"/>
          <w:vertAlign w:val="superscript"/>
        </w:rPr>
        <w:t>rd</w:t>
      </w:r>
      <w:r w:rsidRPr="00944C9A">
        <w:rPr>
          <w:shd w:val="clear" w:color="auto" w:fill="FFFFFF"/>
        </w:rPr>
        <w:t xml:space="preserve"> May 2015 and has since escalated.  There was a time where the graph showed </w:t>
      </w:r>
      <w:r w:rsidR="001F3C60" w:rsidRPr="00944C9A">
        <w:rPr>
          <w:shd w:val="clear" w:color="auto" w:fill="FFFFFF"/>
        </w:rPr>
        <w:t>a good result</w:t>
      </w:r>
      <w:r w:rsidRPr="00944C9A">
        <w:rPr>
          <w:shd w:val="clear" w:color="auto" w:fill="FFFFFF"/>
        </w:rPr>
        <w:t xml:space="preserve"> for a few weeks around 3</w:t>
      </w:r>
      <w:r w:rsidRPr="00944C9A">
        <w:rPr>
          <w:shd w:val="clear" w:color="auto" w:fill="FFFFFF"/>
          <w:vertAlign w:val="superscript"/>
        </w:rPr>
        <w:t>rd</w:t>
      </w:r>
      <w:r w:rsidRPr="00944C9A">
        <w:rPr>
          <w:shd w:val="clear" w:color="auto" w:fill="FFFFFF"/>
        </w:rPr>
        <w:t xml:space="preserve"> July 2015, </w:t>
      </w:r>
      <w:r w:rsidR="005F3DCB" w:rsidRPr="00944C9A">
        <w:rPr>
          <w:shd w:val="clear" w:color="auto" w:fill="FFFFFF"/>
        </w:rPr>
        <w:t>however</w:t>
      </w:r>
      <w:r w:rsidRPr="00944C9A">
        <w:rPr>
          <w:shd w:val="clear" w:color="auto" w:fill="FFFFFF"/>
        </w:rPr>
        <w:t xml:space="preserve"> incidents have escalated</w:t>
      </w:r>
      <w:r w:rsidR="005F3DCB" w:rsidRPr="00944C9A">
        <w:rPr>
          <w:shd w:val="clear" w:color="auto" w:fill="FFFFFF"/>
        </w:rPr>
        <w:t xml:space="preserve"> again</w:t>
      </w:r>
      <w:r w:rsidRPr="00944C9A">
        <w:rPr>
          <w:shd w:val="clear" w:color="auto" w:fill="FFFFFF"/>
        </w:rPr>
        <w:t>.  A lot of incidents had already breached their SLAs.</w:t>
      </w:r>
    </w:p>
    <w:p w14:paraId="11400BA0" w14:textId="77777777" w:rsidR="00CF7CA3" w:rsidRPr="00944C9A" w:rsidRDefault="00CF7CA3" w:rsidP="00C545B1">
      <w:pPr>
        <w:spacing w:after="0" w:afterAutospacing="0" w:line="480" w:lineRule="auto"/>
      </w:pPr>
      <w:r w:rsidRPr="00944C9A">
        <w:rPr>
          <w:noProof/>
          <w:lang w:eastAsia="en-IE"/>
        </w:rPr>
        <w:drawing>
          <wp:inline distT="0" distB="0" distL="0" distR="0" wp14:anchorId="79929526" wp14:editId="0770C047">
            <wp:extent cx="5943600" cy="2418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18715"/>
                    </a:xfrm>
                    <a:prstGeom prst="rect">
                      <a:avLst/>
                    </a:prstGeom>
                  </pic:spPr>
                </pic:pic>
              </a:graphicData>
            </a:graphic>
          </wp:inline>
        </w:drawing>
      </w:r>
    </w:p>
    <w:p w14:paraId="610AA9D4" w14:textId="55B1EAC8" w:rsidR="00CF7CA3" w:rsidRPr="00944C9A" w:rsidRDefault="00CF7CA3" w:rsidP="00C545B1">
      <w:pPr>
        <w:spacing w:after="0" w:afterAutospacing="0" w:line="480" w:lineRule="auto"/>
        <w:rPr>
          <w:b/>
        </w:rPr>
      </w:pPr>
      <w:r w:rsidRPr="00944C9A">
        <w:rPr>
          <w:b/>
        </w:rPr>
        <w:t xml:space="preserve">Figure </w:t>
      </w:r>
      <w:r w:rsidR="009531B3" w:rsidRPr="00944C9A">
        <w:rPr>
          <w:b/>
        </w:rPr>
        <w:t>9</w:t>
      </w:r>
      <w:r w:rsidR="00B561CC" w:rsidRPr="00944C9A">
        <w:rPr>
          <w:b/>
        </w:rPr>
        <w:t>.</w:t>
      </w:r>
      <w:r w:rsidRPr="00944C9A">
        <w:rPr>
          <w:b/>
        </w:rPr>
        <w:t xml:space="preserve">  </w:t>
      </w:r>
      <w:r w:rsidRPr="00944C9A">
        <w:t>Snapshot of graph with incidents over two years (internal, 2016)</w:t>
      </w:r>
    </w:p>
    <w:p w14:paraId="71220666" w14:textId="77777777" w:rsidR="00CF7CA3" w:rsidRPr="00944C9A" w:rsidRDefault="00CF7CA3" w:rsidP="00C545B1">
      <w:pPr>
        <w:spacing w:after="0" w:afterAutospacing="0" w:line="480" w:lineRule="auto"/>
        <w:rPr>
          <w:b/>
        </w:rPr>
      </w:pPr>
    </w:p>
    <w:p w14:paraId="415C75D5" w14:textId="284DADA2" w:rsidR="00CF7CA3" w:rsidRPr="00944C9A" w:rsidRDefault="00CF7CA3" w:rsidP="00C545B1">
      <w:pPr>
        <w:spacing w:after="0" w:afterAutospacing="0" w:line="480" w:lineRule="auto"/>
        <w:rPr>
          <w:shd w:val="clear" w:color="auto" w:fill="FFFFFF"/>
        </w:rPr>
      </w:pPr>
      <w:r w:rsidRPr="00944C9A">
        <w:rPr>
          <w:shd w:val="clear" w:color="auto" w:fill="FFFFFF"/>
        </w:rPr>
        <w:t>The green line indicates ‘Average number of days since last communication (after 01/12/2012)’.</w:t>
      </w:r>
      <w:r w:rsidR="00DF4291" w:rsidRPr="00944C9A">
        <w:rPr>
          <w:shd w:val="clear" w:color="auto" w:fill="FFFFFF"/>
        </w:rPr>
        <w:t xml:space="preserve">  – Age </w:t>
      </w:r>
    </w:p>
    <w:p w14:paraId="7891E8D0" w14:textId="77777777" w:rsidR="005F3DCB" w:rsidRPr="00944C9A" w:rsidRDefault="00CF7CA3" w:rsidP="00C545B1">
      <w:pPr>
        <w:spacing w:after="0" w:afterAutospacing="0" w:line="480" w:lineRule="auto"/>
        <w:rPr>
          <w:shd w:val="clear" w:color="auto" w:fill="FFFFFF"/>
        </w:rPr>
      </w:pPr>
      <w:r w:rsidRPr="00944C9A">
        <w:rPr>
          <w:shd w:val="clear" w:color="auto" w:fill="FFFFFF"/>
        </w:rPr>
        <w:t xml:space="preserve">The blue line indicates ‘Percentage of incidents communicated to’.  </w:t>
      </w:r>
    </w:p>
    <w:p w14:paraId="1321531C" w14:textId="109D6887" w:rsidR="00CF7CA3" w:rsidRPr="00944C9A" w:rsidRDefault="005F3DCB" w:rsidP="00C545B1">
      <w:pPr>
        <w:spacing w:after="0" w:afterAutospacing="0" w:line="480" w:lineRule="auto"/>
        <w:rPr>
          <w:shd w:val="clear" w:color="auto" w:fill="FFFFFF"/>
        </w:rPr>
      </w:pPr>
      <w:r w:rsidRPr="00944C9A">
        <w:rPr>
          <w:shd w:val="clear" w:color="auto" w:fill="FFFFFF"/>
        </w:rPr>
        <w:t>(</w:t>
      </w:r>
      <w:r w:rsidR="00CF7CA3" w:rsidRPr="00944C9A">
        <w:rPr>
          <w:shd w:val="clear" w:color="auto" w:fill="FFFFFF"/>
        </w:rPr>
        <w:t>See the meanings of these two areas under Aim</w:t>
      </w:r>
      <w:r w:rsidR="00443D1C" w:rsidRPr="00944C9A">
        <w:rPr>
          <w:shd w:val="clear" w:color="auto" w:fill="FFFFFF"/>
        </w:rPr>
        <w:t>s</w:t>
      </w:r>
      <w:r w:rsidR="00CF7CA3" w:rsidRPr="00944C9A">
        <w:rPr>
          <w:shd w:val="clear" w:color="auto" w:fill="FFFFFF"/>
        </w:rPr>
        <w:t xml:space="preserve"> and Objective</w:t>
      </w:r>
      <w:r w:rsidR="00443D1C" w:rsidRPr="00944C9A">
        <w:rPr>
          <w:shd w:val="clear" w:color="auto" w:fill="FFFFFF"/>
        </w:rPr>
        <w:t>s</w:t>
      </w:r>
      <w:r w:rsidR="00CF7CA3" w:rsidRPr="00944C9A">
        <w:rPr>
          <w:shd w:val="clear" w:color="auto" w:fill="FFFFFF"/>
        </w:rPr>
        <w:t xml:space="preserve"> heading</w:t>
      </w:r>
      <w:r w:rsidR="009B6A05" w:rsidRPr="00944C9A">
        <w:rPr>
          <w:shd w:val="clear" w:color="auto" w:fill="FFFFFF"/>
        </w:rPr>
        <w:t xml:space="preserve"> at the start of Chapter 3</w:t>
      </w:r>
      <w:r w:rsidR="00CF7CA3" w:rsidRPr="00944C9A">
        <w:rPr>
          <w:shd w:val="clear" w:color="auto" w:fill="FFFFFF"/>
        </w:rPr>
        <w:t xml:space="preserve"> in this report.</w:t>
      </w:r>
      <w:r w:rsidRPr="00944C9A">
        <w:rPr>
          <w:shd w:val="clear" w:color="auto" w:fill="FFFFFF"/>
        </w:rPr>
        <w:t>)</w:t>
      </w:r>
    </w:p>
    <w:p w14:paraId="007E0DC7" w14:textId="77777777" w:rsidR="00CF7CA3" w:rsidRPr="00944C9A" w:rsidRDefault="00CF7CA3" w:rsidP="00C545B1">
      <w:pPr>
        <w:spacing w:after="0" w:afterAutospacing="0" w:line="480" w:lineRule="auto"/>
        <w:rPr>
          <w:shd w:val="clear" w:color="auto" w:fill="FFFFFF"/>
        </w:rPr>
      </w:pPr>
    </w:p>
    <w:p w14:paraId="38CFE96C" w14:textId="3688F878" w:rsidR="00CF7CA3" w:rsidRPr="00944C9A" w:rsidRDefault="001A267F" w:rsidP="00C545B1">
      <w:pPr>
        <w:spacing w:after="0" w:afterAutospacing="0" w:line="480" w:lineRule="auto"/>
        <w:rPr>
          <w:shd w:val="clear" w:color="auto" w:fill="FFFFFF"/>
        </w:rPr>
      </w:pPr>
      <w:r w:rsidRPr="00944C9A">
        <w:rPr>
          <w:shd w:val="clear" w:color="auto" w:fill="FFFFFF"/>
        </w:rPr>
        <w:lastRenderedPageBreak/>
        <w:t>B</w:t>
      </w:r>
      <w:r w:rsidR="00CF7CA3" w:rsidRPr="00944C9A">
        <w:rPr>
          <w:shd w:val="clear" w:color="auto" w:fill="FFFFFF"/>
        </w:rPr>
        <w:t>ack in September 2015</w:t>
      </w:r>
      <w:r w:rsidRPr="00944C9A">
        <w:rPr>
          <w:shd w:val="clear" w:color="auto" w:fill="FFFFFF"/>
        </w:rPr>
        <w:t>,</w:t>
      </w:r>
      <w:r w:rsidR="00CF7CA3" w:rsidRPr="00944C9A">
        <w:rPr>
          <w:shd w:val="clear" w:color="auto" w:fill="FFFFFF"/>
        </w:rPr>
        <w:t xml:space="preserve"> the communications to incidents were not acted upon whilst the increasing number of incidents logging in was waiting to be resolved</w:t>
      </w:r>
      <w:r w:rsidRPr="00944C9A">
        <w:rPr>
          <w:shd w:val="clear" w:color="auto" w:fill="FFFFFF"/>
        </w:rPr>
        <w:t xml:space="preserve"> status</w:t>
      </w:r>
      <w:r w:rsidR="00CF7CA3" w:rsidRPr="00944C9A">
        <w:rPr>
          <w:shd w:val="clear" w:color="auto" w:fill="FFFFFF"/>
        </w:rPr>
        <w:t xml:space="preserve">.  </w:t>
      </w:r>
      <w:r w:rsidR="00DF4291" w:rsidRPr="00944C9A">
        <w:rPr>
          <w:shd w:val="clear" w:color="auto" w:fill="FFFFFF"/>
        </w:rPr>
        <w:t xml:space="preserve">Usually, about 15 incidents would arrive.  Since I was in place, </w:t>
      </w:r>
      <w:r w:rsidR="00CF7CA3" w:rsidRPr="00944C9A">
        <w:rPr>
          <w:shd w:val="clear" w:color="auto" w:fill="FFFFFF"/>
        </w:rPr>
        <w:t xml:space="preserve">there </w:t>
      </w:r>
      <w:r w:rsidR="00DF4291" w:rsidRPr="00944C9A">
        <w:rPr>
          <w:shd w:val="clear" w:color="auto" w:fill="FFFFFF"/>
        </w:rPr>
        <w:t>were</w:t>
      </w:r>
      <w:r w:rsidR="00CF7CA3" w:rsidRPr="00944C9A">
        <w:rPr>
          <w:shd w:val="clear" w:color="auto" w:fill="FFFFFF"/>
        </w:rPr>
        <w:t xml:space="preserve"> about 42 incidents coming in daily.  </w:t>
      </w:r>
    </w:p>
    <w:p w14:paraId="1B3AB6EB" w14:textId="77777777" w:rsidR="00CF7CA3" w:rsidRPr="00944C9A" w:rsidRDefault="00CF7CA3" w:rsidP="00C545B1">
      <w:pPr>
        <w:spacing w:line="480" w:lineRule="auto"/>
        <w:rPr>
          <w:shd w:val="clear" w:color="auto" w:fill="FFFFFF"/>
        </w:rPr>
      </w:pPr>
    </w:p>
    <w:p w14:paraId="36881151" w14:textId="4387A661" w:rsidR="00CF7CA3" w:rsidRPr="00944C9A" w:rsidRDefault="007F2B84" w:rsidP="00C545B1">
      <w:pPr>
        <w:spacing w:line="480" w:lineRule="auto"/>
        <w:rPr>
          <w:shd w:val="clear" w:color="auto" w:fill="FFFFFF"/>
        </w:rPr>
      </w:pPr>
      <w:r w:rsidRPr="00944C9A">
        <w:rPr>
          <w:shd w:val="clear" w:color="auto" w:fill="FFFFFF"/>
        </w:rPr>
        <w:t>The s</w:t>
      </w:r>
      <w:r w:rsidR="00CF7CA3" w:rsidRPr="00944C9A">
        <w:rPr>
          <w:shd w:val="clear" w:color="auto" w:fill="FFFFFF"/>
        </w:rPr>
        <w:t>teps to take at Service Desk level (first port of call for screening all incidents)</w:t>
      </w:r>
      <w:r w:rsidRPr="00944C9A">
        <w:rPr>
          <w:shd w:val="clear" w:color="auto" w:fill="FFFFFF"/>
        </w:rPr>
        <w:t xml:space="preserve"> involve</w:t>
      </w:r>
      <w:r w:rsidR="00CF7CA3" w:rsidRPr="00944C9A">
        <w:rPr>
          <w:shd w:val="clear" w:color="auto" w:fill="FFFFFF"/>
        </w:rPr>
        <w:t>:</w:t>
      </w:r>
    </w:p>
    <w:p w14:paraId="1D0D0FE4" w14:textId="77777777" w:rsidR="00CF7CA3" w:rsidRPr="00944C9A" w:rsidRDefault="00CF7CA3" w:rsidP="00067A83">
      <w:pPr>
        <w:pStyle w:val="ListParagraph"/>
        <w:numPr>
          <w:ilvl w:val="0"/>
          <w:numId w:val="23"/>
        </w:numPr>
        <w:spacing w:line="480" w:lineRule="auto"/>
        <w:ind w:left="567"/>
        <w:rPr>
          <w:rFonts w:ascii="Trebuchet MS" w:hAnsi="Trebuchet MS"/>
          <w:shd w:val="clear" w:color="auto" w:fill="FFFFFF"/>
        </w:rPr>
      </w:pPr>
      <w:r w:rsidRPr="00944C9A">
        <w:rPr>
          <w:rFonts w:ascii="Trebuchet MS" w:hAnsi="Trebuchet MS"/>
          <w:shd w:val="clear" w:color="auto" w:fill="FFFFFF"/>
        </w:rPr>
        <w:t xml:space="preserve">As the level 1 is first port of call and most of their tasks can actually troubleshoot IT issues BEFORE it is passed to level 2.  </w:t>
      </w:r>
    </w:p>
    <w:p w14:paraId="192771E6" w14:textId="297D43E4" w:rsidR="00CF7CA3" w:rsidRPr="00944C9A" w:rsidRDefault="00CF7CA3" w:rsidP="00067A83">
      <w:pPr>
        <w:pStyle w:val="ListParagraph"/>
        <w:numPr>
          <w:ilvl w:val="0"/>
          <w:numId w:val="23"/>
        </w:numPr>
        <w:spacing w:line="480" w:lineRule="auto"/>
        <w:ind w:left="567"/>
        <w:rPr>
          <w:rFonts w:ascii="Trebuchet MS" w:hAnsi="Trebuchet MS"/>
          <w:shd w:val="clear" w:color="auto" w:fill="FFFFFF"/>
        </w:rPr>
      </w:pPr>
      <w:r w:rsidRPr="00944C9A">
        <w:rPr>
          <w:rFonts w:ascii="Trebuchet MS" w:hAnsi="Trebuchet MS"/>
          <w:shd w:val="clear" w:color="auto" w:fill="FFFFFF"/>
        </w:rPr>
        <w:t xml:space="preserve">Only pass it on if level 1 is unable to resolve this issue </w:t>
      </w:r>
      <w:r w:rsidR="000338C1" w:rsidRPr="00944C9A">
        <w:rPr>
          <w:rFonts w:ascii="Trebuchet MS" w:hAnsi="Trebuchet MS"/>
          <w:shd w:val="clear" w:color="auto" w:fill="FFFFFF"/>
        </w:rPr>
        <w:t>after</w:t>
      </w:r>
      <w:r w:rsidRPr="00944C9A">
        <w:rPr>
          <w:rFonts w:ascii="Trebuchet MS" w:hAnsi="Trebuchet MS"/>
          <w:shd w:val="clear" w:color="auto" w:fill="FFFFFF"/>
        </w:rPr>
        <w:t xml:space="preserve"> a couple of days.  </w:t>
      </w:r>
    </w:p>
    <w:p w14:paraId="194956C1" w14:textId="7D0E1CBD" w:rsidR="00CF7CA3" w:rsidRPr="00944C9A" w:rsidRDefault="00CF7CA3" w:rsidP="00067A83">
      <w:pPr>
        <w:pStyle w:val="ListParagraph"/>
        <w:numPr>
          <w:ilvl w:val="0"/>
          <w:numId w:val="23"/>
        </w:numPr>
        <w:spacing w:line="480" w:lineRule="auto"/>
        <w:ind w:left="567"/>
        <w:rPr>
          <w:rFonts w:ascii="Trebuchet MS" w:hAnsi="Trebuchet MS"/>
          <w:shd w:val="clear" w:color="auto" w:fill="FFFFFF"/>
        </w:rPr>
      </w:pPr>
      <w:r w:rsidRPr="00944C9A">
        <w:rPr>
          <w:rFonts w:ascii="Trebuchet MS" w:hAnsi="Trebuchet MS"/>
          <w:shd w:val="clear" w:color="auto" w:fill="FFFFFF"/>
        </w:rPr>
        <w:t>However if the few incidents that come</w:t>
      </w:r>
      <w:r w:rsidR="00DF4291" w:rsidRPr="00944C9A">
        <w:rPr>
          <w:rFonts w:ascii="Trebuchet MS" w:hAnsi="Trebuchet MS"/>
          <w:shd w:val="clear" w:color="auto" w:fill="FFFFFF"/>
        </w:rPr>
        <w:t xml:space="preserve"> in and sit i</w:t>
      </w:r>
      <w:r w:rsidRPr="00944C9A">
        <w:rPr>
          <w:rFonts w:ascii="Trebuchet MS" w:hAnsi="Trebuchet MS"/>
          <w:shd w:val="clear" w:color="auto" w:fill="FFFFFF"/>
        </w:rPr>
        <w:t xml:space="preserve">n the level 1 queue then they will have to wait a while before anything is achieved within a week.  </w:t>
      </w:r>
    </w:p>
    <w:p w14:paraId="2D91E78E" w14:textId="6601E391" w:rsidR="00CF7CA3" w:rsidRPr="00944C9A" w:rsidRDefault="000C133D" w:rsidP="00067A83">
      <w:pPr>
        <w:pStyle w:val="ListParagraph"/>
        <w:numPr>
          <w:ilvl w:val="0"/>
          <w:numId w:val="23"/>
        </w:numPr>
        <w:spacing w:line="480" w:lineRule="auto"/>
        <w:ind w:left="567"/>
        <w:rPr>
          <w:rFonts w:ascii="Trebuchet MS" w:hAnsi="Trebuchet MS"/>
          <w:shd w:val="clear" w:color="auto" w:fill="FFFFFF"/>
        </w:rPr>
      </w:pPr>
      <w:r w:rsidRPr="00944C9A">
        <w:rPr>
          <w:rFonts w:ascii="Trebuchet MS" w:hAnsi="Trebuchet MS"/>
          <w:shd w:val="clear" w:color="auto" w:fill="FFFFFF"/>
        </w:rPr>
        <w:t>I</w:t>
      </w:r>
      <w:r w:rsidR="00CF7CA3" w:rsidRPr="00944C9A">
        <w:rPr>
          <w:rFonts w:ascii="Trebuchet MS" w:hAnsi="Trebuchet MS"/>
          <w:shd w:val="clear" w:color="auto" w:fill="FFFFFF"/>
        </w:rPr>
        <w:t>f no other critical or high priorit</w:t>
      </w:r>
      <w:r w:rsidRPr="00944C9A">
        <w:rPr>
          <w:rFonts w:ascii="Trebuchet MS" w:hAnsi="Trebuchet MS"/>
          <w:shd w:val="clear" w:color="auto" w:fill="FFFFFF"/>
        </w:rPr>
        <w:t>y issues are raised,</w:t>
      </w:r>
      <w:r w:rsidR="00CF7CA3" w:rsidRPr="00944C9A">
        <w:rPr>
          <w:rFonts w:ascii="Trebuchet MS" w:hAnsi="Trebuchet MS"/>
          <w:shd w:val="clear" w:color="auto" w:fill="FFFFFF"/>
        </w:rPr>
        <w:t xml:space="preserve"> level 1 </w:t>
      </w:r>
      <w:r w:rsidR="005F3DCB" w:rsidRPr="00944C9A">
        <w:rPr>
          <w:rFonts w:ascii="Trebuchet MS" w:hAnsi="Trebuchet MS"/>
          <w:shd w:val="clear" w:color="auto" w:fill="FFFFFF"/>
        </w:rPr>
        <w:t>needs</w:t>
      </w:r>
      <w:r w:rsidR="00CF7CA3" w:rsidRPr="00944C9A">
        <w:rPr>
          <w:rFonts w:ascii="Trebuchet MS" w:hAnsi="Trebuchet MS"/>
          <w:shd w:val="clear" w:color="auto" w:fill="FFFFFF"/>
        </w:rPr>
        <w:t xml:space="preserve"> to sort these out first by checking with key staff member if this is critical / high or not.  </w:t>
      </w:r>
    </w:p>
    <w:p w14:paraId="516D0A54" w14:textId="07FDC480" w:rsidR="00CF7CA3" w:rsidRPr="00944C9A" w:rsidRDefault="00CF7CA3" w:rsidP="00067A83">
      <w:pPr>
        <w:pStyle w:val="ListParagraph"/>
        <w:numPr>
          <w:ilvl w:val="0"/>
          <w:numId w:val="23"/>
        </w:numPr>
        <w:spacing w:line="480" w:lineRule="auto"/>
        <w:ind w:left="567"/>
        <w:rPr>
          <w:rFonts w:ascii="Trebuchet MS" w:hAnsi="Trebuchet MS"/>
          <w:shd w:val="clear" w:color="auto" w:fill="FFFFFF"/>
        </w:rPr>
      </w:pPr>
      <w:r w:rsidRPr="00944C9A">
        <w:rPr>
          <w:rFonts w:ascii="Trebuchet MS" w:hAnsi="Trebuchet MS"/>
          <w:shd w:val="clear" w:color="auto" w:fill="FFFFFF"/>
        </w:rPr>
        <w:t xml:space="preserve">If not, then level 1 </w:t>
      </w:r>
      <w:r w:rsidR="005F3DCB" w:rsidRPr="00944C9A">
        <w:rPr>
          <w:rFonts w:ascii="Trebuchet MS" w:hAnsi="Trebuchet MS"/>
          <w:shd w:val="clear" w:color="auto" w:fill="FFFFFF"/>
        </w:rPr>
        <w:t>will</w:t>
      </w:r>
      <w:r w:rsidRPr="00944C9A">
        <w:rPr>
          <w:rFonts w:ascii="Trebuchet MS" w:hAnsi="Trebuchet MS"/>
          <w:shd w:val="clear" w:color="auto" w:fill="FFFFFF"/>
        </w:rPr>
        <w:t xml:space="preserve"> send out a message reminding customer why this priority has been changed to a medium or low depending on the nature of the query. </w:t>
      </w:r>
    </w:p>
    <w:p w14:paraId="5F3206E4" w14:textId="2D68202B" w:rsidR="00CF7CA3" w:rsidRPr="00944C9A" w:rsidRDefault="00CF7CA3" w:rsidP="00067A83">
      <w:pPr>
        <w:pStyle w:val="ListParagraph"/>
        <w:numPr>
          <w:ilvl w:val="0"/>
          <w:numId w:val="23"/>
        </w:numPr>
        <w:spacing w:line="480" w:lineRule="auto"/>
        <w:ind w:left="567"/>
        <w:rPr>
          <w:rFonts w:ascii="Trebuchet MS" w:hAnsi="Trebuchet MS"/>
          <w:shd w:val="clear" w:color="auto" w:fill="FFFFFF"/>
        </w:rPr>
      </w:pPr>
      <w:r w:rsidRPr="00944C9A">
        <w:rPr>
          <w:rFonts w:ascii="Trebuchet MS" w:hAnsi="Trebuchet MS"/>
          <w:shd w:val="clear" w:color="auto" w:fill="FFFFFF"/>
        </w:rPr>
        <w:t>The other common area</w:t>
      </w:r>
      <w:r w:rsidR="005F3DCB" w:rsidRPr="00944C9A">
        <w:rPr>
          <w:rFonts w:ascii="Trebuchet MS" w:hAnsi="Trebuchet MS"/>
          <w:shd w:val="clear" w:color="auto" w:fill="FFFFFF"/>
        </w:rPr>
        <w:t>,</w:t>
      </w:r>
      <w:r w:rsidRPr="00944C9A">
        <w:rPr>
          <w:rFonts w:ascii="Trebuchet MS" w:hAnsi="Trebuchet MS"/>
          <w:shd w:val="clear" w:color="auto" w:fill="FFFFFF"/>
        </w:rPr>
        <w:t xml:space="preserve"> is customers logging in an incident but have forgotten to attach a screenshot or a PSR (Problem Steps Recorder).</w:t>
      </w:r>
    </w:p>
    <w:p w14:paraId="1D3F3285" w14:textId="1FF99510" w:rsidR="00CF7CA3" w:rsidRPr="00944C9A" w:rsidRDefault="00CF7CA3" w:rsidP="00067A83">
      <w:pPr>
        <w:pStyle w:val="ListParagraph"/>
        <w:numPr>
          <w:ilvl w:val="0"/>
          <w:numId w:val="23"/>
        </w:numPr>
        <w:spacing w:line="480" w:lineRule="auto"/>
        <w:ind w:left="567"/>
        <w:rPr>
          <w:rFonts w:ascii="Trebuchet MS" w:hAnsi="Trebuchet MS"/>
          <w:shd w:val="clear" w:color="auto" w:fill="FFFFFF"/>
        </w:rPr>
      </w:pPr>
      <w:r w:rsidRPr="00944C9A">
        <w:rPr>
          <w:rFonts w:ascii="Trebuchet MS" w:hAnsi="Trebuchet MS"/>
          <w:shd w:val="clear" w:color="auto" w:fill="FFFFFF"/>
        </w:rPr>
        <w:t xml:space="preserve">Level 1 </w:t>
      </w:r>
      <w:r w:rsidR="005F3DCB" w:rsidRPr="00944C9A">
        <w:rPr>
          <w:rFonts w:ascii="Trebuchet MS" w:hAnsi="Trebuchet MS"/>
          <w:shd w:val="clear" w:color="auto" w:fill="FFFFFF"/>
        </w:rPr>
        <w:t>will</w:t>
      </w:r>
      <w:r w:rsidRPr="00944C9A">
        <w:rPr>
          <w:rFonts w:ascii="Trebuchet MS" w:hAnsi="Trebuchet MS"/>
          <w:shd w:val="clear" w:color="auto" w:fill="FFFFFF"/>
        </w:rPr>
        <w:t xml:space="preserve"> hold back the incident and get back to customer </w:t>
      </w:r>
      <w:r w:rsidR="00022FBE" w:rsidRPr="00944C9A">
        <w:rPr>
          <w:rFonts w:ascii="Trebuchet MS" w:hAnsi="Trebuchet MS"/>
          <w:shd w:val="clear" w:color="auto" w:fill="FFFFFF"/>
        </w:rPr>
        <w:t xml:space="preserve">requesting </w:t>
      </w:r>
      <w:r w:rsidR="001E30A1" w:rsidRPr="00944C9A">
        <w:rPr>
          <w:rFonts w:ascii="Trebuchet MS" w:hAnsi="Trebuchet MS"/>
          <w:shd w:val="clear" w:color="auto" w:fill="FFFFFF"/>
        </w:rPr>
        <w:t>a screenshot</w:t>
      </w:r>
      <w:r w:rsidRPr="00944C9A">
        <w:rPr>
          <w:rFonts w:ascii="Trebuchet MS" w:hAnsi="Trebuchet MS"/>
          <w:shd w:val="clear" w:color="auto" w:fill="FFFFFF"/>
        </w:rPr>
        <w:t>.</w:t>
      </w:r>
    </w:p>
    <w:p w14:paraId="1C81DC0E" w14:textId="7DDCBE6C" w:rsidR="00CF7CA3" w:rsidRPr="00944C9A" w:rsidRDefault="00CF7CA3" w:rsidP="00067A83">
      <w:pPr>
        <w:pStyle w:val="ListParagraph"/>
        <w:numPr>
          <w:ilvl w:val="0"/>
          <w:numId w:val="23"/>
        </w:numPr>
        <w:spacing w:line="480" w:lineRule="auto"/>
        <w:ind w:left="567"/>
        <w:rPr>
          <w:rFonts w:ascii="Trebuchet MS" w:hAnsi="Trebuchet MS"/>
          <w:shd w:val="clear" w:color="auto" w:fill="FFFFFF"/>
        </w:rPr>
      </w:pPr>
      <w:r w:rsidRPr="00944C9A">
        <w:rPr>
          <w:rFonts w:ascii="Trebuchet MS" w:hAnsi="Trebuchet MS"/>
          <w:shd w:val="clear" w:color="auto" w:fill="FFFFFF"/>
        </w:rPr>
        <w:t xml:space="preserve">Sometimes the customers do not attach anything and assume that we can resolve issue without any image.  They </w:t>
      </w:r>
      <w:r w:rsidR="001E30A1" w:rsidRPr="00944C9A">
        <w:rPr>
          <w:rFonts w:ascii="Trebuchet MS" w:hAnsi="Trebuchet MS"/>
          <w:shd w:val="clear" w:color="auto" w:fill="FFFFFF"/>
        </w:rPr>
        <w:t>become irate</w:t>
      </w:r>
      <w:r w:rsidRPr="00944C9A">
        <w:rPr>
          <w:rFonts w:ascii="Trebuchet MS" w:hAnsi="Trebuchet MS"/>
          <w:shd w:val="clear" w:color="auto" w:fill="FFFFFF"/>
        </w:rPr>
        <w:t xml:space="preserve"> with our request for this.</w:t>
      </w:r>
    </w:p>
    <w:p w14:paraId="3CE3C05B" w14:textId="44D83FFC" w:rsidR="00CF7CA3" w:rsidRPr="00944C9A" w:rsidRDefault="00CF7CA3" w:rsidP="00067A83">
      <w:pPr>
        <w:pStyle w:val="ListParagraph"/>
        <w:numPr>
          <w:ilvl w:val="0"/>
          <w:numId w:val="23"/>
        </w:numPr>
        <w:spacing w:line="480" w:lineRule="auto"/>
        <w:ind w:left="567"/>
        <w:rPr>
          <w:rFonts w:ascii="Trebuchet MS" w:hAnsi="Trebuchet MS"/>
          <w:shd w:val="clear" w:color="auto" w:fill="FFFFFF"/>
        </w:rPr>
      </w:pPr>
      <w:r w:rsidRPr="00944C9A">
        <w:rPr>
          <w:rFonts w:ascii="Trebuchet MS" w:hAnsi="Trebuchet MS"/>
          <w:shd w:val="clear" w:color="auto" w:fill="FFFFFF"/>
        </w:rPr>
        <w:t>We would explain to customer why we are req</w:t>
      </w:r>
      <w:r w:rsidR="009531B3" w:rsidRPr="00944C9A">
        <w:rPr>
          <w:rFonts w:ascii="Trebuchet MS" w:hAnsi="Trebuchet MS"/>
          <w:shd w:val="clear" w:color="auto" w:fill="FFFFFF"/>
        </w:rPr>
        <w:t>uesting this.  We explain this</w:t>
      </w:r>
      <w:r w:rsidRPr="00944C9A">
        <w:rPr>
          <w:rFonts w:ascii="Trebuchet MS" w:hAnsi="Trebuchet MS"/>
          <w:shd w:val="clear" w:color="auto" w:fill="FFFFFF"/>
        </w:rPr>
        <w:t xml:space="preserve"> so we can replicate the steps of the issue in order to resolve their incident.  </w:t>
      </w:r>
    </w:p>
    <w:p w14:paraId="0857308A" w14:textId="1995FE75" w:rsidR="00CF7CA3" w:rsidRPr="00944C9A" w:rsidRDefault="00910DD9" w:rsidP="00067A83">
      <w:pPr>
        <w:pStyle w:val="ListParagraph"/>
        <w:numPr>
          <w:ilvl w:val="0"/>
          <w:numId w:val="23"/>
        </w:numPr>
        <w:spacing w:line="480" w:lineRule="auto"/>
        <w:ind w:left="567"/>
        <w:rPr>
          <w:rFonts w:ascii="Trebuchet MS" w:hAnsi="Trebuchet MS"/>
          <w:shd w:val="clear" w:color="auto" w:fill="FFFFFF"/>
        </w:rPr>
      </w:pPr>
      <w:r w:rsidRPr="00944C9A">
        <w:rPr>
          <w:rFonts w:ascii="Trebuchet MS" w:hAnsi="Trebuchet MS"/>
          <w:shd w:val="clear" w:color="auto" w:fill="FFFFFF"/>
        </w:rPr>
        <w:lastRenderedPageBreak/>
        <w:t xml:space="preserve"> </w:t>
      </w:r>
      <w:r w:rsidR="00CF7CA3" w:rsidRPr="00944C9A">
        <w:rPr>
          <w:rFonts w:ascii="Trebuchet MS" w:hAnsi="Trebuchet MS"/>
          <w:shd w:val="clear" w:color="auto" w:fill="FFFFFF"/>
        </w:rPr>
        <w:t xml:space="preserve">We </w:t>
      </w:r>
      <w:r w:rsidR="005F3DCB" w:rsidRPr="00944C9A">
        <w:rPr>
          <w:rFonts w:ascii="Trebuchet MS" w:hAnsi="Trebuchet MS"/>
          <w:shd w:val="clear" w:color="auto" w:fill="FFFFFF"/>
        </w:rPr>
        <w:t>often</w:t>
      </w:r>
      <w:r w:rsidR="00CF7CA3" w:rsidRPr="00944C9A">
        <w:rPr>
          <w:rFonts w:ascii="Trebuchet MS" w:hAnsi="Trebuchet MS"/>
          <w:shd w:val="clear" w:color="auto" w:fill="FFFFFF"/>
        </w:rPr>
        <w:t xml:space="preserve"> get customers who do not know what a Problem Steps Recorder (PSR) feature is and again we </w:t>
      </w:r>
      <w:r w:rsidR="004D3F10" w:rsidRPr="00944C9A">
        <w:rPr>
          <w:rFonts w:ascii="Trebuchet MS" w:hAnsi="Trebuchet MS"/>
          <w:shd w:val="clear" w:color="auto" w:fill="FFFFFF"/>
        </w:rPr>
        <w:t>reply</w:t>
      </w:r>
      <w:r w:rsidR="00CF7CA3" w:rsidRPr="00944C9A">
        <w:rPr>
          <w:rFonts w:ascii="Trebuchet MS" w:hAnsi="Trebuchet MS"/>
          <w:shd w:val="clear" w:color="auto" w:fill="FFFFFF"/>
        </w:rPr>
        <w:t xml:space="preserve"> and explain what this is.  PSR is a recording technique that customer presses to record the clicks they made along the way until </w:t>
      </w:r>
      <w:r w:rsidR="004D3F10" w:rsidRPr="00944C9A">
        <w:rPr>
          <w:rFonts w:ascii="Trebuchet MS" w:hAnsi="Trebuchet MS"/>
          <w:shd w:val="clear" w:color="auto" w:fill="FFFFFF"/>
        </w:rPr>
        <w:t>they receive</w:t>
      </w:r>
      <w:r w:rsidR="00CF7CA3" w:rsidRPr="00944C9A">
        <w:rPr>
          <w:rFonts w:ascii="Trebuchet MS" w:hAnsi="Trebuchet MS"/>
          <w:shd w:val="clear" w:color="auto" w:fill="FFFFFF"/>
        </w:rPr>
        <w:t xml:space="preserve"> the error message.  </w:t>
      </w:r>
      <w:r w:rsidR="00697EEB" w:rsidRPr="00944C9A">
        <w:rPr>
          <w:rFonts w:ascii="Trebuchet MS" w:hAnsi="Trebuchet MS"/>
          <w:shd w:val="clear" w:color="auto" w:fill="FFFFFF"/>
        </w:rPr>
        <w:t>The c</w:t>
      </w:r>
      <w:r w:rsidR="00CF7CA3" w:rsidRPr="00944C9A">
        <w:rPr>
          <w:rFonts w:ascii="Trebuchet MS" w:hAnsi="Trebuchet MS"/>
          <w:shd w:val="clear" w:color="auto" w:fill="FFFFFF"/>
        </w:rPr>
        <w:t>ustomer presses the stop recording button</w:t>
      </w:r>
      <w:r w:rsidR="00697EEB" w:rsidRPr="00944C9A">
        <w:rPr>
          <w:rFonts w:ascii="Trebuchet MS" w:hAnsi="Trebuchet MS"/>
          <w:shd w:val="clear" w:color="auto" w:fill="FFFFFF"/>
        </w:rPr>
        <w:t>,</w:t>
      </w:r>
      <w:r w:rsidR="00CF7CA3" w:rsidRPr="00944C9A">
        <w:rPr>
          <w:rFonts w:ascii="Trebuchet MS" w:hAnsi="Trebuchet MS"/>
          <w:shd w:val="clear" w:color="auto" w:fill="FFFFFF"/>
        </w:rPr>
        <w:t xml:space="preserve"> save</w:t>
      </w:r>
      <w:r w:rsidR="00697EEB" w:rsidRPr="00944C9A">
        <w:rPr>
          <w:rFonts w:ascii="Trebuchet MS" w:hAnsi="Trebuchet MS"/>
          <w:shd w:val="clear" w:color="auto" w:fill="FFFFFF"/>
        </w:rPr>
        <w:t>s</w:t>
      </w:r>
      <w:r w:rsidR="00CF7CA3" w:rsidRPr="00944C9A">
        <w:rPr>
          <w:rFonts w:ascii="Trebuchet MS" w:hAnsi="Trebuchet MS"/>
          <w:shd w:val="clear" w:color="auto" w:fill="FFFFFF"/>
        </w:rPr>
        <w:t xml:space="preserve"> this file and attach</w:t>
      </w:r>
      <w:r w:rsidR="00697EEB" w:rsidRPr="00944C9A">
        <w:rPr>
          <w:rFonts w:ascii="Trebuchet MS" w:hAnsi="Trebuchet MS"/>
          <w:shd w:val="clear" w:color="auto" w:fill="FFFFFF"/>
        </w:rPr>
        <w:t>es</w:t>
      </w:r>
      <w:r w:rsidR="00CF7CA3" w:rsidRPr="00944C9A">
        <w:rPr>
          <w:rFonts w:ascii="Trebuchet MS" w:hAnsi="Trebuchet MS"/>
          <w:shd w:val="clear" w:color="auto" w:fill="FFFFFF"/>
        </w:rPr>
        <w:t xml:space="preserve"> it to their incident.  This is useful for the company to be able to replicate the steps customer took.  It will </w:t>
      </w:r>
      <w:r w:rsidR="0051375A" w:rsidRPr="00944C9A">
        <w:rPr>
          <w:rFonts w:ascii="Trebuchet MS" w:hAnsi="Trebuchet MS"/>
          <w:shd w:val="clear" w:color="auto" w:fill="FFFFFF"/>
        </w:rPr>
        <w:t>demonstrate</w:t>
      </w:r>
      <w:r w:rsidR="00CF7CA3" w:rsidRPr="00944C9A">
        <w:rPr>
          <w:rFonts w:ascii="Trebuchet MS" w:hAnsi="Trebuchet MS"/>
          <w:shd w:val="clear" w:color="auto" w:fill="FFFFFF"/>
        </w:rPr>
        <w:t xml:space="preserve"> if there is a bug or not.</w:t>
      </w:r>
    </w:p>
    <w:p w14:paraId="13EDCA91" w14:textId="77777777" w:rsidR="00CF7CA3" w:rsidRPr="00944C9A" w:rsidRDefault="00CF7CA3" w:rsidP="00C545B1">
      <w:pPr>
        <w:spacing w:after="0" w:line="480" w:lineRule="auto"/>
        <w:rPr>
          <w:shd w:val="clear" w:color="auto" w:fill="FFFFFF"/>
        </w:rPr>
      </w:pPr>
    </w:p>
    <w:p w14:paraId="2480EB81" w14:textId="279D7186" w:rsidR="00CF7CA3" w:rsidRPr="00944C9A" w:rsidRDefault="00CF7CA3" w:rsidP="00C545B1">
      <w:pPr>
        <w:spacing w:after="0" w:line="480" w:lineRule="auto"/>
        <w:rPr>
          <w:shd w:val="clear" w:color="auto" w:fill="FFFFFF"/>
        </w:rPr>
      </w:pPr>
      <w:r w:rsidRPr="00944C9A">
        <w:rPr>
          <w:shd w:val="clear" w:color="auto" w:fill="FFFFFF"/>
        </w:rPr>
        <w:t xml:space="preserve">All of these are reasons for delays to incidents.  In addition to the delay, in order to access remotely on customer’s sites a request has to be put in and can take up to a week before a team member can access to see and </w:t>
      </w:r>
      <w:r w:rsidR="0042031F" w:rsidRPr="00944C9A">
        <w:rPr>
          <w:shd w:val="clear" w:color="auto" w:fill="FFFFFF"/>
        </w:rPr>
        <w:t xml:space="preserve">attempt to </w:t>
      </w:r>
      <w:r w:rsidRPr="00944C9A">
        <w:rPr>
          <w:shd w:val="clear" w:color="auto" w:fill="FFFFFF"/>
        </w:rPr>
        <w:t>replicate the issue on Live and Test environments.</w:t>
      </w:r>
    </w:p>
    <w:p w14:paraId="00D76AA4" w14:textId="77777777" w:rsidR="00CF7CA3" w:rsidRPr="00944C9A" w:rsidRDefault="00CF7CA3" w:rsidP="00C545B1">
      <w:pPr>
        <w:spacing w:after="0" w:afterAutospacing="0" w:line="480" w:lineRule="auto"/>
        <w:rPr>
          <w:shd w:val="clear" w:color="auto" w:fill="FFFFFF"/>
        </w:rPr>
      </w:pPr>
    </w:p>
    <w:p w14:paraId="6322C096" w14:textId="063D6EF2" w:rsidR="00CF7CA3" w:rsidRPr="00944C9A" w:rsidRDefault="00CF7CA3" w:rsidP="00C545B1">
      <w:pPr>
        <w:spacing w:after="0" w:afterAutospacing="0" w:line="480" w:lineRule="auto"/>
      </w:pPr>
      <w:r w:rsidRPr="00944C9A">
        <w:t>Table 1 shows the table data that has to be put in every Friday (internal, 2016)</w:t>
      </w:r>
      <w:r w:rsidR="005F3DCB" w:rsidRPr="00944C9A">
        <w:t xml:space="preserve"> by one of the level 1 team member</w:t>
      </w:r>
      <w:r w:rsidRPr="00944C9A">
        <w:t>.  This gives an insight into the pattern of incident trends.  Note the first row is taken from 29 August 2014 to compare with the February data as it can help identify why the pattern has changed since.  This demonstrates the incidents have increased significantly.</w:t>
      </w:r>
      <w:r w:rsidR="005F3DCB" w:rsidRPr="00944C9A">
        <w:t xml:space="preserve">  I input these data for February 2016.</w:t>
      </w:r>
    </w:p>
    <w:p w14:paraId="47431E5F" w14:textId="77777777" w:rsidR="00CF7CA3" w:rsidRPr="00944C9A" w:rsidRDefault="00CF7CA3" w:rsidP="00C545B1">
      <w:pPr>
        <w:spacing w:after="0" w:afterAutospacing="0" w:line="480" w:lineRule="auto"/>
      </w:pPr>
      <w:r w:rsidRPr="00944C9A">
        <w:rPr>
          <w:noProof/>
          <w:lang w:eastAsia="en-IE"/>
        </w:rPr>
        <w:drawing>
          <wp:inline distT="0" distB="0" distL="0" distR="0" wp14:anchorId="0B8D25CF" wp14:editId="40F02AA6">
            <wp:extent cx="6341423" cy="122227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53767" cy="1224653"/>
                    </a:xfrm>
                    <a:prstGeom prst="rect">
                      <a:avLst/>
                    </a:prstGeom>
                  </pic:spPr>
                </pic:pic>
              </a:graphicData>
            </a:graphic>
          </wp:inline>
        </w:drawing>
      </w:r>
    </w:p>
    <w:p w14:paraId="74F10CAF" w14:textId="77777777" w:rsidR="00CF7CA3" w:rsidRPr="00944C9A" w:rsidRDefault="00CF7CA3" w:rsidP="00C545B1">
      <w:pPr>
        <w:spacing w:after="0" w:afterAutospacing="0" w:line="480" w:lineRule="auto"/>
      </w:pPr>
      <w:r w:rsidRPr="00944C9A">
        <w:rPr>
          <w:noProof/>
          <w:lang w:eastAsia="en-IE"/>
        </w:rPr>
        <w:drawing>
          <wp:inline distT="0" distB="0" distL="0" distR="0" wp14:anchorId="58A101D6" wp14:editId="33D05F49">
            <wp:extent cx="6341423" cy="733634"/>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36895" cy="733110"/>
                    </a:xfrm>
                    <a:prstGeom prst="rect">
                      <a:avLst/>
                    </a:prstGeom>
                  </pic:spPr>
                </pic:pic>
              </a:graphicData>
            </a:graphic>
          </wp:inline>
        </w:drawing>
      </w:r>
    </w:p>
    <w:p w14:paraId="5E807E2C" w14:textId="2AA989C8" w:rsidR="00CF7CA3" w:rsidRPr="00944C9A" w:rsidRDefault="00CF7CA3" w:rsidP="00C545B1">
      <w:pPr>
        <w:spacing w:after="0" w:afterAutospacing="0" w:line="480" w:lineRule="auto"/>
      </w:pPr>
      <w:r w:rsidRPr="00944C9A">
        <w:rPr>
          <w:b/>
        </w:rPr>
        <w:t>Table 1</w:t>
      </w:r>
      <w:r w:rsidR="00B561CC" w:rsidRPr="00944C9A">
        <w:rPr>
          <w:b/>
        </w:rPr>
        <w:t>.</w:t>
      </w:r>
      <w:r w:rsidRPr="00944C9A">
        <w:t xml:space="preserve"> Open and Closed incidents trend table comparison to 2014 (internal, 2016)</w:t>
      </w:r>
    </w:p>
    <w:p w14:paraId="02754DB5" w14:textId="77777777" w:rsidR="00CF7CA3" w:rsidRPr="00944C9A" w:rsidRDefault="00CF7CA3" w:rsidP="00C545B1">
      <w:pPr>
        <w:spacing w:after="0" w:afterAutospacing="0" w:line="480" w:lineRule="auto"/>
      </w:pPr>
    </w:p>
    <w:p w14:paraId="6932C58F" w14:textId="7DD5E927" w:rsidR="00CF7CA3" w:rsidRPr="00944C9A" w:rsidRDefault="00CF7CA3" w:rsidP="00C545B1">
      <w:pPr>
        <w:spacing w:after="0" w:afterAutospacing="0" w:line="480" w:lineRule="auto"/>
      </w:pPr>
      <w:r w:rsidRPr="00944C9A">
        <w:lastRenderedPageBreak/>
        <w:t>Table 2 shows another set of current data (internal, 2016) and again first row was compared to week 24 October 2014.  It is noticed that a significant number of incidents logged in by customers were increasingly set to Critical.  Critical is only used for when the system is down and no users have access to it.  A lot of incidents were not of this nature so were dropped to Medium in majority of these cases.</w:t>
      </w:r>
    </w:p>
    <w:p w14:paraId="5BD1F09E" w14:textId="77777777" w:rsidR="00CF7CA3" w:rsidRPr="00944C9A" w:rsidRDefault="00CF7CA3" w:rsidP="00C545B1">
      <w:pPr>
        <w:spacing w:after="0" w:afterAutospacing="0" w:line="480" w:lineRule="auto"/>
      </w:pPr>
      <w:r w:rsidRPr="00944C9A">
        <w:rPr>
          <w:noProof/>
          <w:lang w:eastAsia="en-IE"/>
        </w:rPr>
        <w:drawing>
          <wp:inline distT="0" distB="0" distL="0" distR="0" wp14:anchorId="5BE4469D" wp14:editId="5F75DFBB">
            <wp:extent cx="6561954" cy="76002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1287" cy="771525"/>
                    </a:xfrm>
                    <a:prstGeom prst="rect">
                      <a:avLst/>
                    </a:prstGeom>
                  </pic:spPr>
                </pic:pic>
              </a:graphicData>
            </a:graphic>
          </wp:inline>
        </w:drawing>
      </w:r>
    </w:p>
    <w:p w14:paraId="2008BCEF" w14:textId="77777777" w:rsidR="00CF7CA3" w:rsidRPr="00944C9A" w:rsidRDefault="00CF7CA3" w:rsidP="00C545B1">
      <w:pPr>
        <w:spacing w:after="0" w:afterAutospacing="0" w:line="480" w:lineRule="auto"/>
      </w:pPr>
      <w:r w:rsidRPr="00944C9A">
        <w:rPr>
          <w:noProof/>
          <w:lang w:eastAsia="en-IE"/>
        </w:rPr>
        <w:drawing>
          <wp:inline distT="0" distB="0" distL="0" distR="0" wp14:anchorId="4814FBF3" wp14:editId="68126C25">
            <wp:extent cx="6531428" cy="89935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1498" cy="904875"/>
                    </a:xfrm>
                    <a:prstGeom prst="rect">
                      <a:avLst/>
                    </a:prstGeom>
                  </pic:spPr>
                </pic:pic>
              </a:graphicData>
            </a:graphic>
          </wp:inline>
        </w:drawing>
      </w:r>
    </w:p>
    <w:p w14:paraId="0A44E702" w14:textId="3092690F" w:rsidR="00CF7CA3" w:rsidRPr="00944C9A" w:rsidRDefault="00CF7CA3" w:rsidP="00C545B1">
      <w:pPr>
        <w:spacing w:after="0" w:afterAutospacing="0" w:line="480" w:lineRule="auto"/>
      </w:pPr>
      <w:r w:rsidRPr="00944C9A">
        <w:rPr>
          <w:b/>
        </w:rPr>
        <w:t>Table 2</w:t>
      </w:r>
      <w:r w:rsidR="00B561CC" w:rsidRPr="00944C9A">
        <w:rPr>
          <w:b/>
        </w:rPr>
        <w:t>.</w:t>
      </w:r>
      <w:r w:rsidRPr="00944C9A">
        <w:t xml:space="preserve">  Levels of Priority incidents trend table comparison to 2014 (internal, 2016)</w:t>
      </w:r>
    </w:p>
    <w:p w14:paraId="7949EA30" w14:textId="77777777" w:rsidR="00755789" w:rsidRPr="00944C9A" w:rsidRDefault="00755789" w:rsidP="00C545B1">
      <w:pPr>
        <w:spacing w:after="0" w:afterAutospacing="0" w:line="480" w:lineRule="auto"/>
      </w:pPr>
    </w:p>
    <w:p w14:paraId="236F4734" w14:textId="6A5A9872" w:rsidR="00CF7CA3" w:rsidRPr="00944C9A" w:rsidRDefault="00CF7CA3" w:rsidP="00C545B1">
      <w:pPr>
        <w:spacing w:after="0" w:afterAutospacing="0" w:line="480" w:lineRule="auto"/>
      </w:pPr>
      <w:r w:rsidRPr="00944C9A">
        <w:t xml:space="preserve">The next graph, Figure </w:t>
      </w:r>
      <w:r w:rsidR="009531B3" w:rsidRPr="00944C9A">
        <w:t>10</w:t>
      </w:r>
      <w:r w:rsidRPr="00944C9A">
        <w:t xml:space="preserve">, is based on the incident’s Status Reason (internal, 2016).  The graph demonstrates the three most common status reasons.  This is crucial as this affects the SLAs.  </w:t>
      </w:r>
    </w:p>
    <w:p w14:paraId="7F0B628A" w14:textId="77777777" w:rsidR="00CF7CA3" w:rsidRPr="00944C9A" w:rsidRDefault="00CF7CA3" w:rsidP="00C545B1">
      <w:pPr>
        <w:spacing w:after="0" w:afterAutospacing="0" w:line="480" w:lineRule="auto"/>
      </w:pPr>
    </w:p>
    <w:p w14:paraId="72D0415D" w14:textId="77777777" w:rsidR="00CF7CA3" w:rsidRPr="00944C9A" w:rsidRDefault="00CF7CA3" w:rsidP="00C545B1">
      <w:pPr>
        <w:spacing w:after="0" w:afterAutospacing="0" w:line="480" w:lineRule="auto"/>
      </w:pPr>
      <w:r w:rsidRPr="00944C9A">
        <w:t>They are:</w:t>
      </w:r>
    </w:p>
    <w:p w14:paraId="3A6888F1" w14:textId="760E071D" w:rsidR="00CF7CA3" w:rsidRPr="00944C9A" w:rsidRDefault="005E11A7" w:rsidP="00067A83">
      <w:pPr>
        <w:pStyle w:val="ListParagraph"/>
        <w:numPr>
          <w:ilvl w:val="0"/>
          <w:numId w:val="17"/>
        </w:numPr>
        <w:spacing w:line="480" w:lineRule="auto"/>
        <w:rPr>
          <w:rFonts w:ascii="Trebuchet MS" w:hAnsi="Trebuchet MS"/>
        </w:rPr>
      </w:pPr>
      <w:r w:rsidRPr="00944C9A">
        <w:rPr>
          <w:rFonts w:ascii="Trebuchet MS" w:hAnsi="Trebuchet MS"/>
        </w:rPr>
        <w:t>‘NEW’:</w:t>
      </w:r>
      <w:r w:rsidR="00CF7CA3" w:rsidRPr="00944C9A">
        <w:rPr>
          <w:rFonts w:ascii="Trebuchet MS" w:hAnsi="Trebuchet MS"/>
        </w:rPr>
        <w:t xml:space="preserve"> always when incident come in, it is at this status first, then</w:t>
      </w:r>
    </w:p>
    <w:p w14:paraId="575A5EA4" w14:textId="5C4A1ABE" w:rsidR="00CF7CA3" w:rsidRPr="00944C9A" w:rsidRDefault="005E11A7" w:rsidP="00067A83">
      <w:pPr>
        <w:pStyle w:val="ListParagraph"/>
        <w:numPr>
          <w:ilvl w:val="0"/>
          <w:numId w:val="17"/>
        </w:numPr>
        <w:spacing w:line="480" w:lineRule="auto"/>
        <w:rPr>
          <w:rFonts w:ascii="Trebuchet MS" w:hAnsi="Trebuchet MS"/>
        </w:rPr>
      </w:pPr>
      <w:r w:rsidRPr="00944C9A">
        <w:rPr>
          <w:rFonts w:ascii="Trebuchet MS" w:hAnsi="Trebuchet MS"/>
        </w:rPr>
        <w:t>‘I</w:t>
      </w:r>
      <w:r w:rsidR="00CF7CA3" w:rsidRPr="00944C9A">
        <w:rPr>
          <w:rFonts w:ascii="Trebuchet MS" w:hAnsi="Trebuchet MS"/>
        </w:rPr>
        <w:t>n Progress</w:t>
      </w:r>
      <w:r w:rsidRPr="00944C9A">
        <w:rPr>
          <w:rFonts w:ascii="Trebuchet MS" w:hAnsi="Trebuchet MS"/>
        </w:rPr>
        <w:t xml:space="preserve">’: </w:t>
      </w:r>
      <w:r w:rsidR="00CF7CA3" w:rsidRPr="00944C9A">
        <w:rPr>
          <w:rFonts w:ascii="Trebuchet MS" w:hAnsi="Trebuchet MS"/>
        </w:rPr>
        <w:t>when it is assigned to a team member</w:t>
      </w:r>
      <w:r w:rsidR="00755789" w:rsidRPr="00944C9A">
        <w:rPr>
          <w:rFonts w:ascii="Trebuchet MS" w:hAnsi="Trebuchet MS"/>
        </w:rPr>
        <w:t xml:space="preserve"> </w:t>
      </w:r>
    </w:p>
    <w:p w14:paraId="40ED924B" w14:textId="2525924E" w:rsidR="00CF7CA3" w:rsidRPr="00944C9A" w:rsidRDefault="005E11A7" w:rsidP="00067A83">
      <w:pPr>
        <w:pStyle w:val="ListParagraph"/>
        <w:numPr>
          <w:ilvl w:val="0"/>
          <w:numId w:val="17"/>
        </w:numPr>
        <w:spacing w:line="480" w:lineRule="auto"/>
        <w:rPr>
          <w:rFonts w:ascii="Trebuchet MS" w:hAnsi="Trebuchet MS"/>
        </w:rPr>
      </w:pPr>
      <w:r w:rsidRPr="00944C9A">
        <w:rPr>
          <w:rFonts w:ascii="Trebuchet MS" w:hAnsi="Trebuchet MS"/>
        </w:rPr>
        <w:t>‘Waiting For Customer’</w:t>
      </w:r>
      <w:r w:rsidR="00BD2B07" w:rsidRPr="00944C9A">
        <w:rPr>
          <w:rFonts w:ascii="Trebuchet MS" w:hAnsi="Trebuchet MS"/>
        </w:rPr>
        <w:t>:</w:t>
      </w:r>
      <w:r w:rsidR="00CF7CA3" w:rsidRPr="00944C9A">
        <w:rPr>
          <w:rFonts w:ascii="Trebuchet MS" w:hAnsi="Trebuchet MS"/>
        </w:rPr>
        <w:t xml:space="preserve"> waiting for response from customers</w:t>
      </w:r>
      <w:r w:rsidR="00755789" w:rsidRPr="00944C9A">
        <w:rPr>
          <w:rFonts w:ascii="Trebuchet MS" w:hAnsi="Trebuchet MS"/>
        </w:rPr>
        <w:t xml:space="preserve"> </w:t>
      </w:r>
    </w:p>
    <w:p w14:paraId="53E81686" w14:textId="6D7A96F4" w:rsidR="00CF7CA3" w:rsidRPr="00944C9A" w:rsidRDefault="00205855" w:rsidP="00C545B1">
      <w:pPr>
        <w:spacing w:after="0" w:afterAutospacing="0" w:line="480" w:lineRule="auto"/>
      </w:pPr>
      <w:r w:rsidRPr="00944C9A">
        <w:t>The SLA is advancing w</w:t>
      </w:r>
      <w:r w:rsidR="006A369E" w:rsidRPr="00944C9A">
        <w:t xml:space="preserve">hen </w:t>
      </w:r>
      <w:r w:rsidR="008474F7" w:rsidRPr="00944C9A">
        <w:t>the status is set to</w:t>
      </w:r>
      <w:r w:rsidR="006A369E" w:rsidRPr="00944C9A">
        <w:t xml:space="preserve"> ‘In Progress’</w:t>
      </w:r>
      <w:r w:rsidR="006D64B6" w:rsidRPr="00944C9A">
        <w:t xml:space="preserve">.  </w:t>
      </w:r>
      <w:r w:rsidR="007F7CA5" w:rsidRPr="00944C9A">
        <w:t>The SLA pauses w</w:t>
      </w:r>
      <w:r w:rsidR="006D64B6" w:rsidRPr="00944C9A">
        <w:t xml:space="preserve">hen </w:t>
      </w:r>
      <w:r w:rsidR="007F7CA5" w:rsidRPr="00944C9A">
        <w:t>the status is set to</w:t>
      </w:r>
      <w:r w:rsidR="006D64B6" w:rsidRPr="00944C9A">
        <w:t xml:space="preserve"> ‘Waiting For Customer’</w:t>
      </w:r>
      <w:r w:rsidR="00CF7CA3" w:rsidRPr="00944C9A">
        <w:t xml:space="preserve">, </w:t>
      </w:r>
      <w:r w:rsidR="008474F7" w:rsidRPr="00944C9A">
        <w:t>while awaiting for the customer to reply</w:t>
      </w:r>
      <w:r w:rsidR="00755789" w:rsidRPr="00944C9A">
        <w:t>.</w:t>
      </w:r>
      <w:r w:rsidR="005F3DCB" w:rsidRPr="00944C9A">
        <w:t xml:space="preserve">  When customer updates the incident, the status changes back to ‘In Progress’ and the SLA kicks in again.</w:t>
      </w:r>
    </w:p>
    <w:p w14:paraId="09B501A7" w14:textId="77777777" w:rsidR="00CF7CA3" w:rsidRPr="00944C9A" w:rsidRDefault="00CF7CA3" w:rsidP="00C545B1">
      <w:pPr>
        <w:spacing w:after="0" w:afterAutospacing="0" w:line="480" w:lineRule="auto"/>
        <w:jc w:val="left"/>
        <w:sectPr w:rsidR="00CF7CA3" w:rsidRPr="00944C9A" w:rsidSect="00905715">
          <w:headerReference w:type="default" r:id="rId29"/>
          <w:footerReference w:type="default" r:id="rId30"/>
          <w:pgSz w:w="11906" w:h="16838"/>
          <w:pgMar w:top="1134" w:right="992" w:bottom="567" w:left="1134" w:header="850" w:footer="510" w:gutter="0"/>
          <w:cols w:space="708"/>
          <w:docGrid w:linePitch="360"/>
        </w:sectPr>
      </w:pPr>
      <w:r w:rsidRPr="00944C9A">
        <w:br w:type="page"/>
      </w:r>
    </w:p>
    <w:p w14:paraId="114C1778" w14:textId="77777777" w:rsidR="00CF7CA3" w:rsidRPr="00944C9A" w:rsidRDefault="00CF7CA3" w:rsidP="00C545B1">
      <w:pPr>
        <w:spacing w:after="0" w:afterAutospacing="0" w:line="480" w:lineRule="auto"/>
        <w:jc w:val="left"/>
      </w:pPr>
      <w:r w:rsidRPr="00944C9A">
        <w:rPr>
          <w:noProof/>
          <w:lang w:eastAsia="en-IE"/>
        </w:rPr>
        <w:lastRenderedPageBreak/>
        <w:drawing>
          <wp:inline distT="0" distB="0" distL="0" distR="0" wp14:anchorId="25CBC399" wp14:editId="476E4C6C">
            <wp:extent cx="9505390" cy="55054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9517115" cy="5512241"/>
                    </a:xfrm>
                    <a:prstGeom prst="rect">
                      <a:avLst/>
                    </a:prstGeom>
                  </pic:spPr>
                </pic:pic>
              </a:graphicData>
            </a:graphic>
          </wp:inline>
        </w:drawing>
      </w:r>
    </w:p>
    <w:p w14:paraId="708035FD" w14:textId="2891EAFF" w:rsidR="00CF7CA3" w:rsidRPr="00944C9A" w:rsidRDefault="00CF7CA3" w:rsidP="00C545B1">
      <w:pPr>
        <w:spacing w:after="0" w:afterAutospacing="0" w:line="480" w:lineRule="auto"/>
        <w:jc w:val="left"/>
      </w:pPr>
      <w:r w:rsidRPr="00944C9A">
        <w:rPr>
          <w:b/>
        </w:rPr>
        <w:t xml:space="preserve">Figure </w:t>
      </w:r>
      <w:r w:rsidR="009531B3" w:rsidRPr="00944C9A">
        <w:rPr>
          <w:b/>
        </w:rPr>
        <w:t>10</w:t>
      </w:r>
      <w:r w:rsidR="00B561CC" w:rsidRPr="00944C9A">
        <w:rPr>
          <w:b/>
        </w:rPr>
        <w:t>.</w:t>
      </w:r>
      <w:r w:rsidRPr="00944C9A">
        <w:t xml:space="preserve">  A number of Status Reasons listed for the stage an incident is at (internal, 2016)</w:t>
      </w:r>
      <w:r w:rsidRPr="00944C9A">
        <w:br w:type="page"/>
      </w:r>
    </w:p>
    <w:p w14:paraId="01A42C34" w14:textId="77777777" w:rsidR="00CF7CA3" w:rsidRPr="00944C9A" w:rsidRDefault="00CF7CA3" w:rsidP="00C545B1">
      <w:pPr>
        <w:spacing w:after="0" w:afterAutospacing="0" w:line="480" w:lineRule="auto"/>
        <w:jc w:val="left"/>
        <w:sectPr w:rsidR="00CF7CA3" w:rsidRPr="00944C9A" w:rsidSect="00944C9A">
          <w:pgSz w:w="16838" w:h="11906" w:orient="landscape"/>
          <w:pgMar w:top="1134" w:right="567" w:bottom="992" w:left="1134" w:header="113" w:footer="170" w:gutter="0"/>
          <w:cols w:space="708"/>
          <w:docGrid w:linePitch="360"/>
        </w:sectPr>
      </w:pPr>
    </w:p>
    <w:p w14:paraId="1240775F" w14:textId="20F0F416" w:rsidR="00CF7CA3" w:rsidRPr="00944C9A" w:rsidRDefault="00CF7CA3" w:rsidP="00C545B1">
      <w:pPr>
        <w:spacing w:after="0" w:afterAutospacing="0" w:line="480" w:lineRule="auto"/>
        <w:rPr>
          <w:shd w:val="clear" w:color="auto" w:fill="FFFFFF"/>
        </w:rPr>
      </w:pPr>
      <w:r w:rsidRPr="00944C9A">
        <w:rPr>
          <w:shd w:val="clear" w:color="auto" w:fill="FFFFFF"/>
        </w:rPr>
        <w:lastRenderedPageBreak/>
        <w:t xml:space="preserve">I noticed when I took data from the earlier years (2014) to </w:t>
      </w:r>
      <w:r w:rsidR="007A3117" w:rsidRPr="00944C9A">
        <w:rPr>
          <w:shd w:val="clear" w:color="auto" w:fill="FFFFFF"/>
        </w:rPr>
        <w:t>the current date</w:t>
      </w:r>
      <w:r w:rsidRPr="00944C9A">
        <w:rPr>
          <w:shd w:val="clear" w:color="auto" w:fill="FFFFFF"/>
        </w:rPr>
        <w:t xml:space="preserve"> the level of incidents had increased significantly.  </w:t>
      </w:r>
    </w:p>
    <w:p w14:paraId="4E303EFE" w14:textId="644BD7A5" w:rsidR="00CF7CA3" w:rsidRPr="00944C9A" w:rsidRDefault="00CF7CA3" w:rsidP="00C545B1">
      <w:pPr>
        <w:spacing w:after="0" w:afterAutospacing="0" w:line="480" w:lineRule="auto"/>
        <w:rPr>
          <w:shd w:val="clear" w:color="auto" w:fill="FFFFFF"/>
        </w:rPr>
      </w:pPr>
      <w:r w:rsidRPr="00944C9A">
        <w:rPr>
          <w:shd w:val="clear" w:color="auto" w:fill="FFFFFF"/>
        </w:rPr>
        <w:t xml:space="preserve">The reasons behind this are based on a number of </w:t>
      </w:r>
      <w:r w:rsidR="00F160F0" w:rsidRPr="00944C9A">
        <w:rPr>
          <w:shd w:val="clear" w:color="auto" w:fill="FFFFFF"/>
        </w:rPr>
        <w:t>factors</w:t>
      </w:r>
      <w:r w:rsidRPr="00944C9A">
        <w:rPr>
          <w:shd w:val="clear" w:color="auto" w:fill="FFFFFF"/>
        </w:rPr>
        <w:t>:</w:t>
      </w:r>
    </w:p>
    <w:p w14:paraId="2BED868E" w14:textId="77777777" w:rsidR="00CF7CA3" w:rsidRPr="00944C9A" w:rsidRDefault="00CF7CA3" w:rsidP="00067A83">
      <w:pPr>
        <w:pStyle w:val="ListParagraph"/>
        <w:numPr>
          <w:ilvl w:val="0"/>
          <w:numId w:val="32"/>
        </w:numPr>
        <w:spacing w:line="480" w:lineRule="auto"/>
        <w:ind w:left="1418"/>
        <w:rPr>
          <w:rFonts w:ascii="Trebuchet MS" w:hAnsi="Trebuchet MS"/>
          <w:shd w:val="clear" w:color="auto" w:fill="FFFFFF"/>
        </w:rPr>
      </w:pPr>
      <w:r w:rsidRPr="00944C9A">
        <w:rPr>
          <w:rFonts w:ascii="Trebuchet MS" w:hAnsi="Trebuchet MS"/>
          <w:shd w:val="clear" w:color="auto" w:fill="FFFFFF"/>
        </w:rPr>
        <w:t>Staff shortages</w:t>
      </w:r>
    </w:p>
    <w:p w14:paraId="524FC383" w14:textId="7DF6A17E" w:rsidR="00CF7CA3" w:rsidRPr="00944C9A" w:rsidRDefault="00CF7CA3" w:rsidP="00067A83">
      <w:pPr>
        <w:pStyle w:val="ListParagraph"/>
        <w:numPr>
          <w:ilvl w:val="0"/>
          <w:numId w:val="32"/>
        </w:numPr>
        <w:spacing w:line="480" w:lineRule="auto"/>
        <w:ind w:left="1418"/>
        <w:rPr>
          <w:rFonts w:ascii="Trebuchet MS" w:hAnsi="Trebuchet MS"/>
          <w:shd w:val="clear" w:color="auto" w:fill="FFFFFF"/>
        </w:rPr>
      </w:pPr>
      <w:r w:rsidRPr="00944C9A">
        <w:rPr>
          <w:rFonts w:ascii="Trebuchet MS" w:hAnsi="Trebuchet MS"/>
          <w:shd w:val="clear" w:color="auto" w:fill="FFFFFF"/>
        </w:rPr>
        <w:t>New contracts created</w:t>
      </w:r>
      <w:r w:rsidR="00755789" w:rsidRPr="00944C9A">
        <w:rPr>
          <w:rFonts w:ascii="Trebuchet MS" w:hAnsi="Trebuchet MS"/>
          <w:shd w:val="clear" w:color="auto" w:fill="FFFFFF"/>
        </w:rPr>
        <w:t>*</w:t>
      </w:r>
    </w:p>
    <w:p w14:paraId="590C4ED5" w14:textId="19A57FB3" w:rsidR="00CF7CA3" w:rsidRPr="00944C9A" w:rsidRDefault="00CF7CA3" w:rsidP="00067A83">
      <w:pPr>
        <w:pStyle w:val="ListParagraph"/>
        <w:numPr>
          <w:ilvl w:val="0"/>
          <w:numId w:val="32"/>
        </w:numPr>
        <w:spacing w:line="480" w:lineRule="auto"/>
        <w:ind w:left="1418"/>
        <w:rPr>
          <w:rFonts w:ascii="Trebuchet MS" w:hAnsi="Trebuchet MS"/>
          <w:shd w:val="clear" w:color="auto" w:fill="FFFFFF"/>
        </w:rPr>
      </w:pPr>
      <w:r w:rsidRPr="00944C9A">
        <w:rPr>
          <w:rFonts w:ascii="Trebuchet MS" w:hAnsi="Trebuchet MS"/>
          <w:shd w:val="clear" w:color="auto" w:fill="FFFFFF"/>
        </w:rPr>
        <w:t>Launch of</w:t>
      </w:r>
      <w:r w:rsidR="00755789" w:rsidRPr="00944C9A">
        <w:rPr>
          <w:rFonts w:ascii="Trebuchet MS" w:hAnsi="Trebuchet MS"/>
          <w:shd w:val="clear" w:color="auto" w:fill="FFFFFF"/>
        </w:rPr>
        <w:t xml:space="preserve"> new products*</w:t>
      </w:r>
    </w:p>
    <w:p w14:paraId="48391DD7" w14:textId="7F7B7450" w:rsidR="00CF7CA3" w:rsidRPr="00944C9A" w:rsidRDefault="00CF7CA3" w:rsidP="00067A83">
      <w:pPr>
        <w:pStyle w:val="ListParagraph"/>
        <w:numPr>
          <w:ilvl w:val="0"/>
          <w:numId w:val="32"/>
        </w:numPr>
        <w:spacing w:line="480" w:lineRule="auto"/>
        <w:ind w:left="1418"/>
        <w:rPr>
          <w:rFonts w:ascii="Trebuchet MS" w:hAnsi="Trebuchet MS"/>
          <w:shd w:val="clear" w:color="auto" w:fill="FFFFFF"/>
        </w:rPr>
      </w:pPr>
      <w:r w:rsidRPr="00944C9A">
        <w:rPr>
          <w:rFonts w:ascii="Trebuchet MS" w:hAnsi="Trebuchet MS"/>
          <w:shd w:val="clear" w:color="auto" w:fill="FFFFFF"/>
        </w:rPr>
        <w:t>Upgrade and install</w:t>
      </w:r>
      <w:r w:rsidR="00E541B8" w:rsidRPr="00944C9A">
        <w:rPr>
          <w:rFonts w:ascii="Trebuchet MS" w:hAnsi="Trebuchet MS"/>
          <w:shd w:val="clear" w:color="auto" w:fill="FFFFFF"/>
        </w:rPr>
        <w:t>ation</w:t>
      </w:r>
      <w:r w:rsidRPr="00944C9A">
        <w:rPr>
          <w:rFonts w:ascii="Trebuchet MS" w:hAnsi="Trebuchet MS"/>
          <w:shd w:val="clear" w:color="auto" w:fill="FFFFFF"/>
        </w:rPr>
        <w:t xml:space="preserve"> of </w:t>
      </w:r>
      <w:r w:rsidR="00E541B8" w:rsidRPr="00944C9A">
        <w:rPr>
          <w:rFonts w:ascii="Trebuchet MS" w:hAnsi="Trebuchet MS"/>
          <w:shd w:val="clear" w:color="auto" w:fill="FFFFFF"/>
        </w:rPr>
        <w:t xml:space="preserve">new </w:t>
      </w:r>
      <w:r w:rsidRPr="00944C9A">
        <w:rPr>
          <w:rFonts w:ascii="Trebuchet MS" w:hAnsi="Trebuchet MS"/>
          <w:shd w:val="clear" w:color="auto" w:fill="FFFFFF"/>
        </w:rPr>
        <w:t>versions</w:t>
      </w:r>
      <w:r w:rsidR="00755789" w:rsidRPr="00944C9A">
        <w:rPr>
          <w:rFonts w:ascii="Trebuchet MS" w:hAnsi="Trebuchet MS"/>
          <w:shd w:val="clear" w:color="auto" w:fill="FFFFFF"/>
        </w:rPr>
        <w:t>*</w:t>
      </w:r>
    </w:p>
    <w:p w14:paraId="523AA07D" w14:textId="4B51A743" w:rsidR="00CF7CA3" w:rsidRPr="00944C9A" w:rsidRDefault="00755789" w:rsidP="00C545B1">
      <w:pPr>
        <w:spacing w:after="0" w:afterAutospacing="0" w:line="480" w:lineRule="auto"/>
        <w:rPr>
          <w:shd w:val="clear" w:color="auto" w:fill="FFFFFF"/>
        </w:rPr>
      </w:pPr>
      <w:r w:rsidRPr="00944C9A">
        <w:rPr>
          <w:shd w:val="clear" w:color="auto" w:fill="FFFFFF"/>
        </w:rPr>
        <w:t xml:space="preserve">*These are </w:t>
      </w:r>
      <w:r w:rsidR="008643E4" w:rsidRPr="00944C9A">
        <w:rPr>
          <w:shd w:val="clear" w:color="auto" w:fill="FFFFFF"/>
        </w:rPr>
        <w:t>resulting</w:t>
      </w:r>
      <w:r w:rsidRPr="00944C9A">
        <w:rPr>
          <w:shd w:val="clear" w:color="auto" w:fill="FFFFFF"/>
        </w:rPr>
        <w:t xml:space="preserve"> in </w:t>
      </w:r>
      <w:r w:rsidR="008643E4" w:rsidRPr="00944C9A">
        <w:rPr>
          <w:shd w:val="clear" w:color="auto" w:fill="FFFFFF"/>
        </w:rPr>
        <w:t xml:space="preserve">new as well as existing </w:t>
      </w:r>
      <w:r w:rsidRPr="00944C9A">
        <w:rPr>
          <w:shd w:val="clear" w:color="auto" w:fill="FFFFFF"/>
        </w:rPr>
        <w:t xml:space="preserve">customers </w:t>
      </w:r>
      <w:r w:rsidR="008643E4" w:rsidRPr="00944C9A">
        <w:rPr>
          <w:shd w:val="clear" w:color="auto" w:fill="FFFFFF"/>
        </w:rPr>
        <w:t>raising incidents with the company</w:t>
      </w:r>
      <w:r w:rsidRPr="00944C9A">
        <w:rPr>
          <w:shd w:val="clear" w:color="auto" w:fill="FFFFFF"/>
        </w:rPr>
        <w:t>.</w:t>
      </w:r>
    </w:p>
    <w:p w14:paraId="6D70CC0A" w14:textId="77777777" w:rsidR="00755789" w:rsidRPr="00944C9A" w:rsidRDefault="00755789" w:rsidP="00C545B1">
      <w:pPr>
        <w:spacing w:after="0" w:afterAutospacing="0" w:line="480" w:lineRule="auto"/>
        <w:rPr>
          <w:shd w:val="clear" w:color="auto" w:fill="FFFFFF"/>
        </w:rPr>
      </w:pPr>
    </w:p>
    <w:p w14:paraId="12FE09C0" w14:textId="77777777" w:rsidR="005F3DCB" w:rsidRPr="00944C9A" w:rsidRDefault="00CF7CA3" w:rsidP="00C545B1">
      <w:pPr>
        <w:spacing w:after="0" w:afterAutospacing="0" w:line="480" w:lineRule="auto"/>
        <w:rPr>
          <w:shd w:val="clear" w:color="auto" w:fill="FFFFFF"/>
        </w:rPr>
      </w:pPr>
      <w:r w:rsidRPr="00944C9A">
        <w:rPr>
          <w:shd w:val="clear" w:color="auto" w:fill="FFFFFF"/>
        </w:rPr>
        <w:t>The</w:t>
      </w:r>
      <w:r w:rsidR="00632007" w:rsidRPr="00944C9A">
        <w:rPr>
          <w:shd w:val="clear" w:color="auto" w:fill="FFFFFF"/>
        </w:rPr>
        <w:t xml:space="preserve"> above</w:t>
      </w:r>
      <w:r w:rsidRPr="00944C9A">
        <w:rPr>
          <w:shd w:val="clear" w:color="auto" w:fill="FFFFFF"/>
        </w:rPr>
        <w:t xml:space="preserve"> are </w:t>
      </w:r>
      <w:r w:rsidR="00755789" w:rsidRPr="00944C9A">
        <w:rPr>
          <w:shd w:val="clear" w:color="auto" w:fill="FFFFFF"/>
        </w:rPr>
        <w:t xml:space="preserve">also </w:t>
      </w:r>
      <w:r w:rsidRPr="00944C9A">
        <w:rPr>
          <w:shd w:val="clear" w:color="auto" w:fill="FFFFFF"/>
        </w:rPr>
        <w:t xml:space="preserve">causing the incidents not </w:t>
      </w:r>
      <w:r w:rsidR="00632007" w:rsidRPr="00944C9A">
        <w:rPr>
          <w:shd w:val="clear" w:color="auto" w:fill="FFFFFF"/>
        </w:rPr>
        <w:t>being resolved</w:t>
      </w:r>
      <w:r w:rsidRPr="00944C9A">
        <w:rPr>
          <w:shd w:val="clear" w:color="auto" w:fill="FFFFFF"/>
        </w:rPr>
        <w:t xml:space="preserve"> as it should be within the </w:t>
      </w:r>
      <w:r w:rsidR="00632007" w:rsidRPr="00944C9A">
        <w:rPr>
          <w:shd w:val="clear" w:color="auto" w:fill="FFFFFF"/>
        </w:rPr>
        <w:t xml:space="preserve">agreed </w:t>
      </w:r>
      <w:r w:rsidRPr="00944C9A">
        <w:rPr>
          <w:shd w:val="clear" w:color="auto" w:fill="FFFFFF"/>
        </w:rPr>
        <w:t xml:space="preserve">SLA timeframe.  </w:t>
      </w:r>
      <w:r w:rsidR="005F3DCB" w:rsidRPr="00944C9A">
        <w:rPr>
          <w:shd w:val="clear" w:color="auto" w:fill="FFFFFF"/>
        </w:rPr>
        <w:t>They are:</w:t>
      </w:r>
    </w:p>
    <w:p w14:paraId="5E46DE82" w14:textId="4166917D" w:rsidR="005F3DCB" w:rsidRPr="00944C9A" w:rsidRDefault="005F3DCB" w:rsidP="00067A83">
      <w:pPr>
        <w:pStyle w:val="ListParagraph"/>
        <w:numPr>
          <w:ilvl w:val="0"/>
          <w:numId w:val="41"/>
        </w:numPr>
        <w:spacing w:line="480" w:lineRule="auto"/>
        <w:rPr>
          <w:rFonts w:ascii="Trebuchet MS" w:hAnsi="Trebuchet MS"/>
          <w:shd w:val="clear" w:color="auto" w:fill="FFFFFF"/>
        </w:rPr>
      </w:pPr>
      <w:r w:rsidRPr="00944C9A">
        <w:rPr>
          <w:rFonts w:ascii="Trebuchet MS" w:hAnsi="Trebuchet MS"/>
          <w:shd w:val="clear" w:color="auto" w:fill="FFFFFF"/>
        </w:rPr>
        <w:t>In Progress – not moving for a while so the whole incident becomes a communication issue in terms of how old this incident is (see under How Data Is Taken heading in this chapter).</w:t>
      </w:r>
    </w:p>
    <w:p w14:paraId="3C3E699D" w14:textId="744720C4" w:rsidR="005F3DCB" w:rsidRPr="00944C9A" w:rsidRDefault="005F3DCB" w:rsidP="00067A83">
      <w:pPr>
        <w:pStyle w:val="ListParagraph"/>
        <w:numPr>
          <w:ilvl w:val="0"/>
          <w:numId w:val="41"/>
        </w:numPr>
        <w:spacing w:line="480" w:lineRule="auto"/>
        <w:rPr>
          <w:rFonts w:ascii="Trebuchet MS" w:hAnsi="Trebuchet MS"/>
          <w:shd w:val="clear" w:color="auto" w:fill="FFFFFF"/>
        </w:rPr>
      </w:pPr>
      <w:r w:rsidRPr="00944C9A">
        <w:rPr>
          <w:rFonts w:ascii="Trebuchet MS" w:hAnsi="Trebuchet MS"/>
          <w:shd w:val="clear" w:color="auto" w:fill="FFFFFF"/>
        </w:rPr>
        <w:t>On Hold … - these stay for anything up to two years as the future release of version is not ready for release (that is, not signed off for deployment plan).</w:t>
      </w:r>
    </w:p>
    <w:p w14:paraId="2CB43A58" w14:textId="77777777" w:rsidR="005F3DCB" w:rsidRPr="00944C9A" w:rsidRDefault="005F3DCB" w:rsidP="00C545B1">
      <w:pPr>
        <w:spacing w:after="0" w:afterAutospacing="0" w:line="480" w:lineRule="auto"/>
        <w:rPr>
          <w:shd w:val="clear" w:color="auto" w:fill="FFFFFF"/>
        </w:rPr>
      </w:pPr>
    </w:p>
    <w:p w14:paraId="2E2BBE04" w14:textId="4CED4F4D" w:rsidR="00CF7CA3" w:rsidRPr="00944C9A" w:rsidRDefault="00CF7CA3" w:rsidP="00C545B1">
      <w:pPr>
        <w:spacing w:after="0" w:afterAutospacing="0" w:line="480" w:lineRule="auto"/>
        <w:rPr>
          <w:shd w:val="clear" w:color="auto" w:fill="FFFFFF"/>
        </w:rPr>
      </w:pPr>
      <w:r w:rsidRPr="00944C9A">
        <w:rPr>
          <w:shd w:val="clear" w:color="auto" w:fill="FFFFFF"/>
        </w:rPr>
        <w:t>From the current support team</w:t>
      </w:r>
      <w:r w:rsidR="001C6AAD" w:rsidRPr="00944C9A">
        <w:rPr>
          <w:shd w:val="clear" w:color="auto" w:fill="FFFFFF"/>
        </w:rPr>
        <w:t>,</w:t>
      </w:r>
      <w:r w:rsidRPr="00944C9A">
        <w:rPr>
          <w:shd w:val="clear" w:color="auto" w:fill="FFFFFF"/>
        </w:rPr>
        <w:t xml:space="preserve"> I took overall data of o</w:t>
      </w:r>
      <w:r w:rsidR="001C6AAD" w:rsidRPr="00944C9A">
        <w:rPr>
          <w:shd w:val="clear" w:color="auto" w:fill="FFFFFF"/>
        </w:rPr>
        <w:t>ur team’s incidents workload. My aim is to</w:t>
      </w:r>
      <w:r w:rsidRPr="00944C9A">
        <w:rPr>
          <w:shd w:val="clear" w:color="auto" w:fill="FFFFFF"/>
        </w:rPr>
        <w:t xml:space="preserve"> look at the support team as a whole and see what changes within the team might have </w:t>
      </w:r>
      <w:r w:rsidR="00761EC2" w:rsidRPr="00944C9A">
        <w:rPr>
          <w:shd w:val="clear" w:color="auto" w:fill="FFFFFF"/>
        </w:rPr>
        <w:t>impacted</w:t>
      </w:r>
      <w:r w:rsidRPr="00944C9A">
        <w:rPr>
          <w:shd w:val="clear" w:color="auto" w:fill="FFFFFF"/>
        </w:rPr>
        <w:t xml:space="preserve"> the trends of the incidents.  Below are two tables – Table 3 </w:t>
      </w:r>
      <w:r w:rsidR="00D3428C" w:rsidRPr="00944C9A">
        <w:rPr>
          <w:shd w:val="clear" w:color="auto" w:fill="FFFFFF"/>
        </w:rPr>
        <w:t xml:space="preserve">and Table 4.  Table 3 is </w:t>
      </w:r>
      <w:r w:rsidRPr="00944C9A">
        <w:rPr>
          <w:shd w:val="clear" w:color="auto" w:fill="FFFFFF"/>
        </w:rPr>
        <w:t>showing the two areas that are specific to this project taken from 201</w:t>
      </w:r>
      <w:r w:rsidR="00755789" w:rsidRPr="00944C9A">
        <w:rPr>
          <w:shd w:val="clear" w:color="auto" w:fill="FFFFFF"/>
        </w:rPr>
        <w:t>5 (internal, 2015</w:t>
      </w:r>
      <w:r w:rsidRPr="00944C9A">
        <w:rPr>
          <w:shd w:val="clear" w:color="auto" w:fill="FFFFFF"/>
        </w:rPr>
        <w:t>) in comparison to Table 4 showing in 2016.  Interestingly, the column</w:t>
      </w:r>
      <w:r w:rsidR="00D3428C" w:rsidRPr="00944C9A">
        <w:rPr>
          <w:shd w:val="clear" w:color="auto" w:fill="FFFFFF"/>
        </w:rPr>
        <w:t xml:space="preserve"> “Average days # since last communication”</w:t>
      </w:r>
      <w:r w:rsidRPr="00944C9A">
        <w:rPr>
          <w:shd w:val="clear" w:color="auto" w:fill="FFFFFF"/>
        </w:rPr>
        <w:t xml:space="preserve"> shows the incidents are delayed</w:t>
      </w:r>
      <w:r w:rsidR="00F97CDA" w:rsidRPr="00944C9A">
        <w:rPr>
          <w:shd w:val="clear" w:color="auto" w:fill="FFFFFF"/>
        </w:rPr>
        <w:t xml:space="preserve"> from being resolved</w:t>
      </w:r>
      <w:r w:rsidRPr="00944C9A">
        <w:rPr>
          <w:shd w:val="clear" w:color="auto" w:fill="FFFFFF"/>
        </w:rPr>
        <w:t xml:space="preserve"> (internal, 2016).</w:t>
      </w:r>
    </w:p>
    <w:p w14:paraId="05556C35" w14:textId="77777777" w:rsidR="00F97709" w:rsidRDefault="00F97709" w:rsidP="00C545B1">
      <w:pPr>
        <w:spacing w:after="0" w:afterAutospacing="0" w:line="480" w:lineRule="auto"/>
      </w:pPr>
    </w:p>
    <w:p w14:paraId="5F257ACA" w14:textId="20372BB3" w:rsidR="00CF7CA3" w:rsidRPr="00944C9A" w:rsidRDefault="00CF7CA3" w:rsidP="00C545B1">
      <w:pPr>
        <w:spacing w:after="0" w:afterAutospacing="0" w:line="480" w:lineRule="auto"/>
      </w:pPr>
      <w:r w:rsidRPr="00944C9A">
        <w:lastRenderedPageBreak/>
        <w:t>The data I evaluate</w:t>
      </w:r>
      <w:r w:rsidR="00D3428C" w:rsidRPr="00944C9A">
        <w:t>d</w:t>
      </w:r>
      <w:r w:rsidRPr="00944C9A">
        <w:t xml:space="preserve"> are the two incident metrics required to meet the </w:t>
      </w:r>
      <w:r w:rsidR="00D3428C" w:rsidRPr="00944C9A">
        <w:t xml:space="preserve">project’s </w:t>
      </w:r>
      <w:r w:rsidRPr="00944C9A">
        <w:t>objective:</w:t>
      </w:r>
    </w:p>
    <w:p w14:paraId="3BE48155" w14:textId="77777777" w:rsidR="00CF7CA3" w:rsidRPr="00944C9A" w:rsidRDefault="00CF7CA3" w:rsidP="00C545B1">
      <w:pPr>
        <w:spacing w:after="0" w:afterAutospacing="0" w:line="480" w:lineRule="auto"/>
      </w:pPr>
      <w:r w:rsidRPr="00944C9A">
        <w:rPr>
          <w:noProof/>
          <w:lang w:eastAsia="en-IE"/>
        </w:rPr>
        <w:drawing>
          <wp:inline distT="0" distB="0" distL="0" distR="0" wp14:anchorId="5F79C854" wp14:editId="5E071EDF">
            <wp:extent cx="4848225" cy="638175"/>
            <wp:effectExtent l="0" t="0" r="9525" b="9525"/>
            <wp:docPr id="43017" name="Picture 4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590" cy="647700"/>
                    </a:xfrm>
                    <a:prstGeom prst="rect">
                      <a:avLst/>
                    </a:prstGeom>
                  </pic:spPr>
                </pic:pic>
              </a:graphicData>
            </a:graphic>
          </wp:inline>
        </w:drawing>
      </w:r>
    </w:p>
    <w:p w14:paraId="48426D93" w14:textId="77777777" w:rsidR="00CF7CA3" w:rsidRPr="00944C9A" w:rsidRDefault="00CF7CA3" w:rsidP="00C545B1">
      <w:pPr>
        <w:spacing w:after="0" w:afterAutospacing="0" w:line="480" w:lineRule="auto"/>
      </w:pPr>
      <w:r w:rsidRPr="00944C9A">
        <w:rPr>
          <w:noProof/>
          <w:lang w:eastAsia="en-IE"/>
        </w:rPr>
        <w:drawing>
          <wp:inline distT="0" distB="0" distL="0" distR="0" wp14:anchorId="5238417A" wp14:editId="5334D7CF">
            <wp:extent cx="4748464" cy="723265"/>
            <wp:effectExtent l="0" t="0" r="0" b="635"/>
            <wp:docPr id="43018" name="Picture 4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70503" cy="741853"/>
                    </a:xfrm>
                    <a:prstGeom prst="rect">
                      <a:avLst/>
                    </a:prstGeom>
                  </pic:spPr>
                </pic:pic>
              </a:graphicData>
            </a:graphic>
          </wp:inline>
        </w:drawing>
      </w:r>
    </w:p>
    <w:p w14:paraId="3772761F" w14:textId="6E62E6E3" w:rsidR="00CF7CA3" w:rsidRPr="00944C9A" w:rsidRDefault="00CF7CA3" w:rsidP="00C545B1">
      <w:pPr>
        <w:spacing w:after="0" w:afterAutospacing="0" w:line="480" w:lineRule="auto"/>
      </w:pPr>
      <w:r w:rsidRPr="00944C9A">
        <w:rPr>
          <w:b/>
        </w:rPr>
        <w:t>Table 3</w:t>
      </w:r>
      <w:r w:rsidR="00B561CC" w:rsidRPr="00944C9A">
        <w:rPr>
          <w:b/>
        </w:rPr>
        <w:t>.</w:t>
      </w:r>
      <w:r w:rsidRPr="00944C9A">
        <w:t xml:space="preserve">  Two areas of the project’s aim and objective (internal, 2014)</w:t>
      </w:r>
    </w:p>
    <w:p w14:paraId="3D2A554F" w14:textId="77777777" w:rsidR="00CF7CA3" w:rsidRPr="00944C9A" w:rsidRDefault="00CF7CA3" w:rsidP="00C545B1">
      <w:pPr>
        <w:spacing w:after="0" w:afterAutospacing="0" w:line="480" w:lineRule="auto"/>
      </w:pPr>
      <w:r w:rsidRPr="00944C9A">
        <w:rPr>
          <w:noProof/>
          <w:lang w:eastAsia="en-IE"/>
        </w:rPr>
        <w:drawing>
          <wp:inline distT="0" distB="0" distL="0" distR="0" wp14:anchorId="2D480F05" wp14:editId="4074FF18">
            <wp:extent cx="4712574" cy="845820"/>
            <wp:effectExtent l="0" t="0" r="0" b="0"/>
            <wp:docPr id="43019" name="Picture 4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21863" cy="847487"/>
                    </a:xfrm>
                    <a:prstGeom prst="rect">
                      <a:avLst/>
                    </a:prstGeom>
                  </pic:spPr>
                </pic:pic>
              </a:graphicData>
            </a:graphic>
          </wp:inline>
        </w:drawing>
      </w:r>
    </w:p>
    <w:p w14:paraId="1C178D92" w14:textId="3E6D05B2" w:rsidR="00CF7CA3" w:rsidRPr="00944C9A" w:rsidRDefault="00CF7CA3" w:rsidP="00C545B1">
      <w:pPr>
        <w:spacing w:after="0" w:afterAutospacing="0" w:line="480" w:lineRule="auto"/>
      </w:pPr>
      <w:r w:rsidRPr="00944C9A">
        <w:rPr>
          <w:b/>
        </w:rPr>
        <w:t>Table 4</w:t>
      </w:r>
      <w:r w:rsidR="00B561CC" w:rsidRPr="00944C9A">
        <w:rPr>
          <w:b/>
        </w:rPr>
        <w:t>.</w:t>
      </w:r>
      <w:r w:rsidRPr="00944C9A">
        <w:t xml:space="preserve">  Two areas of the project’s aim and objective (internal, 2016)</w:t>
      </w:r>
    </w:p>
    <w:p w14:paraId="0EDACF28" w14:textId="77777777" w:rsidR="00DF0E45" w:rsidRPr="00944C9A" w:rsidRDefault="00DF0E45" w:rsidP="00C545B1">
      <w:pPr>
        <w:spacing w:after="0" w:afterAutospacing="0" w:line="480" w:lineRule="auto"/>
        <w:jc w:val="center"/>
        <w:rPr>
          <w:b/>
          <w:u w:val="single"/>
          <w:shd w:val="clear" w:color="auto" w:fill="FFFFFF"/>
        </w:rPr>
      </w:pPr>
    </w:p>
    <w:p w14:paraId="4E9ED3A9" w14:textId="77777777" w:rsidR="00CF7CA3" w:rsidRDefault="00CF7CA3" w:rsidP="00C545B1">
      <w:pPr>
        <w:spacing w:after="0" w:afterAutospacing="0" w:line="480" w:lineRule="auto"/>
        <w:jc w:val="center"/>
        <w:rPr>
          <w:b/>
          <w:u w:val="single"/>
          <w:shd w:val="clear" w:color="auto" w:fill="FFFFFF"/>
        </w:rPr>
      </w:pPr>
      <w:r w:rsidRPr="00944C9A">
        <w:rPr>
          <w:b/>
          <w:u w:val="single"/>
          <w:shd w:val="clear" w:color="auto" w:fill="FFFFFF"/>
        </w:rPr>
        <w:t>MIDWAY STAGE OF DATA ANALYSIS</w:t>
      </w:r>
    </w:p>
    <w:p w14:paraId="3924E8BF" w14:textId="77777777" w:rsidR="00F97709" w:rsidRPr="00944C9A" w:rsidRDefault="00F97709" w:rsidP="00C545B1">
      <w:pPr>
        <w:spacing w:after="0" w:afterAutospacing="0" w:line="480" w:lineRule="auto"/>
        <w:jc w:val="center"/>
        <w:rPr>
          <w:b/>
          <w:u w:val="single"/>
          <w:shd w:val="clear" w:color="auto" w:fill="FFFFFF"/>
        </w:rPr>
      </w:pPr>
    </w:p>
    <w:p w14:paraId="3E2AC805" w14:textId="07C5F6FA" w:rsidR="00CF7CA3" w:rsidRPr="00944C9A" w:rsidRDefault="00CF7CA3" w:rsidP="00C545B1">
      <w:pPr>
        <w:spacing w:after="0" w:afterAutospacing="0" w:line="480" w:lineRule="auto"/>
        <w:rPr>
          <w:shd w:val="clear" w:color="auto" w:fill="FFFFFF"/>
        </w:rPr>
      </w:pPr>
      <w:r w:rsidRPr="00944C9A">
        <w:rPr>
          <w:shd w:val="clear" w:color="auto" w:fill="FFFFFF"/>
        </w:rPr>
        <w:t>Midway stage</w:t>
      </w:r>
      <w:r w:rsidR="00D3428C" w:rsidRPr="00944C9A">
        <w:rPr>
          <w:shd w:val="clear" w:color="auto" w:fill="FFFFFF"/>
        </w:rPr>
        <w:t xml:space="preserve"> from beginning February to beginning May 2016</w:t>
      </w:r>
      <w:r w:rsidRPr="00944C9A">
        <w:rPr>
          <w:shd w:val="clear" w:color="auto" w:fill="FFFFFF"/>
        </w:rPr>
        <w:t xml:space="preserve"> of</w:t>
      </w:r>
      <w:r w:rsidR="00D3428C" w:rsidRPr="00944C9A">
        <w:rPr>
          <w:shd w:val="clear" w:color="auto" w:fill="FFFFFF"/>
        </w:rPr>
        <w:t>,</w:t>
      </w:r>
      <w:r w:rsidRPr="00944C9A">
        <w:rPr>
          <w:shd w:val="clear" w:color="auto" w:fill="FFFFFF"/>
        </w:rPr>
        <w:t xml:space="preserve"> data anal</w:t>
      </w:r>
      <w:r w:rsidR="00E67BC6" w:rsidRPr="00944C9A">
        <w:rPr>
          <w:shd w:val="clear" w:color="auto" w:fill="FFFFFF"/>
        </w:rPr>
        <w:t>ysis and the communication gap</w:t>
      </w:r>
      <w:r w:rsidR="00D3428C" w:rsidRPr="00944C9A">
        <w:rPr>
          <w:shd w:val="clear" w:color="auto" w:fill="FFFFFF"/>
        </w:rPr>
        <w:t>,</w:t>
      </w:r>
      <w:r w:rsidR="00E67BC6" w:rsidRPr="00944C9A">
        <w:rPr>
          <w:shd w:val="clear" w:color="auto" w:fill="FFFFFF"/>
        </w:rPr>
        <w:t xml:space="preserve"> have</w:t>
      </w:r>
      <w:r w:rsidRPr="00944C9A">
        <w:rPr>
          <w:shd w:val="clear" w:color="auto" w:fill="FFFFFF"/>
        </w:rPr>
        <w:t xml:space="preserve"> still not met each other.  We have recruited new staff and training is in place.  New contracts have been created so more customers.  A number of warehouse job load for migration have been scheduled during this period.  Also new version for a product has now been scheduled to be deployed. Figure </w:t>
      </w:r>
      <w:r w:rsidR="0007159A" w:rsidRPr="00944C9A">
        <w:rPr>
          <w:shd w:val="clear" w:color="auto" w:fill="FFFFFF"/>
        </w:rPr>
        <w:t>1</w:t>
      </w:r>
      <w:r w:rsidR="00D3428C" w:rsidRPr="00944C9A">
        <w:rPr>
          <w:shd w:val="clear" w:color="auto" w:fill="FFFFFF"/>
        </w:rPr>
        <w:t>1</w:t>
      </w:r>
      <w:r w:rsidRPr="00944C9A">
        <w:rPr>
          <w:shd w:val="clear" w:color="auto" w:fill="FFFFFF"/>
        </w:rPr>
        <w:t xml:space="preserve"> (internal, 2016) and Table </w:t>
      </w:r>
      <w:r w:rsidR="00D3428C" w:rsidRPr="00944C9A">
        <w:rPr>
          <w:shd w:val="clear" w:color="auto" w:fill="FFFFFF"/>
        </w:rPr>
        <w:t>5</w:t>
      </w:r>
      <w:r w:rsidRPr="00944C9A">
        <w:rPr>
          <w:shd w:val="clear" w:color="auto" w:fill="FFFFFF"/>
        </w:rPr>
        <w:t xml:space="preserve"> (internal, 2016) both show the pattern of the incidents midway and not a huge significant change.</w:t>
      </w:r>
    </w:p>
    <w:p w14:paraId="4FFACC7B" w14:textId="09E02A45" w:rsidR="00960603" w:rsidRPr="00944C9A" w:rsidRDefault="00960603" w:rsidP="00C545B1">
      <w:pPr>
        <w:spacing w:after="0" w:afterAutospacing="0" w:line="480" w:lineRule="auto"/>
        <w:rPr>
          <w:shd w:val="clear" w:color="auto" w:fill="FFFFFF"/>
        </w:rPr>
      </w:pPr>
      <w:r w:rsidRPr="00944C9A">
        <w:rPr>
          <w:noProof/>
          <w:lang w:eastAsia="en-IE"/>
        </w:rPr>
        <w:lastRenderedPageBreak/>
        <w:drawing>
          <wp:inline distT="0" distB="0" distL="0" distR="0" wp14:anchorId="77C25DC6" wp14:editId="7694646C">
            <wp:extent cx="5943600" cy="451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19930"/>
                    </a:xfrm>
                    <a:prstGeom prst="rect">
                      <a:avLst/>
                    </a:prstGeom>
                  </pic:spPr>
                </pic:pic>
              </a:graphicData>
            </a:graphic>
          </wp:inline>
        </w:drawing>
      </w:r>
    </w:p>
    <w:p w14:paraId="12140FCF" w14:textId="76683EFE" w:rsidR="00CF7CA3" w:rsidRPr="00944C9A" w:rsidRDefault="00CF7CA3" w:rsidP="00C545B1">
      <w:pPr>
        <w:spacing w:after="0" w:afterAutospacing="0" w:line="480" w:lineRule="auto"/>
        <w:rPr>
          <w:shd w:val="clear" w:color="auto" w:fill="FFFFFF"/>
        </w:rPr>
      </w:pPr>
      <w:r w:rsidRPr="00944C9A">
        <w:rPr>
          <w:b/>
          <w:shd w:val="clear" w:color="auto" w:fill="FFFFFF"/>
        </w:rPr>
        <w:t xml:space="preserve">Figure </w:t>
      </w:r>
      <w:r w:rsidR="009531B3" w:rsidRPr="00944C9A">
        <w:rPr>
          <w:b/>
          <w:shd w:val="clear" w:color="auto" w:fill="FFFFFF"/>
        </w:rPr>
        <w:t>11</w:t>
      </w:r>
      <w:r w:rsidR="00B561CC" w:rsidRPr="00944C9A">
        <w:rPr>
          <w:b/>
          <w:shd w:val="clear" w:color="auto" w:fill="FFFFFF"/>
        </w:rPr>
        <w:t>.</w:t>
      </w:r>
      <w:r w:rsidRPr="00944C9A">
        <w:rPr>
          <w:shd w:val="clear" w:color="auto" w:fill="FFFFFF"/>
        </w:rPr>
        <w:t xml:space="preserve">  Midway graph pattern trend (internal, 2016)</w:t>
      </w:r>
    </w:p>
    <w:p w14:paraId="09E66108" w14:textId="77777777" w:rsidR="00960603" w:rsidRPr="00944C9A" w:rsidRDefault="00960603" w:rsidP="00C545B1">
      <w:pPr>
        <w:spacing w:after="0" w:afterAutospacing="0" w:line="480" w:lineRule="auto"/>
        <w:rPr>
          <w:shd w:val="clear" w:color="auto" w:fill="FFFFFF"/>
        </w:rPr>
      </w:pPr>
    </w:p>
    <w:p w14:paraId="4533EF23" w14:textId="77777777" w:rsidR="00E67BC6" w:rsidRPr="00944C9A" w:rsidRDefault="00CF7CA3" w:rsidP="00E67BC6">
      <w:pPr>
        <w:spacing w:after="0" w:afterAutospacing="0" w:line="480" w:lineRule="auto"/>
        <w:jc w:val="center"/>
        <w:rPr>
          <w:b/>
          <w:shd w:val="clear" w:color="auto" w:fill="FFFFFF"/>
        </w:rPr>
      </w:pPr>
      <w:r w:rsidRPr="00944C9A">
        <w:rPr>
          <w:noProof/>
          <w:color w:val="FF0000"/>
          <w:lang w:eastAsia="en-IE"/>
        </w:rPr>
        <w:drawing>
          <wp:inline distT="0" distB="0" distL="0" distR="0" wp14:anchorId="03DD062F" wp14:editId="5142F611">
            <wp:extent cx="3747527" cy="3027680"/>
            <wp:effectExtent l="0" t="0" r="5715" b="1270"/>
            <wp:docPr id="43021" name="Picture 4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52850" cy="3031981"/>
                    </a:xfrm>
                    <a:prstGeom prst="rect">
                      <a:avLst/>
                    </a:prstGeom>
                  </pic:spPr>
                </pic:pic>
              </a:graphicData>
            </a:graphic>
          </wp:inline>
        </w:drawing>
      </w:r>
    </w:p>
    <w:p w14:paraId="26AF2FB9" w14:textId="7469EC73" w:rsidR="00CF7CA3" w:rsidRPr="00944C9A" w:rsidRDefault="00CF7CA3" w:rsidP="00F97709">
      <w:pPr>
        <w:spacing w:after="0" w:afterAutospacing="0" w:line="480" w:lineRule="auto"/>
        <w:jc w:val="center"/>
        <w:rPr>
          <w:color w:val="FF0000"/>
          <w:shd w:val="clear" w:color="auto" w:fill="FFFFFF"/>
        </w:rPr>
      </w:pPr>
      <w:r w:rsidRPr="00944C9A">
        <w:rPr>
          <w:b/>
          <w:shd w:val="clear" w:color="auto" w:fill="FFFFFF"/>
        </w:rPr>
        <w:t>Table 5</w:t>
      </w:r>
      <w:r w:rsidR="00B561CC" w:rsidRPr="00944C9A">
        <w:rPr>
          <w:b/>
          <w:shd w:val="clear" w:color="auto" w:fill="FFFFFF"/>
        </w:rPr>
        <w:t>.</w:t>
      </w:r>
      <w:r w:rsidRPr="00944C9A">
        <w:rPr>
          <w:shd w:val="clear" w:color="auto" w:fill="FFFFFF"/>
        </w:rPr>
        <w:t xml:space="preserve"> Midway data (internal, 2016)</w:t>
      </w:r>
    </w:p>
    <w:p w14:paraId="29C6968A" w14:textId="77777777" w:rsidR="00CF7CA3" w:rsidRPr="00944C9A" w:rsidRDefault="00CF7CA3" w:rsidP="00C545B1">
      <w:pPr>
        <w:spacing w:after="0" w:afterAutospacing="0" w:line="480" w:lineRule="auto"/>
        <w:jc w:val="left"/>
        <w:rPr>
          <w:b/>
          <w:u w:val="single"/>
          <w:shd w:val="clear" w:color="auto" w:fill="FFFFFF"/>
        </w:rPr>
      </w:pPr>
    </w:p>
    <w:p w14:paraId="5801C9C4" w14:textId="77777777" w:rsidR="00F97709" w:rsidRDefault="00F97709" w:rsidP="00C545B1">
      <w:pPr>
        <w:spacing w:after="0" w:afterAutospacing="0" w:line="480" w:lineRule="auto"/>
        <w:jc w:val="center"/>
        <w:rPr>
          <w:b/>
          <w:u w:val="single"/>
          <w:shd w:val="clear" w:color="auto" w:fill="FFFFFF"/>
        </w:rPr>
      </w:pPr>
    </w:p>
    <w:p w14:paraId="4289E6CD" w14:textId="77777777" w:rsidR="00CF7CA3" w:rsidRPr="00944C9A" w:rsidRDefault="00CF7CA3" w:rsidP="00C545B1">
      <w:pPr>
        <w:spacing w:after="0" w:afterAutospacing="0" w:line="480" w:lineRule="auto"/>
        <w:jc w:val="center"/>
        <w:rPr>
          <w:b/>
          <w:u w:val="single"/>
          <w:shd w:val="clear" w:color="auto" w:fill="FFFFFF"/>
        </w:rPr>
      </w:pPr>
      <w:r w:rsidRPr="00944C9A">
        <w:rPr>
          <w:b/>
          <w:u w:val="single"/>
          <w:shd w:val="clear" w:color="auto" w:fill="FFFFFF"/>
        </w:rPr>
        <w:lastRenderedPageBreak/>
        <w:t>END STAGE OF DATA ANALYSIS</w:t>
      </w:r>
    </w:p>
    <w:p w14:paraId="3F6828EE" w14:textId="59BFD8A7" w:rsidR="00CF7CA3" w:rsidRPr="00944C9A" w:rsidRDefault="00E9436F" w:rsidP="00C545B1">
      <w:pPr>
        <w:spacing w:after="0" w:afterAutospacing="0" w:line="480" w:lineRule="auto"/>
        <w:rPr>
          <w:shd w:val="clear" w:color="auto" w:fill="FFFFFF"/>
        </w:rPr>
      </w:pPr>
      <w:r w:rsidRPr="00944C9A">
        <w:rPr>
          <w:shd w:val="clear" w:color="auto" w:fill="FFFFFF"/>
        </w:rPr>
        <w:t>Towards the end of May, m</w:t>
      </w:r>
      <w:r w:rsidR="006D2F07" w:rsidRPr="00944C9A">
        <w:rPr>
          <w:shd w:val="clear" w:color="auto" w:fill="FFFFFF"/>
        </w:rPr>
        <w:t>ore s</w:t>
      </w:r>
      <w:r w:rsidR="00CF7CA3" w:rsidRPr="00944C9A">
        <w:rPr>
          <w:shd w:val="clear" w:color="auto" w:fill="FFFFFF"/>
        </w:rPr>
        <w:t xml:space="preserve">taff </w:t>
      </w:r>
      <w:r w:rsidR="006D2F07" w:rsidRPr="00944C9A">
        <w:rPr>
          <w:shd w:val="clear" w:color="auto" w:fill="FFFFFF"/>
        </w:rPr>
        <w:t xml:space="preserve">have been recruited and </w:t>
      </w:r>
      <w:r w:rsidR="00CF7CA3" w:rsidRPr="00944C9A">
        <w:rPr>
          <w:shd w:val="clear" w:color="auto" w:fill="FFFFFF"/>
        </w:rPr>
        <w:t>trained since</w:t>
      </w:r>
      <w:r w:rsidR="006D2F07" w:rsidRPr="00944C9A">
        <w:rPr>
          <w:shd w:val="clear" w:color="auto" w:fill="FFFFFF"/>
        </w:rPr>
        <w:t xml:space="preserve"> the</w:t>
      </w:r>
      <w:r w:rsidR="00CF7CA3" w:rsidRPr="00944C9A">
        <w:rPr>
          <w:shd w:val="clear" w:color="auto" w:fill="FFFFFF"/>
        </w:rPr>
        <w:t xml:space="preserve"> last analysis </w:t>
      </w:r>
      <w:r w:rsidR="006D2F07" w:rsidRPr="00944C9A">
        <w:rPr>
          <w:shd w:val="clear" w:color="auto" w:fill="FFFFFF"/>
        </w:rPr>
        <w:t xml:space="preserve">was </w:t>
      </w:r>
      <w:r w:rsidR="00CF7CA3" w:rsidRPr="00944C9A">
        <w:rPr>
          <w:shd w:val="clear" w:color="auto" w:fill="FFFFFF"/>
        </w:rPr>
        <w:t xml:space="preserve">taken.  Figure </w:t>
      </w:r>
      <w:r w:rsidR="009531B3" w:rsidRPr="00944C9A">
        <w:rPr>
          <w:shd w:val="clear" w:color="auto" w:fill="FFFFFF"/>
        </w:rPr>
        <w:t>12</w:t>
      </w:r>
      <w:r w:rsidR="00CF7CA3" w:rsidRPr="00944C9A">
        <w:rPr>
          <w:shd w:val="clear" w:color="auto" w:fill="FFFFFF"/>
        </w:rPr>
        <w:t xml:space="preserve"> (internal, 2016) and Table 6 (internal, 2016) both show the pattern of the incidents at a later stage.  It is starting to show a closing gap between the two lines.  Incidents are being chased up and those auto-resolved which did not close off after ten days are being resolved or manually closed off</w:t>
      </w:r>
      <w:r w:rsidRPr="00944C9A">
        <w:rPr>
          <w:shd w:val="clear" w:color="auto" w:fill="FFFFFF"/>
        </w:rPr>
        <w:t xml:space="preserve"> by me</w:t>
      </w:r>
      <w:r w:rsidR="00CF7CA3" w:rsidRPr="00944C9A">
        <w:rPr>
          <w:shd w:val="clear" w:color="auto" w:fill="FFFFFF"/>
        </w:rPr>
        <w:t>.</w:t>
      </w:r>
      <w:r w:rsidR="00AE7166" w:rsidRPr="00944C9A">
        <w:rPr>
          <w:shd w:val="clear" w:color="auto" w:fill="FFFFFF"/>
        </w:rPr>
        <w:t xml:space="preserve">  There was a bug in the CRM</w:t>
      </w:r>
      <w:r w:rsidRPr="00944C9A">
        <w:rPr>
          <w:shd w:val="clear" w:color="auto" w:fill="FFFFFF"/>
        </w:rPr>
        <w:t xml:space="preserve"> where this was not closing off automatically.</w:t>
      </w:r>
    </w:p>
    <w:p w14:paraId="662517EA" w14:textId="3788F936" w:rsidR="00960603" w:rsidRPr="00944C9A" w:rsidRDefault="00960603" w:rsidP="00C545B1">
      <w:pPr>
        <w:spacing w:after="0" w:afterAutospacing="0" w:line="480" w:lineRule="auto"/>
        <w:rPr>
          <w:shd w:val="clear" w:color="auto" w:fill="FFFFFF"/>
        </w:rPr>
      </w:pPr>
      <w:r w:rsidRPr="00944C9A">
        <w:rPr>
          <w:noProof/>
          <w:lang w:eastAsia="en-IE"/>
        </w:rPr>
        <w:drawing>
          <wp:inline distT="0" distB="0" distL="0" distR="0" wp14:anchorId="1CCD5DFE" wp14:editId="0D9B96CB">
            <wp:extent cx="5667375" cy="4400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67375" cy="4400550"/>
                    </a:xfrm>
                    <a:prstGeom prst="rect">
                      <a:avLst/>
                    </a:prstGeom>
                  </pic:spPr>
                </pic:pic>
              </a:graphicData>
            </a:graphic>
          </wp:inline>
        </w:drawing>
      </w:r>
    </w:p>
    <w:p w14:paraId="33C28D1D" w14:textId="09754AB1" w:rsidR="00CF7CA3" w:rsidRPr="00944C9A" w:rsidRDefault="00CF7CA3" w:rsidP="00C545B1">
      <w:pPr>
        <w:spacing w:after="0" w:afterAutospacing="0" w:line="480" w:lineRule="auto"/>
        <w:rPr>
          <w:shd w:val="clear" w:color="auto" w:fill="FFFFFF"/>
        </w:rPr>
      </w:pPr>
      <w:r w:rsidRPr="00944C9A">
        <w:rPr>
          <w:b/>
          <w:shd w:val="clear" w:color="auto" w:fill="FFFFFF"/>
        </w:rPr>
        <w:t xml:space="preserve">Figure </w:t>
      </w:r>
      <w:r w:rsidR="009531B3" w:rsidRPr="00944C9A">
        <w:rPr>
          <w:b/>
          <w:shd w:val="clear" w:color="auto" w:fill="FFFFFF"/>
        </w:rPr>
        <w:t>12</w:t>
      </w:r>
      <w:r w:rsidR="00B561CC" w:rsidRPr="00944C9A">
        <w:rPr>
          <w:b/>
          <w:shd w:val="clear" w:color="auto" w:fill="FFFFFF"/>
        </w:rPr>
        <w:t>.</w:t>
      </w:r>
      <w:r w:rsidRPr="00944C9A">
        <w:rPr>
          <w:shd w:val="clear" w:color="auto" w:fill="FFFFFF"/>
        </w:rPr>
        <w:t xml:space="preserve">  Trends Analysis of Communicated Incidents (internal, 2016)</w:t>
      </w:r>
    </w:p>
    <w:p w14:paraId="47AB8018" w14:textId="7C77ABA8" w:rsidR="00D56B07" w:rsidRPr="00944C9A" w:rsidRDefault="00D56B07" w:rsidP="00D56B07">
      <w:pPr>
        <w:spacing w:after="0" w:afterAutospacing="0" w:line="480" w:lineRule="auto"/>
        <w:jc w:val="center"/>
        <w:rPr>
          <w:shd w:val="clear" w:color="auto" w:fill="FFFFFF"/>
        </w:rPr>
      </w:pPr>
      <w:r w:rsidRPr="00944C9A">
        <w:rPr>
          <w:noProof/>
          <w:lang w:eastAsia="en-IE"/>
        </w:rPr>
        <w:lastRenderedPageBreak/>
        <w:drawing>
          <wp:inline distT="0" distB="0" distL="0" distR="0" wp14:anchorId="1601542E" wp14:editId="4C071DD6">
            <wp:extent cx="2800350" cy="3286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00350" cy="3286125"/>
                    </a:xfrm>
                    <a:prstGeom prst="rect">
                      <a:avLst/>
                    </a:prstGeom>
                  </pic:spPr>
                </pic:pic>
              </a:graphicData>
            </a:graphic>
          </wp:inline>
        </w:drawing>
      </w:r>
    </w:p>
    <w:p w14:paraId="49AC647B" w14:textId="4377C721" w:rsidR="00CF7CA3" w:rsidRPr="00944C9A" w:rsidRDefault="00CF7CA3" w:rsidP="00D56B07">
      <w:pPr>
        <w:spacing w:after="0" w:afterAutospacing="0" w:line="480" w:lineRule="auto"/>
        <w:jc w:val="center"/>
        <w:rPr>
          <w:shd w:val="clear" w:color="auto" w:fill="FFFFFF"/>
        </w:rPr>
      </w:pPr>
      <w:r w:rsidRPr="00944C9A">
        <w:rPr>
          <w:b/>
          <w:shd w:val="clear" w:color="auto" w:fill="FFFFFF"/>
        </w:rPr>
        <w:t>Table 6</w:t>
      </w:r>
      <w:r w:rsidR="00B561CC" w:rsidRPr="00944C9A">
        <w:rPr>
          <w:b/>
          <w:shd w:val="clear" w:color="auto" w:fill="FFFFFF"/>
        </w:rPr>
        <w:t>.</w:t>
      </w:r>
      <w:r w:rsidRPr="00944C9A">
        <w:rPr>
          <w:shd w:val="clear" w:color="auto" w:fill="FFFFFF"/>
        </w:rPr>
        <w:t xml:space="preserve"> End of data (internal, 2016)</w:t>
      </w:r>
    </w:p>
    <w:p w14:paraId="2B9EDC27" w14:textId="09C6C348" w:rsidR="00365F24" w:rsidRPr="00944C9A" w:rsidRDefault="00365F24" w:rsidP="00365F24">
      <w:pPr>
        <w:spacing w:after="0" w:afterAutospacing="0" w:line="480" w:lineRule="auto"/>
        <w:jc w:val="left"/>
        <w:rPr>
          <w:color w:val="FF0000"/>
          <w:shd w:val="clear" w:color="auto" w:fill="FFFFFF"/>
        </w:rPr>
      </w:pPr>
      <w:r w:rsidRPr="00944C9A">
        <w:rPr>
          <w:shd w:val="clear" w:color="auto" w:fill="FFFFFF"/>
        </w:rPr>
        <w:t xml:space="preserve">Figure 13 shows statistics collated at the three stages of project.  Although the current stage is further </w:t>
      </w:r>
      <w:r w:rsidR="00E0731B" w:rsidRPr="00944C9A">
        <w:rPr>
          <w:shd w:val="clear" w:color="auto" w:fill="FFFFFF"/>
        </w:rPr>
        <w:t xml:space="preserve">than the midway stage </w:t>
      </w:r>
      <w:r w:rsidRPr="00944C9A">
        <w:rPr>
          <w:shd w:val="clear" w:color="auto" w:fill="FFFFFF"/>
        </w:rPr>
        <w:t>this give</w:t>
      </w:r>
      <w:r w:rsidR="00E0731B" w:rsidRPr="00944C9A">
        <w:rPr>
          <w:shd w:val="clear" w:color="auto" w:fill="FFFFFF"/>
        </w:rPr>
        <w:t>s</w:t>
      </w:r>
      <w:r w:rsidRPr="00944C9A">
        <w:rPr>
          <w:shd w:val="clear" w:color="auto" w:fill="FFFFFF"/>
        </w:rPr>
        <w:t xml:space="preserve"> a better picture to look at the pattern trends (internal, 2016). </w:t>
      </w:r>
    </w:p>
    <w:p w14:paraId="409CDF33" w14:textId="16B7059B" w:rsidR="00CF7CA3" w:rsidRPr="00944C9A" w:rsidRDefault="00365F24" w:rsidP="00C545B1">
      <w:pPr>
        <w:spacing w:after="0" w:afterAutospacing="0" w:line="480" w:lineRule="auto"/>
        <w:jc w:val="center"/>
        <w:rPr>
          <w:b/>
          <w:u w:val="single"/>
          <w:shd w:val="clear" w:color="auto" w:fill="FFFFFF"/>
        </w:rPr>
      </w:pPr>
      <w:r w:rsidRPr="00944C9A">
        <w:rPr>
          <w:noProof/>
          <w:lang w:eastAsia="en-IE"/>
        </w:rPr>
        <w:drawing>
          <wp:inline distT="0" distB="0" distL="0" distR="0" wp14:anchorId="065EB8A5" wp14:editId="1B5D9885">
            <wp:extent cx="6243145" cy="4319752"/>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48139" cy="4323207"/>
                    </a:xfrm>
                    <a:prstGeom prst="rect">
                      <a:avLst/>
                    </a:prstGeom>
                  </pic:spPr>
                </pic:pic>
              </a:graphicData>
            </a:graphic>
          </wp:inline>
        </w:drawing>
      </w:r>
    </w:p>
    <w:p w14:paraId="1E8F1B30" w14:textId="6CC196BA" w:rsidR="00365F24" w:rsidRPr="00944C9A" w:rsidRDefault="00365F24" w:rsidP="00C545B1">
      <w:pPr>
        <w:spacing w:after="0" w:afterAutospacing="0" w:line="480" w:lineRule="auto"/>
        <w:jc w:val="center"/>
        <w:rPr>
          <w:shd w:val="clear" w:color="auto" w:fill="FFFFFF"/>
        </w:rPr>
      </w:pPr>
      <w:r w:rsidRPr="00944C9A">
        <w:rPr>
          <w:b/>
          <w:shd w:val="clear" w:color="auto" w:fill="FFFFFF"/>
        </w:rPr>
        <w:t xml:space="preserve">Figure 13. </w:t>
      </w:r>
      <w:r w:rsidRPr="00944C9A">
        <w:rPr>
          <w:shd w:val="clear" w:color="auto" w:fill="FFFFFF"/>
        </w:rPr>
        <w:t>Final project analysis (internal, 2016)</w:t>
      </w:r>
    </w:p>
    <w:p w14:paraId="75979F71" w14:textId="77777777" w:rsidR="00CF7CA3" w:rsidRPr="00944C9A" w:rsidRDefault="00CF7CA3" w:rsidP="00C545B1">
      <w:pPr>
        <w:spacing w:after="0" w:afterAutospacing="0" w:line="480" w:lineRule="auto"/>
        <w:jc w:val="center"/>
        <w:rPr>
          <w:b/>
          <w:u w:val="single"/>
          <w:shd w:val="clear" w:color="auto" w:fill="FFFFFF"/>
        </w:rPr>
      </w:pPr>
      <w:r w:rsidRPr="00944C9A">
        <w:rPr>
          <w:b/>
          <w:u w:val="single"/>
          <w:shd w:val="clear" w:color="auto" w:fill="FFFFFF"/>
        </w:rPr>
        <w:lastRenderedPageBreak/>
        <w:t>TEAM STATISTICS</w:t>
      </w:r>
    </w:p>
    <w:p w14:paraId="54CCAD4F" w14:textId="77777777" w:rsidR="00CF7CA3" w:rsidRPr="00944C9A" w:rsidRDefault="00CF7CA3" w:rsidP="00C545B1">
      <w:pPr>
        <w:spacing w:after="0" w:afterAutospacing="0" w:line="480" w:lineRule="auto"/>
        <w:jc w:val="center"/>
        <w:rPr>
          <w:b/>
          <w:u w:val="single"/>
          <w:shd w:val="clear" w:color="auto" w:fill="FFFFFF"/>
        </w:rPr>
      </w:pPr>
    </w:p>
    <w:p w14:paraId="4B2181E5" w14:textId="34240D84" w:rsidR="00CF7CA3" w:rsidRPr="00944C9A" w:rsidRDefault="00CF7CA3" w:rsidP="00C545B1">
      <w:pPr>
        <w:spacing w:after="0" w:afterAutospacing="0" w:line="480" w:lineRule="auto"/>
        <w:jc w:val="left"/>
        <w:rPr>
          <w:shd w:val="clear" w:color="auto" w:fill="FFFFFF"/>
        </w:rPr>
      </w:pPr>
      <w:r w:rsidRPr="00944C9A">
        <w:rPr>
          <w:shd w:val="clear" w:color="auto" w:fill="FFFFFF"/>
        </w:rPr>
        <w:t xml:space="preserve">The current statistics, Figures </w:t>
      </w:r>
      <w:r w:rsidR="0007159A" w:rsidRPr="00944C9A">
        <w:rPr>
          <w:shd w:val="clear" w:color="auto" w:fill="FFFFFF"/>
        </w:rPr>
        <w:t>1</w:t>
      </w:r>
      <w:r w:rsidR="00E0731B" w:rsidRPr="00944C9A">
        <w:rPr>
          <w:shd w:val="clear" w:color="auto" w:fill="FFFFFF"/>
        </w:rPr>
        <w:t>4</w:t>
      </w:r>
      <w:r w:rsidR="00AE7166" w:rsidRPr="00944C9A">
        <w:rPr>
          <w:shd w:val="clear" w:color="auto" w:fill="FFFFFF"/>
        </w:rPr>
        <w:t xml:space="preserve"> to </w:t>
      </w:r>
      <w:r w:rsidR="00E0731B" w:rsidRPr="00944C9A">
        <w:rPr>
          <w:shd w:val="clear" w:color="auto" w:fill="FFFFFF"/>
        </w:rPr>
        <w:t>19</w:t>
      </w:r>
      <w:r w:rsidRPr="00944C9A">
        <w:rPr>
          <w:shd w:val="clear" w:color="auto" w:fill="FFFFFF"/>
        </w:rPr>
        <w:t xml:space="preserve"> </w:t>
      </w:r>
      <w:r w:rsidR="00AE7166" w:rsidRPr="00944C9A">
        <w:rPr>
          <w:shd w:val="clear" w:color="auto" w:fill="FFFFFF"/>
        </w:rPr>
        <w:t>collated</w:t>
      </w:r>
      <w:r w:rsidRPr="00944C9A">
        <w:rPr>
          <w:shd w:val="clear" w:color="auto" w:fill="FFFFFF"/>
        </w:rPr>
        <w:t xml:space="preserve"> from the support team based on 1,071 active incidents (dated 23 May) are demonstrated in the following graphs, in various data resources.  </w:t>
      </w:r>
    </w:p>
    <w:p w14:paraId="5F8111FF" w14:textId="3DF326CB" w:rsidR="00CF7CA3" w:rsidRPr="00944C9A" w:rsidRDefault="00CF7CA3" w:rsidP="00067A83">
      <w:pPr>
        <w:pStyle w:val="ListParagraph"/>
        <w:numPr>
          <w:ilvl w:val="0"/>
          <w:numId w:val="33"/>
        </w:numPr>
        <w:spacing w:line="480" w:lineRule="auto"/>
        <w:ind w:left="1418"/>
        <w:rPr>
          <w:rFonts w:ascii="Trebuchet MS" w:hAnsi="Trebuchet MS"/>
          <w:shd w:val="clear" w:color="auto" w:fill="FFFFFF"/>
        </w:rPr>
      </w:pPr>
      <w:r w:rsidRPr="00944C9A">
        <w:rPr>
          <w:rFonts w:ascii="Trebuchet MS" w:hAnsi="Trebuchet MS"/>
          <w:shd w:val="clear" w:color="auto" w:fill="FFFFFF"/>
        </w:rPr>
        <w:t xml:space="preserve">Figure </w:t>
      </w:r>
      <w:r w:rsidR="009531B3" w:rsidRPr="00944C9A">
        <w:rPr>
          <w:rFonts w:ascii="Trebuchet MS" w:hAnsi="Trebuchet MS"/>
          <w:shd w:val="clear" w:color="auto" w:fill="FFFFFF"/>
        </w:rPr>
        <w:t>1</w:t>
      </w:r>
      <w:r w:rsidR="00E0731B" w:rsidRPr="00944C9A">
        <w:rPr>
          <w:rFonts w:ascii="Trebuchet MS" w:hAnsi="Trebuchet MS"/>
          <w:shd w:val="clear" w:color="auto" w:fill="FFFFFF"/>
        </w:rPr>
        <w:t>4</w:t>
      </w:r>
      <w:r w:rsidRPr="00944C9A">
        <w:rPr>
          <w:rFonts w:ascii="Trebuchet MS" w:hAnsi="Trebuchet MS"/>
          <w:shd w:val="clear" w:color="auto" w:fill="FFFFFF"/>
        </w:rPr>
        <w:t xml:space="preserve"> shows the incidents in its current state and as expected, the majority would be In Progress followed by Waiting For Customer (internal, 2016).  </w:t>
      </w:r>
    </w:p>
    <w:p w14:paraId="53E32592" w14:textId="77777777" w:rsidR="00CF7CA3" w:rsidRPr="00944C9A" w:rsidRDefault="00CF7CA3" w:rsidP="00F60CC9">
      <w:pPr>
        <w:spacing w:after="0" w:afterAutospacing="0" w:line="480" w:lineRule="auto"/>
        <w:jc w:val="center"/>
        <w:rPr>
          <w:b/>
          <w:noProof/>
          <w:lang w:eastAsia="en-IE"/>
        </w:rPr>
      </w:pPr>
      <w:r w:rsidRPr="00944C9A">
        <w:rPr>
          <w:noProof/>
          <w:lang w:eastAsia="en-IE"/>
        </w:rPr>
        <w:drawing>
          <wp:inline distT="0" distB="0" distL="0" distR="0" wp14:anchorId="3D9C909B" wp14:editId="3A644F65">
            <wp:extent cx="2743200" cy="3473329"/>
            <wp:effectExtent l="0" t="0" r="0" b="0"/>
            <wp:docPr id="43024" name="Picture 4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2550" cy="3485168"/>
                    </a:xfrm>
                    <a:prstGeom prst="rect">
                      <a:avLst/>
                    </a:prstGeom>
                  </pic:spPr>
                </pic:pic>
              </a:graphicData>
            </a:graphic>
          </wp:inline>
        </w:drawing>
      </w:r>
    </w:p>
    <w:p w14:paraId="4C2524D6" w14:textId="0F402A82" w:rsidR="00CF7CA3" w:rsidRPr="00944C9A" w:rsidRDefault="00CF7CA3" w:rsidP="001B2EA8">
      <w:pPr>
        <w:spacing w:after="0" w:afterAutospacing="0" w:line="480" w:lineRule="auto"/>
        <w:jc w:val="center"/>
        <w:rPr>
          <w:noProof/>
          <w:lang w:eastAsia="en-IE"/>
        </w:rPr>
      </w:pPr>
      <w:r w:rsidRPr="00944C9A">
        <w:rPr>
          <w:b/>
          <w:noProof/>
          <w:lang w:eastAsia="en-IE"/>
        </w:rPr>
        <w:t xml:space="preserve">Figure </w:t>
      </w:r>
      <w:r w:rsidR="009531B3" w:rsidRPr="00944C9A">
        <w:rPr>
          <w:b/>
          <w:noProof/>
          <w:lang w:eastAsia="en-IE"/>
        </w:rPr>
        <w:t>1</w:t>
      </w:r>
      <w:r w:rsidR="00E0731B" w:rsidRPr="00944C9A">
        <w:rPr>
          <w:b/>
          <w:noProof/>
          <w:lang w:eastAsia="en-IE"/>
        </w:rPr>
        <w:t>4</w:t>
      </w:r>
      <w:r w:rsidR="00B561CC" w:rsidRPr="00944C9A">
        <w:rPr>
          <w:b/>
          <w:noProof/>
          <w:lang w:eastAsia="en-IE"/>
        </w:rPr>
        <w:t>.</w:t>
      </w:r>
      <w:r w:rsidRPr="00944C9A">
        <w:rPr>
          <w:noProof/>
          <w:lang w:eastAsia="en-IE"/>
        </w:rPr>
        <w:t xml:space="preserve"> Incidents By Status Reason (internal, 2016)</w:t>
      </w:r>
    </w:p>
    <w:p w14:paraId="36943057" w14:textId="77777777" w:rsidR="00E032A2" w:rsidRPr="00944C9A" w:rsidRDefault="00E032A2" w:rsidP="00C545B1">
      <w:pPr>
        <w:spacing w:after="0" w:afterAutospacing="0" w:line="480" w:lineRule="auto"/>
        <w:jc w:val="left"/>
        <w:rPr>
          <w:noProof/>
          <w:lang w:eastAsia="en-IE"/>
        </w:rPr>
      </w:pPr>
    </w:p>
    <w:p w14:paraId="6E0F4535" w14:textId="77777777" w:rsidR="00E032A2" w:rsidRPr="00944C9A" w:rsidRDefault="00E032A2" w:rsidP="00C545B1">
      <w:pPr>
        <w:spacing w:after="0" w:afterAutospacing="0" w:line="480" w:lineRule="auto"/>
        <w:jc w:val="left"/>
        <w:rPr>
          <w:noProof/>
          <w:lang w:eastAsia="en-IE"/>
        </w:rPr>
      </w:pPr>
    </w:p>
    <w:p w14:paraId="21FD664E" w14:textId="21D8EA13" w:rsidR="00E032A2" w:rsidRPr="00944C9A" w:rsidRDefault="00E032A2" w:rsidP="00067A83">
      <w:pPr>
        <w:pStyle w:val="ListParagraph"/>
        <w:numPr>
          <w:ilvl w:val="0"/>
          <w:numId w:val="33"/>
        </w:numPr>
        <w:spacing w:line="480" w:lineRule="auto"/>
        <w:ind w:left="1418"/>
        <w:rPr>
          <w:rFonts w:ascii="Trebuchet MS" w:hAnsi="Trebuchet MS"/>
          <w:shd w:val="clear" w:color="auto" w:fill="FFFFFF"/>
        </w:rPr>
      </w:pPr>
      <w:r w:rsidRPr="00944C9A">
        <w:rPr>
          <w:rFonts w:ascii="Trebuchet MS" w:hAnsi="Trebuchet MS"/>
          <w:shd w:val="clear" w:color="auto" w:fill="FFFFFF"/>
        </w:rPr>
        <w:t>Figure 1</w:t>
      </w:r>
      <w:r w:rsidR="00E0731B" w:rsidRPr="00944C9A">
        <w:rPr>
          <w:rFonts w:ascii="Trebuchet MS" w:hAnsi="Trebuchet MS"/>
          <w:shd w:val="clear" w:color="auto" w:fill="FFFFFF"/>
        </w:rPr>
        <w:t>5</w:t>
      </w:r>
      <w:r w:rsidRPr="00944C9A">
        <w:rPr>
          <w:rFonts w:ascii="Trebuchet MS" w:hAnsi="Trebuchet MS"/>
          <w:shd w:val="clear" w:color="auto" w:fill="FFFFFF"/>
        </w:rPr>
        <w:t xml:space="preserve"> highlight</w:t>
      </w:r>
      <w:r w:rsidR="00F97709">
        <w:rPr>
          <w:rFonts w:ascii="Trebuchet MS" w:hAnsi="Trebuchet MS"/>
          <w:shd w:val="clear" w:color="auto" w:fill="FFFFFF"/>
        </w:rPr>
        <w:t xml:space="preserve">s the priority of each incident by each team member.  </w:t>
      </w:r>
      <w:r w:rsidRPr="00944C9A">
        <w:rPr>
          <w:rFonts w:ascii="Trebuchet MS" w:hAnsi="Trebuchet MS"/>
          <w:shd w:val="clear" w:color="auto" w:fill="FFFFFF"/>
        </w:rPr>
        <w:t xml:space="preserve">Medium is the most common priority followed by Low (internal, 2016).  </w:t>
      </w:r>
    </w:p>
    <w:p w14:paraId="4802F491" w14:textId="0A54D849" w:rsidR="00CF7CA3" w:rsidRPr="00944C9A" w:rsidRDefault="00CF7CA3" w:rsidP="00F60CC9">
      <w:pPr>
        <w:spacing w:after="0" w:afterAutospacing="0" w:line="480" w:lineRule="auto"/>
        <w:jc w:val="center"/>
        <w:rPr>
          <w:b/>
          <w:noProof/>
          <w:lang w:eastAsia="en-IE"/>
        </w:rPr>
      </w:pPr>
      <w:r w:rsidRPr="00944C9A">
        <w:rPr>
          <w:noProof/>
          <w:lang w:eastAsia="en-IE"/>
        </w:rPr>
        <w:lastRenderedPageBreak/>
        <w:drawing>
          <wp:inline distT="0" distB="0" distL="0" distR="0" wp14:anchorId="35469B4D" wp14:editId="45BAA803">
            <wp:extent cx="3972047" cy="3231931"/>
            <wp:effectExtent l="0" t="0" r="0" b="6985"/>
            <wp:docPr id="43025" name="Picture 4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1450" cy="3239582"/>
                    </a:xfrm>
                    <a:prstGeom prst="rect">
                      <a:avLst/>
                    </a:prstGeom>
                  </pic:spPr>
                </pic:pic>
              </a:graphicData>
            </a:graphic>
          </wp:inline>
        </w:drawing>
      </w:r>
    </w:p>
    <w:p w14:paraId="346D3BD0" w14:textId="77777777" w:rsidR="00CF7CA3" w:rsidRPr="00944C9A" w:rsidRDefault="00CF7CA3" w:rsidP="00E0731B">
      <w:pPr>
        <w:spacing w:after="0" w:afterAutospacing="0" w:line="480" w:lineRule="auto"/>
        <w:jc w:val="center"/>
        <w:rPr>
          <w:b/>
          <w:noProof/>
          <w:lang w:eastAsia="en-IE"/>
        </w:rPr>
      </w:pPr>
      <w:r w:rsidRPr="00944C9A">
        <w:rPr>
          <w:noProof/>
          <w:lang w:eastAsia="en-IE"/>
        </w:rPr>
        <w:drawing>
          <wp:inline distT="0" distB="0" distL="0" distR="0" wp14:anchorId="2A20182D" wp14:editId="2C4C5296">
            <wp:extent cx="2809875" cy="314325"/>
            <wp:effectExtent l="0" t="0" r="9525" b="9525"/>
            <wp:docPr id="43026" name="Picture 4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875" cy="314325"/>
                    </a:xfrm>
                    <a:prstGeom prst="rect">
                      <a:avLst/>
                    </a:prstGeom>
                  </pic:spPr>
                </pic:pic>
              </a:graphicData>
            </a:graphic>
          </wp:inline>
        </w:drawing>
      </w:r>
    </w:p>
    <w:p w14:paraId="54E593B4" w14:textId="56A00562" w:rsidR="00CF7CA3" w:rsidRDefault="00CF7CA3" w:rsidP="00F97709">
      <w:pPr>
        <w:spacing w:after="0" w:afterAutospacing="0" w:line="480" w:lineRule="auto"/>
        <w:jc w:val="center"/>
        <w:rPr>
          <w:noProof/>
          <w:lang w:eastAsia="en-IE"/>
        </w:rPr>
      </w:pPr>
      <w:r w:rsidRPr="00944C9A">
        <w:rPr>
          <w:b/>
          <w:noProof/>
          <w:lang w:eastAsia="en-IE"/>
        </w:rPr>
        <w:t xml:space="preserve">Figure </w:t>
      </w:r>
      <w:r w:rsidR="009531B3" w:rsidRPr="00944C9A">
        <w:rPr>
          <w:b/>
          <w:noProof/>
          <w:lang w:eastAsia="en-IE"/>
        </w:rPr>
        <w:t>1</w:t>
      </w:r>
      <w:r w:rsidR="00E0731B" w:rsidRPr="00944C9A">
        <w:rPr>
          <w:b/>
          <w:noProof/>
          <w:lang w:eastAsia="en-IE"/>
        </w:rPr>
        <w:t>5</w:t>
      </w:r>
      <w:r w:rsidR="00B561CC" w:rsidRPr="00944C9A">
        <w:rPr>
          <w:b/>
          <w:noProof/>
          <w:lang w:eastAsia="en-IE"/>
        </w:rPr>
        <w:t>.</w:t>
      </w:r>
      <w:r w:rsidRPr="00944C9A">
        <w:rPr>
          <w:noProof/>
          <w:lang w:eastAsia="en-IE"/>
        </w:rPr>
        <w:t xml:space="preserve"> Cases by Priority (internal, 2016)</w:t>
      </w:r>
    </w:p>
    <w:p w14:paraId="4FE8C9D9" w14:textId="77777777" w:rsidR="00BA44A9" w:rsidRDefault="00BA44A9" w:rsidP="00F97709">
      <w:pPr>
        <w:spacing w:after="0" w:afterAutospacing="0" w:line="480" w:lineRule="auto"/>
        <w:jc w:val="center"/>
        <w:rPr>
          <w:noProof/>
          <w:lang w:eastAsia="en-IE"/>
        </w:rPr>
      </w:pPr>
    </w:p>
    <w:p w14:paraId="356192B3" w14:textId="15731C03" w:rsidR="00CF7CA3" w:rsidRPr="00944C9A" w:rsidRDefault="00F97709" w:rsidP="00067A83">
      <w:pPr>
        <w:pStyle w:val="ListParagraph"/>
        <w:numPr>
          <w:ilvl w:val="0"/>
          <w:numId w:val="33"/>
        </w:numPr>
        <w:spacing w:line="480" w:lineRule="auto"/>
        <w:ind w:left="1418"/>
        <w:jc w:val="center"/>
        <w:rPr>
          <w:noProof/>
        </w:rPr>
      </w:pPr>
      <w:r w:rsidRPr="00BA44A9">
        <w:rPr>
          <w:rFonts w:ascii="Trebuchet MS" w:hAnsi="Trebuchet MS"/>
          <w:shd w:val="clear" w:color="auto" w:fill="FFFFFF"/>
        </w:rPr>
        <w:t xml:space="preserve">Figure 16 are the number of incidents sent in by each account.  They each have their Membership levels account in Gold, Silver or Bronze.  This is crucial as it affects the SLAs when dealing with their incidents (internal, 2016).  Who they are is irrelevant but it is the figures for some of the accounts held on incidents.  </w:t>
      </w:r>
      <w:r>
        <w:rPr>
          <w:noProof/>
        </w:rPr>
        <w:br w:type="page"/>
      </w:r>
      <w:r w:rsidRPr="00BA44A9">
        <w:rPr>
          <w:rFonts w:ascii="Trebuchet MS" w:hAnsi="Trebuchet MS"/>
          <w:shd w:val="clear" w:color="auto" w:fill="FFFFFF"/>
        </w:rPr>
        <w:lastRenderedPageBreak/>
        <w:t xml:space="preserve"> </w:t>
      </w:r>
      <w:r w:rsidR="00E0731B" w:rsidRPr="00944C9A">
        <w:rPr>
          <w:noProof/>
        </w:rPr>
        <w:drawing>
          <wp:inline distT="0" distB="0" distL="0" distR="0" wp14:anchorId="46B31B34" wp14:editId="07B20563">
            <wp:extent cx="2158409" cy="26156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67503" cy="2626629"/>
                    </a:xfrm>
                    <a:prstGeom prst="rect">
                      <a:avLst/>
                    </a:prstGeom>
                  </pic:spPr>
                </pic:pic>
              </a:graphicData>
            </a:graphic>
          </wp:inline>
        </w:drawing>
      </w:r>
    </w:p>
    <w:p w14:paraId="7B45B716" w14:textId="71D78BEF" w:rsidR="00CF7CA3" w:rsidRDefault="00CF7CA3" w:rsidP="00BA44A9">
      <w:pPr>
        <w:spacing w:after="0" w:afterAutospacing="0" w:line="480" w:lineRule="auto"/>
        <w:jc w:val="center"/>
        <w:rPr>
          <w:noProof/>
          <w:lang w:eastAsia="en-IE"/>
        </w:rPr>
      </w:pPr>
      <w:r w:rsidRPr="00944C9A">
        <w:rPr>
          <w:b/>
          <w:noProof/>
          <w:lang w:eastAsia="en-IE"/>
        </w:rPr>
        <w:t>Figure 1</w:t>
      </w:r>
      <w:r w:rsidR="00E0731B" w:rsidRPr="00944C9A">
        <w:rPr>
          <w:b/>
          <w:noProof/>
          <w:lang w:eastAsia="en-IE"/>
        </w:rPr>
        <w:t>6</w:t>
      </w:r>
      <w:r w:rsidR="00B561CC" w:rsidRPr="00944C9A">
        <w:rPr>
          <w:b/>
          <w:noProof/>
          <w:lang w:eastAsia="en-IE"/>
        </w:rPr>
        <w:t>.</w:t>
      </w:r>
      <w:r w:rsidRPr="00944C9A">
        <w:rPr>
          <w:noProof/>
          <w:lang w:eastAsia="en-IE"/>
        </w:rPr>
        <w:t xml:space="preserve"> Incidents By Customer (internal, 2016)</w:t>
      </w:r>
    </w:p>
    <w:p w14:paraId="7AE367B2" w14:textId="77777777" w:rsidR="00F97709" w:rsidRPr="00944C9A" w:rsidRDefault="00F97709" w:rsidP="00C545B1">
      <w:pPr>
        <w:spacing w:after="0" w:afterAutospacing="0" w:line="480" w:lineRule="auto"/>
        <w:jc w:val="left"/>
        <w:rPr>
          <w:noProof/>
          <w:lang w:eastAsia="en-IE"/>
        </w:rPr>
      </w:pPr>
    </w:p>
    <w:p w14:paraId="659D737B" w14:textId="738B4FA2" w:rsidR="00E032A2" w:rsidRPr="00944C9A" w:rsidRDefault="00E032A2" w:rsidP="00067A83">
      <w:pPr>
        <w:pStyle w:val="ListParagraph"/>
        <w:numPr>
          <w:ilvl w:val="0"/>
          <w:numId w:val="33"/>
        </w:numPr>
        <w:spacing w:line="480" w:lineRule="auto"/>
        <w:ind w:left="1418"/>
        <w:rPr>
          <w:rFonts w:ascii="Trebuchet MS" w:hAnsi="Trebuchet MS"/>
          <w:shd w:val="clear" w:color="auto" w:fill="FFFFFF"/>
        </w:rPr>
      </w:pPr>
      <w:r w:rsidRPr="00944C9A">
        <w:rPr>
          <w:rFonts w:ascii="Trebuchet MS" w:hAnsi="Trebuchet MS"/>
          <w:shd w:val="clear" w:color="auto" w:fill="FFFFFF"/>
        </w:rPr>
        <w:t>This brings on the next Figure 1</w:t>
      </w:r>
      <w:r w:rsidR="00E0731B" w:rsidRPr="00944C9A">
        <w:rPr>
          <w:rFonts w:ascii="Trebuchet MS" w:hAnsi="Trebuchet MS"/>
          <w:shd w:val="clear" w:color="auto" w:fill="FFFFFF"/>
        </w:rPr>
        <w:t>7</w:t>
      </w:r>
      <w:r w:rsidRPr="00944C9A">
        <w:rPr>
          <w:rFonts w:ascii="Trebuchet MS" w:hAnsi="Trebuchet MS"/>
          <w:shd w:val="clear" w:color="auto" w:fill="FFFFFF"/>
        </w:rPr>
        <w:t xml:space="preserve"> (internal, 2016) where 456 incidents not closed off in June will all be in breached by SLAs.  </w:t>
      </w:r>
    </w:p>
    <w:p w14:paraId="5A96C8AD" w14:textId="77777777" w:rsidR="00E032A2" w:rsidRPr="00944C9A" w:rsidRDefault="00E032A2" w:rsidP="00C545B1">
      <w:pPr>
        <w:spacing w:after="0" w:afterAutospacing="0" w:line="480" w:lineRule="auto"/>
        <w:jc w:val="left"/>
        <w:rPr>
          <w:noProof/>
          <w:lang w:eastAsia="en-IE"/>
        </w:rPr>
      </w:pPr>
    </w:p>
    <w:p w14:paraId="3C8DD3EF" w14:textId="22FE983D" w:rsidR="00CF7CA3" w:rsidRPr="00944C9A" w:rsidRDefault="00CF7CA3" w:rsidP="00F60CC9">
      <w:pPr>
        <w:spacing w:after="0" w:afterAutospacing="0" w:line="480" w:lineRule="auto"/>
        <w:jc w:val="center"/>
        <w:rPr>
          <w:b/>
          <w:noProof/>
          <w:lang w:eastAsia="en-IE"/>
        </w:rPr>
      </w:pPr>
      <w:r w:rsidRPr="00944C9A">
        <w:rPr>
          <w:noProof/>
          <w:lang w:eastAsia="en-IE"/>
        </w:rPr>
        <w:drawing>
          <wp:inline distT="0" distB="0" distL="0" distR="0" wp14:anchorId="136A5307" wp14:editId="710001B1">
            <wp:extent cx="1724025" cy="4168588"/>
            <wp:effectExtent l="0" t="0" r="0" b="3810"/>
            <wp:docPr id="43028" name="Picture 4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4906" cy="4170717"/>
                    </a:xfrm>
                    <a:prstGeom prst="rect">
                      <a:avLst/>
                    </a:prstGeom>
                  </pic:spPr>
                </pic:pic>
              </a:graphicData>
            </a:graphic>
          </wp:inline>
        </w:drawing>
      </w:r>
    </w:p>
    <w:p w14:paraId="280844ED" w14:textId="77777777" w:rsidR="00CF7CA3" w:rsidRPr="00944C9A" w:rsidRDefault="00CF7CA3" w:rsidP="00C545B1">
      <w:pPr>
        <w:spacing w:after="0" w:afterAutospacing="0" w:line="480" w:lineRule="auto"/>
        <w:jc w:val="left"/>
        <w:rPr>
          <w:b/>
          <w:noProof/>
          <w:lang w:eastAsia="en-IE"/>
        </w:rPr>
      </w:pPr>
    </w:p>
    <w:p w14:paraId="60490E6A" w14:textId="03D4B175" w:rsidR="00CF7CA3" w:rsidRPr="00944C9A" w:rsidRDefault="00CF7CA3" w:rsidP="00BA44A9">
      <w:pPr>
        <w:spacing w:after="0" w:afterAutospacing="0" w:line="480" w:lineRule="auto"/>
        <w:jc w:val="center"/>
        <w:rPr>
          <w:noProof/>
          <w:lang w:eastAsia="en-IE"/>
        </w:rPr>
      </w:pPr>
      <w:r w:rsidRPr="00944C9A">
        <w:rPr>
          <w:b/>
          <w:noProof/>
          <w:lang w:eastAsia="en-IE"/>
        </w:rPr>
        <w:t>Figure 1</w:t>
      </w:r>
      <w:r w:rsidR="00E0731B" w:rsidRPr="00944C9A">
        <w:rPr>
          <w:b/>
          <w:noProof/>
          <w:lang w:eastAsia="en-IE"/>
        </w:rPr>
        <w:t>7</w:t>
      </w:r>
      <w:r w:rsidR="00B561CC" w:rsidRPr="00944C9A">
        <w:rPr>
          <w:b/>
          <w:noProof/>
          <w:lang w:eastAsia="en-IE"/>
        </w:rPr>
        <w:t>.</w:t>
      </w:r>
      <w:r w:rsidRPr="00944C9A">
        <w:rPr>
          <w:noProof/>
          <w:lang w:eastAsia="en-IE"/>
        </w:rPr>
        <w:t xml:space="preserve"> Incidents Approach SLA Breach (internal, 2016)</w:t>
      </w:r>
    </w:p>
    <w:p w14:paraId="29CFE32E" w14:textId="321F31A6" w:rsidR="00E032A2" w:rsidRPr="00944C9A" w:rsidRDefault="00E032A2" w:rsidP="00067A83">
      <w:pPr>
        <w:pStyle w:val="ListParagraph"/>
        <w:numPr>
          <w:ilvl w:val="0"/>
          <w:numId w:val="33"/>
        </w:numPr>
        <w:spacing w:line="480" w:lineRule="auto"/>
        <w:ind w:left="1418"/>
        <w:rPr>
          <w:rFonts w:ascii="Trebuchet MS" w:hAnsi="Trebuchet MS"/>
          <w:shd w:val="clear" w:color="auto" w:fill="FFFFFF"/>
        </w:rPr>
      </w:pPr>
      <w:r w:rsidRPr="00944C9A">
        <w:rPr>
          <w:rFonts w:ascii="Trebuchet MS" w:hAnsi="Trebuchet MS"/>
          <w:shd w:val="clear" w:color="auto" w:fill="FFFFFF"/>
        </w:rPr>
        <w:lastRenderedPageBreak/>
        <w:t>Figure 1</w:t>
      </w:r>
      <w:r w:rsidR="00E0731B" w:rsidRPr="00944C9A">
        <w:rPr>
          <w:rFonts w:ascii="Trebuchet MS" w:hAnsi="Trebuchet MS"/>
          <w:shd w:val="clear" w:color="auto" w:fill="FFFFFF"/>
        </w:rPr>
        <w:t>8</w:t>
      </w:r>
      <w:r w:rsidRPr="00944C9A">
        <w:rPr>
          <w:rFonts w:ascii="Trebuchet MS" w:hAnsi="Trebuchet MS"/>
          <w:shd w:val="clear" w:color="auto" w:fill="FFFFFF"/>
        </w:rPr>
        <w:t xml:space="preserve"> shows the incidents assigned to individual team member of the support team.</w:t>
      </w:r>
      <w:r w:rsidR="00E0731B" w:rsidRPr="00944C9A">
        <w:rPr>
          <w:rFonts w:ascii="Trebuchet MS" w:hAnsi="Trebuchet MS"/>
          <w:shd w:val="clear" w:color="auto" w:fill="FFFFFF"/>
        </w:rPr>
        <w:t xml:space="preserve">  I had 69 “My Active Cases” incidents which means they are Open incidents, waiting to be worked on and closed off.</w:t>
      </w:r>
    </w:p>
    <w:p w14:paraId="274B2B23" w14:textId="77777777" w:rsidR="00E032A2" w:rsidRPr="00944C9A" w:rsidRDefault="00E032A2" w:rsidP="00E032A2">
      <w:pPr>
        <w:spacing w:after="0" w:afterAutospacing="0" w:line="480" w:lineRule="auto"/>
        <w:jc w:val="left"/>
        <w:rPr>
          <w:noProof/>
          <w:lang w:eastAsia="en-IE"/>
        </w:rPr>
      </w:pPr>
    </w:p>
    <w:p w14:paraId="6DBADBEF" w14:textId="1C231E79" w:rsidR="00CF7CA3" w:rsidRPr="00944C9A" w:rsidRDefault="00CF7CA3" w:rsidP="00F60CC9">
      <w:pPr>
        <w:spacing w:after="0" w:afterAutospacing="0" w:line="480" w:lineRule="auto"/>
        <w:jc w:val="center"/>
        <w:rPr>
          <w:b/>
          <w:noProof/>
          <w:lang w:eastAsia="en-IE"/>
        </w:rPr>
      </w:pPr>
      <w:r w:rsidRPr="00944C9A">
        <w:rPr>
          <w:noProof/>
          <w:lang w:eastAsia="en-IE"/>
        </w:rPr>
        <w:drawing>
          <wp:inline distT="0" distB="0" distL="0" distR="0" wp14:anchorId="284DD9F4" wp14:editId="4DAF1E10">
            <wp:extent cx="3657600" cy="4209415"/>
            <wp:effectExtent l="0" t="0" r="0" b="635"/>
            <wp:docPr id="43029" name="Picture 4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4426" cy="4217271"/>
                    </a:xfrm>
                    <a:prstGeom prst="rect">
                      <a:avLst/>
                    </a:prstGeom>
                  </pic:spPr>
                </pic:pic>
              </a:graphicData>
            </a:graphic>
          </wp:inline>
        </w:drawing>
      </w:r>
    </w:p>
    <w:p w14:paraId="00878798" w14:textId="2623931A" w:rsidR="00CF7CA3" w:rsidRPr="00944C9A" w:rsidRDefault="00CF7CA3" w:rsidP="00BA44A9">
      <w:pPr>
        <w:spacing w:after="0" w:afterAutospacing="0" w:line="480" w:lineRule="auto"/>
        <w:jc w:val="center"/>
        <w:rPr>
          <w:noProof/>
          <w:lang w:eastAsia="en-IE"/>
        </w:rPr>
      </w:pPr>
      <w:r w:rsidRPr="00944C9A">
        <w:rPr>
          <w:b/>
          <w:noProof/>
          <w:lang w:eastAsia="en-IE"/>
        </w:rPr>
        <w:t>Figure 1</w:t>
      </w:r>
      <w:r w:rsidR="00E0731B" w:rsidRPr="00944C9A">
        <w:rPr>
          <w:b/>
          <w:noProof/>
          <w:lang w:eastAsia="en-IE"/>
        </w:rPr>
        <w:t>8</w:t>
      </w:r>
      <w:r w:rsidR="00B561CC" w:rsidRPr="00944C9A">
        <w:rPr>
          <w:b/>
          <w:noProof/>
          <w:lang w:eastAsia="en-IE"/>
        </w:rPr>
        <w:t>.</w:t>
      </w:r>
      <w:r w:rsidRPr="00944C9A">
        <w:rPr>
          <w:noProof/>
          <w:lang w:eastAsia="en-IE"/>
        </w:rPr>
        <w:t xml:space="preserve"> Service Leaderboard (internal, 2016)</w:t>
      </w:r>
    </w:p>
    <w:p w14:paraId="6A69816C" w14:textId="77777777" w:rsidR="00CF7CA3" w:rsidRPr="00944C9A" w:rsidRDefault="00CF7CA3" w:rsidP="00C545B1">
      <w:pPr>
        <w:spacing w:after="0" w:afterAutospacing="0" w:line="480" w:lineRule="auto"/>
        <w:jc w:val="left"/>
        <w:rPr>
          <w:color w:val="FF0000"/>
          <w:shd w:val="clear" w:color="auto" w:fill="FFFFFF"/>
        </w:rPr>
        <w:sectPr w:rsidR="00CF7CA3" w:rsidRPr="00944C9A" w:rsidSect="00944C9A">
          <w:pgSz w:w="11906" w:h="16838"/>
          <w:pgMar w:top="1134" w:right="992" w:bottom="567" w:left="1134" w:header="113" w:footer="170" w:gutter="0"/>
          <w:cols w:space="708"/>
          <w:docGrid w:linePitch="360"/>
        </w:sectPr>
      </w:pPr>
    </w:p>
    <w:p w14:paraId="76836753" w14:textId="4EA933F1" w:rsidR="00CF7CA3" w:rsidRPr="00944C9A" w:rsidRDefault="00CF7CA3" w:rsidP="00067A83">
      <w:pPr>
        <w:pStyle w:val="ListParagraph"/>
        <w:numPr>
          <w:ilvl w:val="0"/>
          <w:numId w:val="16"/>
        </w:numPr>
        <w:spacing w:line="480" w:lineRule="auto"/>
        <w:ind w:left="0"/>
        <w:rPr>
          <w:rFonts w:ascii="Trebuchet MS" w:hAnsi="Trebuchet MS"/>
        </w:rPr>
      </w:pPr>
      <w:r w:rsidRPr="00944C9A">
        <w:rPr>
          <w:rFonts w:ascii="Trebuchet MS" w:hAnsi="Trebuchet MS"/>
        </w:rPr>
        <w:lastRenderedPageBreak/>
        <w:t>Figure 1</w:t>
      </w:r>
      <w:r w:rsidR="00E0731B" w:rsidRPr="00944C9A">
        <w:rPr>
          <w:rFonts w:ascii="Trebuchet MS" w:hAnsi="Trebuchet MS"/>
        </w:rPr>
        <w:t>9</w:t>
      </w:r>
      <w:r w:rsidRPr="00944C9A">
        <w:rPr>
          <w:rFonts w:ascii="Trebuchet MS" w:hAnsi="Trebuchet MS"/>
        </w:rPr>
        <w:t xml:space="preserve"> shows the types of incidents that come in and the majority being Service Request, followed by Bug and Customer Issue, (internal, 2016)</w:t>
      </w:r>
    </w:p>
    <w:p w14:paraId="2A1FD8CF" w14:textId="77777777" w:rsidR="00CF7CA3" w:rsidRPr="00944C9A" w:rsidRDefault="00CF7CA3" w:rsidP="00C545B1">
      <w:pPr>
        <w:spacing w:after="0" w:afterAutospacing="0" w:line="480" w:lineRule="auto"/>
        <w:jc w:val="left"/>
      </w:pPr>
      <w:r w:rsidRPr="00944C9A">
        <w:rPr>
          <w:noProof/>
          <w:lang w:eastAsia="en-IE"/>
        </w:rPr>
        <w:drawing>
          <wp:inline distT="0" distB="0" distL="0" distR="0" wp14:anchorId="52211D09" wp14:editId="5B63B836">
            <wp:extent cx="9763756" cy="5067300"/>
            <wp:effectExtent l="0" t="0" r="9525" b="0"/>
            <wp:docPr id="43030" name="Picture 4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813146" cy="5092933"/>
                    </a:xfrm>
                    <a:prstGeom prst="rect">
                      <a:avLst/>
                    </a:prstGeom>
                  </pic:spPr>
                </pic:pic>
              </a:graphicData>
            </a:graphic>
          </wp:inline>
        </w:drawing>
      </w:r>
    </w:p>
    <w:p w14:paraId="22CD4834" w14:textId="7BA7ED24" w:rsidR="00CF7CA3" w:rsidRPr="00944C9A" w:rsidRDefault="00CF7CA3" w:rsidP="00C545B1">
      <w:pPr>
        <w:spacing w:line="480" w:lineRule="auto"/>
        <w:rPr>
          <w:b/>
        </w:rPr>
      </w:pPr>
      <w:r w:rsidRPr="00944C9A">
        <w:rPr>
          <w:b/>
        </w:rPr>
        <w:t xml:space="preserve">  Figure 1</w:t>
      </w:r>
      <w:r w:rsidR="00E0731B" w:rsidRPr="00944C9A">
        <w:rPr>
          <w:b/>
        </w:rPr>
        <w:t>9</w:t>
      </w:r>
      <w:r w:rsidR="00B561CC" w:rsidRPr="00944C9A">
        <w:rPr>
          <w:b/>
        </w:rPr>
        <w:t>.</w:t>
      </w:r>
      <w:r w:rsidRPr="00944C9A">
        <w:t xml:space="preserve"> Case Mix, By Type (internal, 2016)</w:t>
      </w:r>
    </w:p>
    <w:p w14:paraId="3857C5E9" w14:textId="77777777" w:rsidR="00CF7CA3" w:rsidRPr="00944C9A" w:rsidRDefault="00CF7CA3" w:rsidP="00C545B1">
      <w:pPr>
        <w:spacing w:after="0" w:afterAutospacing="0" w:line="480" w:lineRule="auto"/>
        <w:jc w:val="center"/>
        <w:rPr>
          <w:b/>
          <w:color w:val="FF0000"/>
          <w:u w:val="single"/>
          <w:shd w:val="clear" w:color="auto" w:fill="FFFFFF"/>
        </w:rPr>
        <w:sectPr w:rsidR="00CF7CA3" w:rsidRPr="00944C9A" w:rsidSect="00944C9A">
          <w:pgSz w:w="16838" w:h="11906" w:orient="landscape"/>
          <w:pgMar w:top="1134" w:right="567" w:bottom="992" w:left="1134" w:header="113" w:footer="170" w:gutter="0"/>
          <w:cols w:space="708"/>
          <w:docGrid w:linePitch="360"/>
        </w:sectPr>
      </w:pPr>
    </w:p>
    <w:p w14:paraId="1A505F60" w14:textId="77777777" w:rsidR="00CF7CA3" w:rsidRPr="00944C9A" w:rsidRDefault="00CF7CA3" w:rsidP="00C545B1">
      <w:pPr>
        <w:spacing w:after="0" w:afterAutospacing="0" w:line="480" w:lineRule="auto"/>
        <w:jc w:val="center"/>
        <w:rPr>
          <w:b/>
          <w:u w:val="single"/>
          <w:shd w:val="clear" w:color="auto" w:fill="FFFFFF"/>
        </w:rPr>
      </w:pPr>
      <w:r w:rsidRPr="00944C9A">
        <w:rPr>
          <w:b/>
          <w:u w:val="single"/>
          <w:shd w:val="clear" w:color="auto" w:fill="FFFFFF"/>
        </w:rPr>
        <w:lastRenderedPageBreak/>
        <w:t>IMPACT ANALYSIS ON THE BUSINESS</w:t>
      </w:r>
    </w:p>
    <w:p w14:paraId="1867B6A7" w14:textId="77777777" w:rsidR="00CF7CA3" w:rsidRPr="00944C9A" w:rsidRDefault="00CF7CA3" w:rsidP="00C545B1">
      <w:pPr>
        <w:spacing w:after="0" w:afterAutospacing="0" w:line="480" w:lineRule="auto"/>
        <w:rPr>
          <w:b/>
          <w:u w:val="single"/>
          <w:shd w:val="clear" w:color="auto" w:fill="FFFFFF"/>
        </w:rPr>
      </w:pPr>
    </w:p>
    <w:p w14:paraId="5DD6D0CD" w14:textId="36CCABAB" w:rsidR="00CF7CA3" w:rsidRPr="00944C9A" w:rsidRDefault="00CF7CA3" w:rsidP="00C545B1">
      <w:pPr>
        <w:spacing w:after="0" w:afterAutospacing="0" w:line="480" w:lineRule="auto"/>
        <w:rPr>
          <w:shd w:val="clear" w:color="auto" w:fill="FFFFFF"/>
        </w:rPr>
      </w:pPr>
      <w:r w:rsidRPr="00944C9A">
        <w:rPr>
          <w:shd w:val="clear" w:color="auto" w:fill="FFFFFF"/>
        </w:rPr>
        <w:t xml:space="preserve">The effect of the increasing high volume of incidents is </w:t>
      </w:r>
      <w:r w:rsidR="00DB34BE" w:rsidRPr="00944C9A">
        <w:rPr>
          <w:shd w:val="clear" w:color="auto" w:fill="FFFFFF"/>
        </w:rPr>
        <w:t xml:space="preserve">resulting in repercussions </w:t>
      </w:r>
      <w:r w:rsidRPr="00944C9A">
        <w:rPr>
          <w:shd w:val="clear" w:color="auto" w:fill="FFFFFF"/>
        </w:rPr>
        <w:t>to the company.  The trends of the impact are usually at the start of the incident logged in which tends to be related to the following: installs, upgrades, release versions, pre-SLA application issues</w:t>
      </w:r>
      <w:r w:rsidR="0007579C" w:rsidRPr="00944C9A">
        <w:rPr>
          <w:shd w:val="clear" w:color="auto" w:fill="FFFFFF"/>
        </w:rPr>
        <w:t xml:space="preserve"> and items which are un</w:t>
      </w:r>
      <w:r w:rsidRPr="00944C9A">
        <w:rPr>
          <w:shd w:val="clear" w:color="auto" w:fill="FFFFFF"/>
        </w:rPr>
        <w:t xml:space="preserve">related to company.  These are threats to the business that </w:t>
      </w:r>
      <w:r w:rsidR="00795B45" w:rsidRPr="00944C9A">
        <w:rPr>
          <w:shd w:val="clear" w:color="auto" w:fill="FFFFFF"/>
        </w:rPr>
        <w:t>require to be examined</w:t>
      </w:r>
      <w:r w:rsidRPr="00944C9A">
        <w:rPr>
          <w:shd w:val="clear" w:color="auto" w:fill="FFFFFF"/>
        </w:rPr>
        <w:t xml:space="preserve"> for future forecast, as well as considering that:</w:t>
      </w:r>
    </w:p>
    <w:p w14:paraId="151521CA" w14:textId="77777777" w:rsidR="00CF7CA3" w:rsidRPr="00944C9A" w:rsidRDefault="00CF7CA3" w:rsidP="00C545B1">
      <w:pPr>
        <w:spacing w:after="0" w:afterAutospacing="0" w:line="480" w:lineRule="auto"/>
        <w:jc w:val="center"/>
        <w:rPr>
          <w:b/>
          <w:u w:val="single"/>
          <w:shd w:val="clear" w:color="auto" w:fill="FFFFFF"/>
        </w:rPr>
      </w:pPr>
    </w:p>
    <w:p w14:paraId="66BE09A3" w14:textId="007D062B" w:rsidR="00CF7CA3" w:rsidRPr="00944C9A" w:rsidRDefault="00CF7CA3"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Agreed SLAs not met are unrealistic and should be reviewed</w:t>
      </w:r>
      <w:r w:rsidR="008D0AAE" w:rsidRPr="00944C9A">
        <w:rPr>
          <w:rFonts w:ascii="Trebuchet MS" w:hAnsi="Trebuchet MS"/>
          <w:shd w:val="clear" w:color="auto" w:fill="FFFFFF"/>
        </w:rPr>
        <w:t>.</w:t>
      </w:r>
    </w:p>
    <w:p w14:paraId="2384A874" w14:textId="57625E7C" w:rsidR="00CF7CA3" w:rsidRPr="00944C9A" w:rsidRDefault="00CF7CA3"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Customer dissatisfaction and defection to alternative company</w:t>
      </w:r>
      <w:r w:rsidR="008D0AAE" w:rsidRPr="00944C9A">
        <w:rPr>
          <w:rFonts w:ascii="Trebuchet MS" w:hAnsi="Trebuchet MS"/>
          <w:shd w:val="clear" w:color="auto" w:fill="FFFFFF"/>
        </w:rPr>
        <w:t>.</w:t>
      </w:r>
    </w:p>
    <w:p w14:paraId="333F35BF" w14:textId="28AA8E62" w:rsidR="00CF7CA3" w:rsidRPr="00944C9A" w:rsidRDefault="00CF7CA3"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Running a number of projects between one to three years</w:t>
      </w:r>
      <w:r w:rsidR="008D0AAE" w:rsidRPr="00944C9A">
        <w:rPr>
          <w:rFonts w:ascii="Trebuchet MS" w:hAnsi="Trebuchet MS"/>
          <w:shd w:val="clear" w:color="auto" w:fill="FFFFFF"/>
        </w:rPr>
        <w:t>. This results in</w:t>
      </w:r>
      <w:r w:rsidRPr="00944C9A">
        <w:rPr>
          <w:rFonts w:ascii="Trebuchet MS" w:hAnsi="Trebuchet MS"/>
          <w:shd w:val="clear" w:color="auto" w:fill="FFFFFF"/>
        </w:rPr>
        <w:t xml:space="preserve"> high expectations</w:t>
      </w:r>
      <w:r w:rsidR="008D0AAE" w:rsidRPr="00944C9A">
        <w:rPr>
          <w:rFonts w:ascii="Trebuchet MS" w:hAnsi="Trebuchet MS"/>
          <w:shd w:val="clear" w:color="auto" w:fill="FFFFFF"/>
        </w:rPr>
        <w:t xml:space="preserve"> and impacts</w:t>
      </w:r>
      <w:r w:rsidRPr="00944C9A">
        <w:rPr>
          <w:rFonts w:ascii="Trebuchet MS" w:hAnsi="Trebuchet MS"/>
          <w:shd w:val="clear" w:color="auto" w:fill="FFFFFF"/>
        </w:rPr>
        <w:t xml:space="preserve"> profits</w:t>
      </w:r>
      <w:r w:rsidR="008D0AAE" w:rsidRPr="00944C9A">
        <w:rPr>
          <w:rFonts w:ascii="Trebuchet MS" w:hAnsi="Trebuchet MS"/>
          <w:shd w:val="clear" w:color="auto" w:fill="FFFFFF"/>
        </w:rPr>
        <w:t>.</w:t>
      </w:r>
    </w:p>
    <w:p w14:paraId="1AFD9E6E" w14:textId="3225188C" w:rsidR="00CF7CA3" w:rsidRPr="00944C9A" w:rsidRDefault="00CF7CA3"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 xml:space="preserve">Staff shortages increase workload for current staff – under pressure </w:t>
      </w:r>
      <w:r w:rsidR="00750294" w:rsidRPr="00944C9A">
        <w:rPr>
          <w:rFonts w:ascii="Trebuchet MS" w:hAnsi="Trebuchet MS"/>
          <w:shd w:val="clear" w:color="auto" w:fill="FFFFFF"/>
        </w:rPr>
        <w:t>-</w:t>
      </w:r>
      <w:r w:rsidRPr="00944C9A">
        <w:rPr>
          <w:rFonts w:ascii="Trebuchet MS" w:hAnsi="Trebuchet MS"/>
          <w:shd w:val="clear" w:color="auto" w:fill="FFFFFF"/>
        </w:rPr>
        <w:t xml:space="preserve"> require more </w:t>
      </w:r>
      <w:r w:rsidR="00750294" w:rsidRPr="00944C9A">
        <w:rPr>
          <w:rFonts w:ascii="Trebuchet MS" w:hAnsi="Trebuchet MS"/>
          <w:shd w:val="clear" w:color="auto" w:fill="FFFFFF"/>
        </w:rPr>
        <w:t>recruitment</w:t>
      </w:r>
      <w:r w:rsidR="008D0AAE" w:rsidRPr="00944C9A">
        <w:rPr>
          <w:rFonts w:ascii="Trebuchet MS" w:hAnsi="Trebuchet MS"/>
          <w:shd w:val="clear" w:color="auto" w:fill="FFFFFF"/>
        </w:rPr>
        <w:t>.</w:t>
      </w:r>
    </w:p>
    <w:p w14:paraId="0EB3A4BA" w14:textId="542B8F9F" w:rsidR="00CF7CA3" w:rsidRPr="00944C9A" w:rsidRDefault="00750294"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 xml:space="preserve">Review better Partnerships </w:t>
      </w:r>
      <w:r w:rsidR="001510BC" w:rsidRPr="00944C9A">
        <w:rPr>
          <w:rFonts w:ascii="Trebuchet MS" w:hAnsi="Trebuchet MS"/>
          <w:shd w:val="clear" w:color="auto" w:fill="FFFFFF"/>
        </w:rPr>
        <w:t xml:space="preserve">- </w:t>
      </w:r>
      <w:r w:rsidR="00CF7CA3" w:rsidRPr="00944C9A">
        <w:rPr>
          <w:rFonts w:ascii="Trebuchet MS" w:hAnsi="Trebuchet MS"/>
          <w:shd w:val="clear" w:color="auto" w:fill="FFFFFF"/>
        </w:rPr>
        <w:t>third parties</w:t>
      </w:r>
      <w:r w:rsidRPr="00944C9A">
        <w:rPr>
          <w:rFonts w:ascii="Trebuchet MS" w:hAnsi="Trebuchet MS"/>
          <w:shd w:val="clear" w:color="auto" w:fill="FFFFFF"/>
        </w:rPr>
        <w:t xml:space="preserve"> such as ICT, IT dept, YJB, i2n</w:t>
      </w:r>
      <w:r w:rsidR="008D0AAE" w:rsidRPr="00944C9A">
        <w:rPr>
          <w:rFonts w:ascii="Trebuchet MS" w:hAnsi="Trebuchet MS"/>
          <w:shd w:val="clear" w:color="auto" w:fill="FFFFFF"/>
        </w:rPr>
        <w:t>.</w:t>
      </w:r>
    </w:p>
    <w:p w14:paraId="1CC320FB" w14:textId="71C06B6B" w:rsidR="00CF7CA3" w:rsidRPr="00944C9A" w:rsidRDefault="00CF7CA3"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 xml:space="preserve">SLA which is the start of the whole Incident Management process.  Risk Assessment of the Incident Severity Level: Review SLA - Critical incident to turnaround on this issue within three hours; High – a day; Medium – 5 days and Low – fortnight.  Or three months even when logged in as Critical.  The increase of 60+ Critical incidents is not following correct SLA.  </w:t>
      </w:r>
    </w:p>
    <w:p w14:paraId="04D4F383" w14:textId="77777777" w:rsidR="00CF7CA3" w:rsidRPr="00944C9A" w:rsidRDefault="00CF7CA3"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Review of accounts and be transparent with achievable resolution aims:  Gold members, Silver members and Bronze members.</w:t>
      </w:r>
    </w:p>
    <w:p w14:paraId="788E9026" w14:textId="2ABBF328" w:rsidR="00CF7CA3" w:rsidRPr="00944C9A" w:rsidRDefault="008C17BA"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Recruit</w:t>
      </w:r>
      <w:r w:rsidR="00CF7CA3" w:rsidRPr="00944C9A">
        <w:rPr>
          <w:rFonts w:ascii="Trebuchet MS" w:hAnsi="Trebuchet MS"/>
          <w:shd w:val="clear" w:color="auto" w:fill="FFFFFF"/>
        </w:rPr>
        <w:t xml:space="preserve"> </w:t>
      </w:r>
      <w:r w:rsidRPr="00944C9A">
        <w:rPr>
          <w:rFonts w:ascii="Trebuchet MS" w:hAnsi="Trebuchet MS"/>
          <w:shd w:val="clear" w:color="auto" w:fill="FFFFFF"/>
        </w:rPr>
        <w:t xml:space="preserve">a </w:t>
      </w:r>
      <w:r w:rsidR="00CF7CA3" w:rsidRPr="00944C9A">
        <w:rPr>
          <w:rFonts w:ascii="Trebuchet MS" w:hAnsi="Trebuchet MS"/>
          <w:shd w:val="clear" w:color="auto" w:fill="FFFFFF"/>
        </w:rPr>
        <w:t>Business Analyst to present to comp</w:t>
      </w:r>
      <w:r w:rsidR="008D0AAE" w:rsidRPr="00944C9A">
        <w:rPr>
          <w:rFonts w:ascii="Trebuchet MS" w:hAnsi="Trebuchet MS"/>
          <w:shd w:val="clear" w:color="auto" w:fill="FFFFFF"/>
        </w:rPr>
        <w:t>any research, facts and figures.</w:t>
      </w:r>
    </w:p>
    <w:p w14:paraId="759AEE60" w14:textId="77777777" w:rsidR="00E0731B" w:rsidRPr="00944C9A" w:rsidRDefault="00CF7CA3"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 xml:space="preserve">Contract is in the form of an SLA.  It is time to reflect and realise the demand of software solutions and supply to not just the local authorities but those within the segments part of the community social care aspect – this is where the increasing </w:t>
      </w:r>
      <w:r w:rsidRPr="00944C9A">
        <w:rPr>
          <w:rFonts w:ascii="Trebuchet MS" w:hAnsi="Trebuchet MS"/>
          <w:shd w:val="clear" w:color="auto" w:fill="FFFFFF"/>
        </w:rPr>
        <w:lastRenderedPageBreak/>
        <w:t>number of customers logging in causing an increasing overflow of high % of incidents that probably could be sorted onsite</w:t>
      </w:r>
      <w:r w:rsidR="00E0731B" w:rsidRPr="00944C9A">
        <w:rPr>
          <w:rFonts w:ascii="Trebuchet MS" w:hAnsi="Trebuchet MS"/>
          <w:shd w:val="clear" w:color="auto" w:fill="FFFFFF"/>
        </w:rPr>
        <w:t>:</w:t>
      </w:r>
    </w:p>
    <w:p w14:paraId="42E22083" w14:textId="77777777" w:rsidR="00E0731B" w:rsidRPr="00944C9A" w:rsidRDefault="00CF7CA3" w:rsidP="00067A83">
      <w:pPr>
        <w:pStyle w:val="ListParagraph"/>
        <w:numPr>
          <w:ilvl w:val="0"/>
          <w:numId w:val="42"/>
        </w:numPr>
        <w:spacing w:line="480" w:lineRule="auto"/>
        <w:rPr>
          <w:rFonts w:ascii="Trebuchet MS" w:hAnsi="Trebuchet MS"/>
          <w:shd w:val="clear" w:color="auto" w:fill="FFFFFF"/>
        </w:rPr>
      </w:pPr>
      <w:r w:rsidRPr="00944C9A">
        <w:rPr>
          <w:rFonts w:ascii="Trebuchet MS" w:hAnsi="Trebuchet MS"/>
          <w:shd w:val="clear" w:color="auto" w:fill="FFFFFF"/>
        </w:rPr>
        <w:t xml:space="preserve">attended training </w:t>
      </w:r>
    </w:p>
    <w:p w14:paraId="103CFE6A" w14:textId="2D5F1226" w:rsidR="00CF7CA3" w:rsidRPr="00944C9A" w:rsidRDefault="00CF7CA3" w:rsidP="00067A83">
      <w:pPr>
        <w:pStyle w:val="ListParagraph"/>
        <w:numPr>
          <w:ilvl w:val="0"/>
          <w:numId w:val="42"/>
        </w:numPr>
        <w:spacing w:line="480" w:lineRule="auto"/>
        <w:rPr>
          <w:rFonts w:ascii="Trebuchet MS" w:hAnsi="Trebuchet MS"/>
          <w:shd w:val="clear" w:color="auto" w:fill="FFFFFF"/>
        </w:rPr>
      </w:pPr>
      <w:r w:rsidRPr="00944C9A">
        <w:rPr>
          <w:rFonts w:ascii="Trebuchet MS" w:hAnsi="Trebuchet MS"/>
          <w:shd w:val="clear" w:color="auto" w:fill="FFFFFF"/>
        </w:rPr>
        <w:t>refer to the manuals that is available to them through the self-service portal</w:t>
      </w:r>
    </w:p>
    <w:p w14:paraId="3347F520" w14:textId="3D23D7E1" w:rsidR="00A5797B" w:rsidRPr="00944C9A" w:rsidRDefault="00A5797B" w:rsidP="00067A83">
      <w:pPr>
        <w:pStyle w:val="ListParagraph"/>
        <w:numPr>
          <w:ilvl w:val="0"/>
          <w:numId w:val="42"/>
        </w:numPr>
        <w:spacing w:line="480" w:lineRule="auto"/>
        <w:rPr>
          <w:rFonts w:ascii="Trebuchet MS" w:hAnsi="Trebuchet MS"/>
          <w:shd w:val="clear" w:color="auto" w:fill="FFFFFF"/>
        </w:rPr>
      </w:pPr>
      <w:r w:rsidRPr="00944C9A">
        <w:rPr>
          <w:rFonts w:ascii="Trebuchet MS" w:hAnsi="Trebuchet MS"/>
          <w:shd w:val="clear" w:color="auto" w:fill="FFFFFF"/>
        </w:rPr>
        <w:t>check with their own IT department</w:t>
      </w:r>
    </w:p>
    <w:p w14:paraId="6A93A4BD" w14:textId="231D97D3" w:rsidR="00A5797B" w:rsidRPr="00944C9A" w:rsidRDefault="00A5797B" w:rsidP="00067A83">
      <w:pPr>
        <w:pStyle w:val="ListParagraph"/>
        <w:numPr>
          <w:ilvl w:val="0"/>
          <w:numId w:val="42"/>
        </w:numPr>
        <w:spacing w:line="480" w:lineRule="auto"/>
        <w:rPr>
          <w:rFonts w:ascii="Trebuchet MS" w:hAnsi="Trebuchet MS"/>
          <w:shd w:val="clear" w:color="auto" w:fill="FFFFFF"/>
        </w:rPr>
      </w:pPr>
      <w:r w:rsidRPr="00944C9A">
        <w:rPr>
          <w:rFonts w:ascii="Trebuchet MS" w:hAnsi="Trebuchet MS"/>
          <w:shd w:val="clear" w:color="auto" w:fill="FFFFFF"/>
        </w:rPr>
        <w:t>check with their local ICT</w:t>
      </w:r>
    </w:p>
    <w:p w14:paraId="0EF8DEAF" w14:textId="7DE5D7F6" w:rsidR="00CF7CA3" w:rsidRPr="00944C9A" w:rsidRDefault="00CF7CA3"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 xml:space="preserve">Reputation of company will turn away renewable contracts especially where customers </w:t>
      </w:r>
      <w:r w:rsidR="00E0731B" w:rsidRPr="00944C9A">
        <w:rPr>
          <w:rFonts w:ascii="Trebuchet MS" w:hAnsi="Trebuchet MS"/>
          <w:shd w:val="clear" w:color="auto" w:fill="FFFFFF"/>
        </w:rPr>
        <w:t xml:space="preserve"> </w:t>
      </w:r>
      <w:r w:rsidRPr="00944C9A">
        <w:rPr>
          <w:rFonts w:ascii="Trebuchet MS" w:hAnsi="Trebuchet MS"/>
          <w:shd w:val="clear" w:color="auto" w:fill="FFFFFF"/>
        </w:rPr>
        <w:t>work in partnerships with other local authorities</w:t>
      </w:r>
      <w:r w:rsidR="00756D28" w:rsidRPr="00944C9A">
        <w:rPr>
          <w:rFonts w:ascii="Trebuchet MS" w:hAnsi="Trebuchet MS"/>
          <w:shd w:val="clear" w:color="auto" w:fill="FFFFFF"/>
        </w:rPr>
        <w:t>.</w:t>
      </w:r>
    </w:p>
    <w:p w14:paraId="7C839F8F" w14:textId="70585B56" w:rsidR="00CF7CA3" w:rsidRPr="00944C9A" w:rsidRDefault="00AE7166"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Financial burden if customers look for alternative company</w:t>
      </w:r>
      <w:r w:rsidR="00756D28" w:rsidRPr="00944C9A">
        <w:rPr>
          <w:rFonts w:ascii="Trebuchet MS" w:hAnsi="Trebuchet MS"/>
          <w:shd w:val="clear" w:color="auto" w:fill="FFFFFF"/>
        </w:rPr>
        <w:t>.</w:t>
      </w:r>
    </w:p>
    <w:p w14:paraId="7A1D490F" w14:textId="53F34707" w:rsidR="001510BC" w:rsidRPr="00944C9A" w:rsidRDefault="001510BC"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Stand unique – do</w:t>
      </w:r>
      <w:r w:rsidR="00660FBA" w:rsidRPr="00944C9A">
        <w:rPr>
          <w:rFonts w:ascii="Trebuchet MS" w:hAnsi="Trebuchet MS"/>
          <w:shd w:val="clear" w:color="auto" w:fill="FFFFFF"/>
        </w:rPr>
        <w:t xml:space="preserve"> not</w:t>
      </w:r>
      <w:r w:rsidRPr="00944C9A">
        <w:rPr>
          <w:rFonts w:ascii="Trebuchet MS" w:hAnsi="Trebuchet MS"/>
          <w:shd w:val="clear" w:color="auto" w:fill="FFFFFF"/>
        </w:rPr>
        <w:t xml:space="preserve"> be competitive offering bonuses to staff based on performance</w:t>
      </w:r>
      <w:r w:rsidR="00660FBA" w:rsidRPr="00944C9A">
        <w:rPr>
          <w:rFonts w:ascii="Trebuchet MS" w:hAnsi="Trebuchet MS"/>
          <w:shd w:val="clear" w:color="auto" w:fill="FFFFFF"/>
        </w:rPr>
        <w:t>.</w:t>
      </w:r>
    </w:p>
    <w:p w14:paraId="3B7CAEE1" w14:textId="36F8AAA4" w:rsidR="001510BC" w:rsidRPr="00944C9A" w:rsidRDefault="001510BC" w:rsidP="00067A83">
      <w:pPr>
        <w:pStyle w:val="ListParagraph"/>
        <w:numPr>
          <w:ilvl w:val="0"/>
          <w:numId w:val="24"/>
        </w:numPr>
        <w:spacing w:line="480" w:lineRule="auto"/>
        <w:rPr>
          <w:rFonts w:ascii="Trebuchet MS" w:hAnsi="Trebuchet MS"/>
          <w:shd w:val="clear" w:color="auto" w:fill="FFFFFF"/>
        </w:rPr>
      </w:pPr>
      <w:r w:rsidRPr="00944C9A">
        <w:rPr>
          <w:rFonts w:ascii="Trebuchet MS" w:hAnsi="Trebuchet MS"/>
          <w:shd w:val="clear" w:color="auto" w:fill="FFFFFF"/>
        </w:rPr>
        <w:t>Be transparent - business objectives plan and clear systematic open communication with policies and procedures</w:t>
      </w:r>
      <w:r w:rsidR="00660FBA" w:rsidRPr="00944C9A">
        <w:rPr>
          <w:rFonts w:ascii="Trebuchet MS" w:hAnsi="Trebuchet MS"/>
          <w:shd w:val="clear" w:color="auto" w:fill="FFFFFF"/>
        </w:rPr>
        <w:t>.</w:t>
      </w:r>
    </w:p>
    <w:p w14:paraId="06237497" w14:textId="77777777" w:rsidR="00CF7CA3" w:rsidRPr="00944C9A" w:rsidRDefault="00CF7CA3" w:rsidP="00C545B1">
      <w:pPr>
        <w:spacing w:after="0" w:line="480" w:lineRule="auto"/>
        <w:rPr>
          <w:shd w:val="clear" w:color="auto" w:fill="FFFFFF"/>
        </w:rPr>
      </w:pPr>
    </w:p>
    <w:p w14:paraId="22301951" w14:textId="77777777" w:rsidR="00CF7CA3" w:rsidRPr="00944C9A" w:rsidRDefault="00CF7CA3" w:rsidP="00C545B1">
      <w:pPr>
        <w:spacing w:after="0" w:afterAutospacing="0" w:line="480" w:lineRule="auto"/>
        <w:jc w:val="center"/>
        <w:rPr>
          <w:b/>
          <w:u w:val="single"/>
          <w:shd w:val="clear" w:color="auto" w:fill="FFFFFF"/>
        </w:rPr>
      </w:pPr>
      <w:r w:rsidRPr="00944C9A">
        <w:rPr>
          <w:b/>
          <w:u w:val="single"/>
          <w:shd w:val="clear" w:color="auto" w:fill="FFFFFF"/>
        </w:rPr>
        <w:t xml:space="preserve">RECOMMENDATIONS </w:t>
      </w:r>
    </w:p>
    <w:p w14:paraId="2A47FA5D" w14:textId="77777777" w:rsidR="00CF7CA3" w:rsidRPr="00944C9A" w:rsidRDefault="00CF7CA3" w:rsidP="00C545B1">
      <w:pPr>
        <w:spacing w:after="0" w:afterAutospacing="0" w:line="480" w:lineRule="auto"/>
        <w:jc w:val="center"/>
        <w:rPr>
          <w:b/>
          <w:u w:val="single"/>
          <w:shd w:val="clear" w:color="auto" w:fill="FFFFFF"/>
        </w:rPr>
      </w:pPr>
      <w:r w:rsidRPr="00944C9A">
        <w:rPr>
          <w:b/>
          <w:u w:val="single"/>
          <w:shd w:val="clear" w:color="auto" w:fill="FFFFFF"/>
        </w:rPr>
        <w:t>FOR IMPROVEMENT OF INCIDENT TREND ANALYSIS</w:t>
      </w:r>
    </w:p>
    <w:p w14:paraId="265C95A2" w14:textId="77777777" w:rsidR="00CF7CA3" w:rsidRPr="00944C9A" w:rsidRDefault="00CF7CA3" w:rsidP="00C545B1">
      <w:pPr>
        <w:pStyle w:val="ListParagraph"/>
        <w:spacing w:line="480" w:lineRule="auto"/>
        <w:ind w:left="0"/>
        <w:rPr>
          <w:rFonts w:ascii="Trebuchet MS" w:hAnsi="Trebuchet MS"/>
          <w:shd w:val="clear" w:color="auto" w:fill="FFFFFF"/>
        </w:rPr>
      </w:pPr>
    </w:p>
    <w:p w14:paraId="48E52525" w14:textId="555FF008" w:rsidR="00CF7CA3" w:rsidRPr="00944C9A" w:rsidRDefault="00CF7CA3"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Look at the SLA – see who looks after what</w:t>
      </w:r>
      <w:r w:rsidR="00A40FAF" w:rsidRPr="00944C9A">
        <w:rPr>
          <w:rFonts w:ascii="Trebuchet MS" w:hAnsi="Trebuchet MS"/>
          <w:shd w:val="clear" w:color="auto" w:fill="FFFFFF"/>
        </w:rPr>
        <w:t>.</w:t>
      </w:r>
    </w:p>
    <w:p w14:paraId="19CEC640" w14:textId="5C883E9E" w:rsidR="00CF7CA3" w:rsidRPr="00944C9A" w:rsidRDefault="00CF7CA3"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 xml:space="preserve">SLA will need to be reviewed as the deadline pressure is mounting up on those who cannot guarantee they can meet the incident within the agreed SLA timeframe (there are numerous incidents that have already been breached but no-one seems to be too </w:t>
      </w:r>
      <w:r w:rsidR="00A40FAF" w:rsidRPr="00944C9A">
        <w:rPr>
          <w:rFonts w:ascii="Trebuchet MS" w:hAnsi="Trebuchet MS"/>
          <w:shd w:val="clear" w:color="auto" w:fill="FFFFFF"/>
        </w:rPr>
        <w:t>concerned</w:t>
      </w:r>
      <w:r w:rsidRPr="00944C9A">
        <w:rPr>
          <w:rFonts w:ascii="Trebuchet MS" w:hAnsi="Trebuchet MS"/>
          <w:shd w:val="clear" w:color="auto" w:fill="FFFFFF"/>
        </w:rPr>
        <w:t>)</w:t>
      </w:r>
      <w:r w:rsidR="00A40FAF" w:rsidRPr="00944C9A">
        <w:rPr>
          <w:rFonts w:ascii="Trebuchet MS" w:hAnsi="Trebuchet MS"/>
          <w:shd w:val="clear" w:color="auto" w:fill="FFFFFF"/>
        </w:rPr>
        <w:t>.</w:t>
      </w:r>
    </w:p>
    <w:p w14:paraId="2C983581" w14:textId="46E408B1" w:rsidR="00CF7CA3" w:rsidRPr="00944C9A" w:rsidRDefault="00CF7CA3"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 xml:space="preserve">Consider the type of incidents that </w:t>
      </w:r>
      <w:r w:rsidR="00A40FAF" w:rsidRPr="00944C9A">
        <w:rPr>
          <w:rFonts w:ascii="Trebuchet MS" w:hAnsi="Trebuchet MS"/>
          <w:shd w:val="clear" w:color="auto" w:fill="FFFFFF"/>
        </w:rPr>
        <w:t>are raised.</w:t>
      </w:r>
    </w:p>
    <w:p w14:paraId="66496ECD" w14:textId="62545486" w:rsidR="00CF7CA3" w:rsidRPr="00944C9A" w:rsidRDefault="00CF7CA3"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 xml:space="preserve">Consider the </w:t>
      </w:r>
      <w:r w:rsidR="00A40FAF" w:rsidRPr="00944C9A">
        <w:rPr>
          <w:rFonts w:ascii="Trebuchet MS" w:hAnsi="Trebuchet MS"/>
          <w:shd w:val="clear" w:color="auto" w:fill="FFFFFF"/>
        </w:rPr>
        <w:t>common factors such as people or type.</w:t>
      </w:r>
    </w:p>
    <w:p w14:paraId="2A2C9F9E" w14:textId="583B7E0E" w:rsidR="00CF7CA3" w:rsidRPr="00944C9A" w:rsidRDefault="00CF7CA3"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Options – training/refresher training</w:t>
      </w:r>
      <w:r w:rsidR="00A40FAF" w:rsidRPr="00944C9A">
        <w:rPr>
          <w:rFonts w:ascii="Trebuchet MS" w:hAnsi="Trebuchet MS"/>
          <w:shd w:val="clear" w:color="auto" w:fill="FFFFFF"/>
        </w:rPr>
        <w:t>.</w:t>
      </w:r>
    </w:p>
    <w:p w14:paraId="0CF42E84" w14:textId="5A6E209D" w:rsidR="00CF7CA3" w:rsidRPr="00944C9A" w:rsidRDefault="00CF7CA3"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lastRenderedPageBreak/>
        <w:t>Rep</w:t>
      </w:r>
      <w:r w:rsidR="005E2F89" w:rsidRPr="00944C9A">
        <w:rPr>
          <w:rFonts w:ascii="Trebuchet MS" w:hAnsi="Trebuchet MS"/>
          <w:shd w:val="clear" w:color="auto" w:fill="FFFFFF"/>
        </w:rPr>
        <w:t>resentative</w:t>
      </w:r>
      <w:r w:rsidRPr="00944C9A">
        <w:rPr>
          <w:rFonts w:ascii="Trebuchet MS" w:hAnsi="Trebuchet MS"/>
          <w:shd w:val="clear" w:color="auto" w:fill="FFFFFF"/>
        </w:rPr>
        <w:t xml:space="preserve"> Lead onsite who is of IT background</w:t>
      </w:r>
      <w:r w:rsidR="00A40FAF" w:rsidRPr="00944C9A">
        <w:rPr>
          <w:rFonts w:ascii="Trebuchet MS" w:hAnsi="Trebuchet MS"/>
          <w:shd w:val="clear" w:color="auto" w:fill="FFFFFF"/>
        </w:rPr>
        <w:t>.  This resource will have an expertise in</w:t>
      </w:r>
      <w:r w:rsidRPr="00944C9A">
        <w:rPr>
          <w:rFonts w:ascii="Trebuchet MS" w:hAnsi="Trebuchet MS"/>
          <w:shd w:val="clear" w:color="auto" w:fill="FFFFFF"/>
        </w:rPr>
        <w:t xml:space="preserve"> CRM and </w:t>
      </w:r>
      <w:r w:rsidR="00A7329C" w:rsidRPr="00944C9A">
        <w:rPr>
          <w:rFonts w:ascii="Trebuchet MS" w:hAnsi="Trebuchet MS"/>
          <w:shd w:val="clear" w:color="auto" w:fill="FFFFFF"/>
        </w:rPr>
        <w:t>CareWorks</w:t>
      </w:r>
      <w:r w:rsidRPr="00944C9A">
        <w:rPr>
          <w:rFonts w:ascii="Trebuchet MS" w:hAnsi="Trebuchet MS"/>
          <w:shd w:val="clear" w:color="auto" w:fill="FFFFFF"/>
        </w:rPr>
        <w:t xml:space="preserve"> Products</w:t>
      </w:r>
      <w:r w:rsidR="00A40FAF" w:rsidRPr="00944C9A">
        <w:rPr>
          <w:rFonts w:ascii="Trebuchet MS" w:hAnsi="Trebuchet MS"/>
          <w:shd w:val="clear" w:color="auto" w:fill="FFFFFF"/>
        </w:rPr>
        <w:t>.</w:t>
      </w:r>
    </w:p>
    <w:p w14:paraId="0EA947B0" w14:textId="048995C8" w:rsidR="00CF7CA3" w:rsidRPr="00944C9A" w:rsidRDefault="00CF7CA3"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Rep</w:t>
      </w:r>
      <w:r w:rsidR="005E2F89" w:rsidRPr="00944C9A">
        <w:rPr>
          <w:rFonts w:ascii="Trebuchet MS" w:hAnsi="Trebuchet MS"/>
          <w:shd w:val="clear" w:color="auto" w:fill="FFFFFF"/>
        </w:rPr>
        <w:t>resentative</w:t>
      </w:r>
      <w:r w:rsidRPr="00944C9A">
        <w:rPr>
          <w:rFonts w:ascii="Trebuchet MS" w:hAnsi="Trebuchet MS"/>
          <w:shd w:val="clear" w:color="auto" w:fill="FFFFFF"/>
        </w:rPr>
        <w:t xml:space="preserve"> Lead to identify incidents before logging them</w:t>
      </w:r>
      <w:r w:rsidR="005E2F89" w:rsidRPr="00944C9A">
        <w:rPr>
          <w:rFonts w:ascii="Trebuchet MS" w:hAnsi="Trebuchet MS"/>
          <w:shd w:val="clear" w:color="auto" w:fill="FFFFFF"/>
        </w:rPr>
        <w:t>.</w:t>
      </w:r>
    </w:p>
    <w:p w14:paraId="0F2FD43A" w14:textId="10061EA8" w:rsidR="00CF7CA3" w:rsidRPr="00944C9A" w:rsidRDefault="00CF7CA3"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Start charging if they do</w:t>
      </w:r>
      <w:r w:rsidR="005E2F89" w:rsidRPr="00944C9A">
        <w:rPr>
          <w:rFonts w:ascii="Trebuchet MS" w:hAnsi="Trebuchet MS"/>
          <w:shd w:val="clear" w:color="auto" w:fill="FFFFFF"/>
        </w:rPr>
        <w:t xml:space="preserve"> not</w:t>
      </w:r>
      <w:r w:rsidRPr="00944C9A">
        <w:rPr>
          <w:rFonts w:ascii="Trebuchet MS" w:hAnsi="Trebuchet MS"/>
          <w:shd w:val="clear" w:color="auto" w:fill="FFFFFF"/>
        </w:rPr>
        <w:t xml:space="preserve"> read manuals or training materials</w:t>
      </w:r>
      <w:r w:rsidR="005E2F89" w:rsidRPr="00944C9A">
        <w:rPr>
          <w:rFonts w:ascii="Trebuchet MS" w:hAnsi="Trebuchet MS"/>
          <w:shd w:val="clear" w:color="auto" w:fill="FFFFFF"/>
        </w:rPr>
        <w:t>.</w:t>
      </w:r>
    </w:p>
    <w:p w14:paraId="38ED6BC5" w14:textId="28DA1B99" w:rsidR="00CF7CA3" w:rsidRPr="00944C9A" w:rsidRDefault="005E2F89"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A lot of issues like ‘</w:t>
      </w:r>
      <w:r w:rsidR="00CF7CA3" w:rsidRPr="00944C9A">
        <w:rPr>
          <w:rFonts w:ascii="Trebuchet MS" w:hAnsi="Trebuchet MS"/>
          <w:shd w:val="clear" w:color="auto" w:fill="FFFFFF"/>
        </w:rPr>
        <w:t>How would I know if the report is the latest version of the report in the warehouse?</w:t>
      </w:r>
      <w:r w:rsidRPr="00944C9A">
        <w:rPr>
          <w:rFonts w:ascii="Trebuchet MS" w:hAnsi="Trebuchet MS"/>
          <w:shd w:val="clear" w:color="auto" w:fill="FFFFFF"/>
        </w:rPr>
        <w:t>’,</w:t>
      </w:r>
      <w:r w:rsidR="00CF7CA3" w:rsidRPr="00944C9A">
        <w:rPr>
          <w:rFonts w:ascii="Trebuchet MS" w:hAnsi="Trebuchet MS"/>
          <w:shd w:val="clear" w:color="auto" w:fill="FFFFFF"/>
        </w:rPr>
        <w:t xml:space="preserve"> can be answered by the Rep</w:t>
      </w:r>
      <w:r w:rsidRPr="00944C9A">
        <w:rPr>
          <w:rFonts w:ascii="Trebuchet MS" w:hAnsi="Trebuchet MS"/>
          <w:shd w:val="clear" w:color="auto" w:fill="FFFFFF"/>
        </w:rPr>
        <w:t>resentative</w:t>
      </w:r>
      <w:r w:rsidR="00CF7CA3" w:rsidRPr="00944C9A">
        <w:rPr>
          <w:rFonts w:ascii="Trebuchet MS" w:hAnsi="Trebuchet MS"/>
          <w:shd w:val="clear" w:color="auto" w:fill="FFFFFF"/>
        </w:rPr>
        <w:t xml:space="preserve"> Lead and not in the incident to </w:t>
      </w:r>
      <w:r w:rsidRPr="00944C9A">
        <w:rPr>
          <w:rFonts w:ascii="Trebuchet MS" w:hAnsi="Trebuchet MS"/>
          <w:shd w:val="clear" w:color="auto" w:fill="FFFFFF"/>
        </w:rPr>
        <w:t>the company.</w:t>
      </w:r>
    </w:p>
    <w:p w14:paraId="074C2EF9" w14:textId="41DD11B1" w:rsidR="00CF7CA3" w:rsidRPr="00944C9A" w:rsidRDefault="005E2F89"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 xml:space="preserve"> </w:t>
      </w:r>
      <w:r w:rsidR="00CF7CA3" w:rsidRPr="00944C9A">
        <w:rPr>
          <w:rFonts w:ascii="Trebuchet MS" w:hAnsi="Trebuchet MS"/>
          <w:shd w:val="clear" w:color="auto" w:fill="FFFFFF"/>
        </w:rPr>
        <w:t xml:space="preserve">When users have different URLs to </w:t>
      </w:r>
      <w:r w:rsidRPr="00944C9A">
        <w:rPr>
          <w:rFonts w:ascii="Trebuchet MS" w:hAnsi="Trebuchet MS"/>
          <w:shd w:val="clear" w:color="auto" w:fill="FFFFFF"/>
        </w:rPr>
        <w:t>the company,</w:t>
      </w:r>
      <w:r w:rsidR="00CF7CA3" w:rsidRPr="00944C9A">
        <w:rPr>
          <w:rFonts w:ascii="Trebuchet MS" w:hAnsi="Trebuchet MS"/>
          <w:shd w:val="clear" w:color="auto" w:fill="FFFFFF"/>
        </w:rPr>
        <w:t xml:space="preserve"> chang</w:t>
      </w:r>
      <w:r w:rsidRPr="00944C9A">
        <w:rPr>
          <w:rFonts w:ascii="Trebuchet MS" w:hAnsi="Trebuchet MS"/>
          <w:shd w:val="clear" w:color="auto" w:fill="FFFFFF"/>
        </w:rPr>
        <w:t>ing</w:t>
      </w:r>
      <w:r w:rsidR="00CF7CA3" w:rsidRPr="00944C9A">
        <w:rPr>
          <w:rFonts w:ascii="Trebuchet MS" w:hAnsi="Trebuchet MS"/>
          <w:shd w:val="clear" w:color="auto" w:fill="FFFFFF"/>
        </w:rPr>
        <w:t xml:space="preserve"> the name to make it ‘user friendly’ is </w:t>
      </w:r>
      <w:r w:rsidRPr="00944C9A">
        <w:rPr>
          <w:rFonts w:ascii="Trebuchet MS" w:hAnsi="Trebuchet MS"/>
          <w:shd w:val="clear" w:color="auto" w:fill="FFFFFF"/>
        </w:rPr>
        <w:t>resulting in</w:t>
      </w:r>
      <w:r w:rsidR="00CF7CA3" w:rsidRPr="00944C9A">
        <w:rPr>
          <w:rFonts w:ascii="Trebuchet MS" w:hAnsi="Trebuchet MS"/>
          <w:shd w:val="clear" w:color="auto" w:fill="FFFFFF"/>
        </w:rPr>
        <w:t xml:space="preserve"> more problems and incidents </w:t>
      </w:r>
      <w:r w:rsidRPr="00944C9A">
        <w:rPr>
          <w:rFonts w:ascii="Trebuchet MS" w:hAnsi="Trebuchet MS"/>
          <w:shd w:val="clear" w:color="auto" w:fill="FFFFFF"/>
        </w:rPr>
        <w:t>being raised.</w:t>
      </w:r>
    </w:p>
    <w:p w14:paraId="10B2C819" w14:textId="63BC8CED" w:rsidR="00CF7CA3" w:rsidRPr="00944C9A" w:rsidRDefault="00CF7CA3"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 xml:space="preserve"> A checklist for customer to ensure they have checked the followi</w:t>
      </w:r>
      <w:r w:rsidR="005E2F89" w:rsidRPr="00944C9A">
        <w:rPr>
          <w:rFonts w:ascii="Trebuchet MS" w:hAnsi="Trebuchet MS"/>
          <w:shd w:val="clear" w:color="auto" w:fill="FFFFFF"/>
        </w:rPr>
        <w:t>ng within the manual including ‘</w:t>
      </w:r>
      <w:r w:rsidRPr="00944C9A">
        <w:rPr>
          <w:rFonts w:ascii="Trebuchet MS" w:hAnsi="Trebuchet MS"/>
          <w:shd w:val="clear" w:color="auto" w:fill="FFFFFF"/>
        </w:rPr>
        <w:t>You may have an upgrade due – find out before logging in incident as you might have to wait for this in order to u</w:t>
      </w:r>
      <w:r w:rsidR="005E2F89" w:rsidRPr="00944C9A">
        <w:rPr>
          <w:rFonts w:ascii="Trebuchet MS" w:hAnsi="Trebuchet MS"/>
          <w:shd w:val="clear" w:color="auto" w:fill="FFFFFF"/>
        </w:rPr>
        <w:t>se the software’</w:t>
      </w:r>
      <w:r w:rsidRPr="00944C9A">
        <w:rPr>
          <w:rFonts w:ascii="Trebuchet MS" w:hAnsi="Trebuchet MS"/>
          <w:shd w:val="clear" w:color="auto" w:fill="FFFFFF"/>
        </w:rPr>
        <w:t>.</w:t>
      </w:r>
    </w:p>
    <w:p w14:paraId="35B31F0E" w14:textId="3E0DA687" w:rsidR="00CF7CA3" w:rsidRPr="00944C9A" w:rsidRDefault="00CF7CA3"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A checklist for Rep</w:t>
      </w:r>
      <w:r w:rsidR="005E2F89" w:rsidRPr="00944C9A">
        <w:rPr>
          <w:rFonts w:ascii="Trebuchet MS" w:hAnsi="Trebuchet MS"/>
          <w:shd w:val="clear" w:color="auto" w:fill="FFFFFF"/>
        </w:rPr>
        <w:t>resentative</w:t>
      </w:r>
      <w:r w:rsidRPr="00944C9A">
        <w:rPr>
          <w:rFonts w:ascii="Trebuchet MS" w:hAnsi="Trebuchet MS"/>
          <w:shd w:val="clear" w:color="auto" w:fill="FFFFFF"/>
        </w:rPr>
        <w:t xml:space="preserve"> Lead that customer has checked the checklist and the Lead has checked any changes made to the training manuals or to the software applications</w:t>
      </w:r>
      <w:r w:rsidR="005E2F89" w:rsidRPr="00944C9A">
        <w:rPr>
          <w:rFonts w:ascii="Trebuchet MS" w:hAnsi="Trebuchet MS"/>
          <w:shd w:val="clear" w:color="auto" w:fill="FFFFFF"/>
        </w:rPr>
        <w:t>.</w:t>
      </w:r>
    </w:p>
    <w:p w14:paraId="33BB29DD" w14:textId="6C65F0D3" w:rsidR="00CF7CA3" w:rsidRPr="00944C9A" w:rsidRDefault="005E2F89"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 xml:space="preserve"> </w:t>
      </w:r>
      <w:r w:rsidR="00CF7CA3" w:rsidRPr="00944C9A">
        <w:rPr>
          <w:rFonts w:ascii="Trebuchet MS" w:hAnsi="Trebuchet MS"/>
          <w:shd w:val="clear" w:color="auto" w:fill="FFFFFF"/>
        </w:rPr>
        <w:t>Need more staff on the Frontend ground level – support team</w:t>
      </w:r>
      <w:r w:rsidRPr="00944C9A">
        <w:rPr>
          <w:rFonts w:ascii="Trebuchet MS" w:hAnsi="Trebuchet MS"/>
          <w:shd w:val="clear" w:color="auto" w:fill="FFFFFF"/>
        </w:rPr>
        <w:t>.</w:t>
      </w:r>
    </w:p>
    <w:p w14:paraId="2E41CB98" w14:textId="20A2D031" w:rsidR="00CF7CA3" w:rsidRPr="00944C9A" w:rsidRDefault="005E2F89"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 xml:space="preserve"> </w:t>
      </w:r>
      <w:r w:rsidR="00CF7CA3" w:rsidRPr="00944C9A">
        <w:rPr>
          <w:rFonts w:ascii="Trebuchet MS" w:hAnsi="Trebuchet MS"/>
          <w:shd w:val="clear" w:color="auto" w:fill="FFFFFF"/>
        </w:rPr>
        <w:t xml:space="preserve">Support team to be communicated to with lots of </w:t>
      </w:r>
      <w:r w:rsidRPr="00944C9A">
        <w:rPr>
          <w:rFonts w:ascii="Trebuchet MS" w:hAnsi="Trebuchet MS"/>
          <w:shd w:val="clear" w:color="auto" w:fill="FFFFFF"/>
        </w:rPr>
        <w:t>updates via team daily meetings.</w:t>
      </w:r>
    </w:p>
    <w:p w14:paraId="2D2C4490" w14:textId="41C58588" w:rsidR="00CF7CA3" w:rsidRPr="00944C9A" w:rsidRDefault="005E2F89"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 xml:space="preserve"> </w:t>
      </w:r>
      <w:r w:rsidR="00CF7CA3" w:rsidRPr="00944C9A">
        <w:rPr>
          <w:rFonts w:ascii="Trebuchet MS" w:hAnsi="Trebuchet MS"/>
          <w:shd w:val="clear" w:color="auto" w:fill="FFFFFF"/>
        </w:rPr>
        <w:t xml:space="preserve">New staff </w:t>
      </w:r>
      <w:r w:rsidR="00BA44A9">
        <w:rPr>
          <w:rFonts w:ascii="Trebuchet MS" w:hAnsi="Trebuchet MS"/>
          <w:shd w:val="clear" w:color="auto" w:fill="FFFFFF"/>
        </w:rPr>
        <w:t>recruited into</w:t>
      </w:r>
      <w:r w:rsidR="00CF7CA3" w:rsidRPr="00944C9A">
        <w:rPr>
          <w:rFonts w:ascii="Trebuchet MS" w:hAnsi="Trebuchet MS"/>
          <w:shd w:val="clear" w:color="auto" w:fill="FFFFFF"/>
        </w:rPr>
        <w:t xml:space="preserve"> support team need consistent regular contacts and communications to ensure they are follow</w:t>
      </w:r>
      <w:r w:rsidRPr="00944C9A">
        <w:rPr>
          <w:rFonts w:ascii="Trebuchet MS" w:hAnsi="Trebuchet MS"/>
          <w:shd w:val="clear" w:color="auto" w:fill="FFFFFF"/>
        </w:rPr>
        <w:t>ing</w:t>
      </w:r>
      <w:r w:rsidR="00CF7CA3" w:rsidRPr="00944C9A">
        <w:rPr>
          <w:rFonts w:ascii="Trebuchet MS" w:hAnsi="Trebuchet MS"/>
          <w:shd w:val="clear" w:color="auto" w:fill="FFFFFF"/>
        </w:rPr>
        <w:t xml:space="preserve"> the flowcharts and systems especially the follow ups </w:t>
      </w:r>
      <w:r w:rsidRPr="00944C9A">
        <w:rPr>
          <w:rFonts w:ascii="Trebuchet MS" w:hAnsi="Trebuchet MS"/>
          <w:shd w:val="clear" w:color="auto" w:fill="FFFFFF"/>
        </w:rPr>
        <w:t>(</w:t>
      </w:r>
      <w:r w:rsidR="00CF7CA3" w:rsidRPr="00944C9A">
        <w:rPr>
          <w:rFonts w:ascii="Trebuchet MS" w:hAnsi="Trebuchet MS"/>
          <w:shd w:val="clear" w:color="auto" w:fill="FFFFFF"/>
        </w:rPr>
        <w:t>3 stage review</w:t>
      </w:r>
      <w:r w:rsidRPr="00944C9A">
        <w:rPr>
          <w:rFonts w:ascii="Trebuchet MS" w:hAnsi="Trebuchet MS"/>
          <w:shd w:val="clear" w:color="auto" w:fill="FFFFFF"/>
        </w:rPr>
        <w:t>).</w:t>
      </w:r>
    </w:p>
    <w:p w14:paraId="164F0096" w14:textId="17688ACD" w:rsidR="00CF7CA3" w:rsidRPr="00944C9A" w:rsidRDefault="005E2F89" w:rsidP="00067A83">
      <w:pPr>
        <w:pStyle w:val="ListParagraph"/>
        <w:numPr>
          <w:ilvl w:val="0"/>
          <w:numId w:val="25"/>
        </w:numPr>
        <w:spacing w:line="480" w:lineRule="auto"/>
        <w:rPr>
          <w:rFonts w:ascii="Trebuchet MS" w:hAnsi="Trebuchet MS"/>
          <w:shd w:val="clear" w:color="auto" w:fill="FFFFFF"/>
        </w:rPr>
      </w:pPr>
      <w:r w:rsidRPr="00944C9A">
        <w:rPr>
          <w:rFonts w:ascii="Trebuchet MS" w:hAnsi="Trebuchet MS"/>
          <w:shd w:val="clear" w:color="auto" w:fill="FFFFFF"/>
        </w:rPr>
        <w:t xml:space="preserve"> </w:t>
      </w:r>
      <w:r w:rsidR="00CF7CA3" w:rsidRPr="00944C9A">
        <w:rPr>
          <w:rFonts w:ascii="Trebuchet MS" w:hAnsi="Trebuchet MS"/>
          <w:shd w:val="clear" w:color="auto" w:fill="FFFFFF"/>
        </w:rPr>
        <w:t>To identify a batch of similar incidents and work as a pair to go through troubleshooting this in order to send them all the same answer where applicable</w:t>
      </w:r>
      <w:r w:rsidRPr="00944C9A">
        <w:rPr>
          <w:rFonts w:ascii="Trebuchet MS" w:hAnsi="Trebuchet MS"/>
          <w:shd w:val="clear" w:color="auto" w:fill="FFFFFF"/>
        </w:rPr>
        <w:t xml:space="preserve">, resulting in several </w:t>
      </w:r>
      <w:r w:rsidR="00CF7CA3" w:rsidRPr="00944C9A">
        <w:rPr>
          <w:rFonts w:ascii="Trebuchet MS" w:hAnsi="Trebuchet MS"/>
          <w:shd w:val="clear" w:color="auto" w:fill="FFFFFF"/>
        </w:rPr>
        <w:t>incidents</w:t>
      </w:r>
      <w:r w:rsidRPr="00944C9A">
        <w:rPr>
          <w:rFonts w:ascii="Trebuchet MS" w:hAnsi="Trebuchet MS"/>
          <w:shd w:val="clear" w:color="auto" w:fill="FFFFFF"/>
        </w:rPr>
        <w:t xml:space="preserve"> being closed</w:t>
      </w:r>
      <w:r w:rsidR="00CF7CA3" w:rsidRPr="00944C9A">
        <w:rPr>
          <w:rFonts w:ascii="Trebuchet MS" w:hAnsi="Trebuchet MS"/>
          <w:shd w:val="clear" w:color="auto" w:fill="FFFFFF"/>
        </w:rPr>
        <w:t xml:space="preserve">.  </w:t>
      </w:r>
    </w:p>
    <w:p w14:paraId="6FD63DC6" w14:textId="2B9FF423" w:rsidR="00CF7CA3" w:rsidRPr="00944C9A" w:rsidRDefault="003F7F5E" w:rsidP="00067A83">
      <w:pPr>
        <w:pStyle w:val="ListParagraph"/>
        <w:numPr>
          <w:ilvl w:val="0"/>
          <w:numId w:val="25"/>
        </w:numPr>
        <w:spacing w:line="480" w:lineRule="auto"/>
        <w:rPr>
          <w:rFonts w:ascii="Trebuchet MS" w:hAnsi="Trebuchet MS"/>
        </w:rPr>
      </w:pPr>
      <w:r w:rsidRPr="00944C9A">
        <w:rPr>
          <w:rFonts w:ascii="Trebuchet MS" w:hAnsi="Trebuchet MS"/>
        </w:rPr>
        <w:t xml:space="preserve"> </w:t>
      </w:r>
      <w:r w:rsidR="00CF7CA3" w:rsidRPr="00944C9A">
        <w:rPr>
          <w:rFonts w:ascii="Trebuchet MS" w:hAnsi="Trebuchet MS"/>
        </w:rPr>
        <w:t xml:space="preserve">I should present any ideas and suggestions to the team and implement them to an agreed standard. A lot of these incidents are relating to hardware issues like server, monitor screen (resolution) and to the software applications. </w:t>
      </w:r>
    </w:p>
    <w:p w14:paraId="738FFCF2" w14:textId="79B68FD3" w:rsidR="00A05FC3" w:rsidRPr="00944C9A" w:rsidRDefault="009B0E90" w:rsidP="00A5797B">
      <w:pPr>
        <w:spacing w:line="480" w:lineRule="auto"/>
        <w:jc w:val="center"/>
        <w:rPr>
          <w:b/>
          <w:u w:val="single"/>
        </w:rPr>
      </w:pPr>
      <w:r w:rsidRPr="00944C9A">
        <w:rPr>
          <w:b/>
          <w:u w:val="single"/>
        </w:rPr>
        <w:lastRenderedPageBreak/>
        <w:t>CHAPTER 4 MINI PROJECT- CONCLUSIONS AND RECOMMENDATIONS</w:t>
      </w:r>
    </w:p>
    <w:p w14:paraId="003E9ADD" w14:textId="50C4F5E4" w:rsidR="009B0E90" w:rsidRPr="00944C9A" w:rsidRDefault="009B0E90" w:rsidP="00C545B1">
      <w:pPr>
        <w:spacing w:after="0" w:afterAutospacing="0" w:line="480" w:lineRule="auto"/>
        <w:jc w:val="center"/>
        <w:rPr>
          <w:b/>
          <w:u w:val="single"/>
        </w:rPr>
      </w:pPr>
      <w:r w:rsidRPr="00944C9A">
        <w:rPr>
          <w:b/>
          <w:u w:val="single"/>
        </w:rPr>
        <w:t>CONCLUSIONS</w:t>
      </w:r>
    </w:p>
    <w:p w14:paraId="64C0C367" w14:textId="1E9543AF" w:rsidR="00914488" w:rsidRPr="00944C9A" w:rsidRDefault="009B0E90" w:rsidP="00C545B1">
      <w:pPr>
        <w:spacing w:after="0" w:afterAutospacing="0" w:line="480" w:lineRule="auto"/>
      </w:pPr>
      <w:r w:rsidRPr="00944C9A">
        <w:t xml:space="preserve">My role was to </w:t>
      </w:r>
      <w:r w:rsidR="003F6D79" w:rsidRPr="00944C9A">
        <w:t>resolve as many incidents as possible</w:t>
      </w:r>
      <w:r w:rsidRPr="00944C9A">
        <w:t xml:space="preserve">.  </w:t>
      </w:r>
      <w:r w:rsidR="00A538F4" w:rsidRPr="00944C9A">
        <w:t xml:space="preserve">As an </w:t>
      </w:r>
      <w:r w:rsidRPr="00944C9A">
        <w:t xml:space="preserve">Intern coming in as first line with no frontend customer service skills is probably not a good place to start as incidents </w:t>
      </w:r>
      <w:r w:rsidR="00A538F4" w:rsidRPr="00944C9A">
        <w:t xml:space="preserve">are left behind, allowing the build-up, and no-one is monitoring </w:t>
      </w:r>
      <w:r w:rsidR="00576DA7" w:rsidRPr="00944C9A">
        <w:t xml:space="preserve">the </w:t>
      </w:r>
      <w:r w:rsidR="00A538F4" w:rsidRPr="00944C9A">
        <w:t xml:space="preserve">Intern.  </w:t>
      </w:r>
      <w:r w:rsidR="008A5A86" w:rsidRPr="00944C9A">
        <w:t xml:space="preserve">This is due of lack of knowledge and understanding of addressing customers, dealing with incidents, SLAs, priority, communications, steps to replicate IT issues.  </w:t>
      </w:r>
      <w:r w:rsidRPr="00944C9A">
        <w:t xml:space="preserve">It is a better </w:t>
      </w:r>
      <w:r w:rsidR="00576DA7" w:rsidRPr="00944C9A">
        <w:t>approach</w:t>
      </w:r>
      <w:r w:rsidRPr="00944C9A">
        <w:t xml:space="preserve"> to introduce</w:t>
      </w:r>
      <w:r w:rsidR="00576DA7" w:rsidRPr="00944C9A">
        <w:t xml:space="preserve"> the </w:t>
      </w:r>
      <w:r w:rsidRPr="00944C9A">
        <w:t xml:space="preserve">Intern to using software products and </w:t>
      </w:r>
      <w:r w:rsidR="00A538F4" w:rsidRPr="00944C9A">
        <w:t xml:space="preserve">replicating the steps, </w:t>
      </w:r>
      <w:r w:rsidRPr="00944C9A">
        <w:t>for three months</w:t>
      </w:r>
      <w:r w:rsidR="00576DA7" w:rsidRPr="00944C9A">
        <w:t>.</w:t>
      </w:r>
      <w:r w:rsidRPr="00944C9A">
        <w:t xml:space="preserve"> </w:t>
      </w:r>
      <w:r w:rsidR="00576DA7" w:rsidRPr="00944C9A">
        <w:t>Afterwards, expose</w:t>
      </w:r>
      <w:r w:rsidRPr="00944C9A">
        <w:t xml:space="preserve"> them to frontend customer service level as they </w:t>
      </w:r>
      <w:r w:rsidR="00FB06B6" w:rsidRPr="00944C9A">
        <w:t>will be</w:t>
      </w:r>
      <w:r w:rsidRPr="00944C9A">
        <w:t xml:space="preserve"> more aware of incident types</w:t>
      </w:r>
      <w:r w:rsidR="00A538F4" w:rsidRPr="00944C9A">
        <w:t xml:space="preserve"> and can deal with them when </w:t>
      </w:r>
      <w:r w:rsidR="00FB06B6" w:rsidRPr="00944C9A">
        <w:t>familiar with the</w:t>
      </w:r>
      <w:r w:rsidR="00A538F4" w:rsidRPr="00944C9A">
        <w:t xml:space="preserve"> product, version and issue</w:t>
      </w:r>
      <w:r w:rsidRPr="00944C9A">
        <w:t xml:space="preserve">.  </w:t>
      </w:r>
      <w:r w:rsidR="00A538F4" w:rsidRPr="00944C9A">
        <w:t>It is crucially important to understand th</w:t>
      </w:r>
      <w:r w:rsidR="008A5A86" w:rsidRPr="00944C9A">
        <w:t xml:space="preserve">e products first and foremost. </w:t>
      </w:r>
    </w:p>
    <w:p w14:paraId="5F5249E5" w14:textId="77777777" w:rsidR="008A5A86" w:rsidRPr="00944C9A" w:rsidRDefault="008A5A86" w:rsidP="00C545B1">
      <w:pPr>
        <w:spacing w:after="0" w:afterAutospacing="0" w:line="480" w:lineRule="auto"/>
      </w:pPr>
    </w:p>
    <w:p w14:paraId="2A7B3A8F" w14:textId="26B2F7F4" w:rsidR="002A0DA2" w:rsidRPr="00944C9A" w:rsidRDefault="002A0DA2" w:rsidP="00C545B1">
      <w:pPr>
        <w:spacing w:after="0" w:afterAutospacing="0" w:line="480" w:lineRule="auto"/>
      </w:pPr>
      <w:r w:rsidRPr="00944C9A">
        <w:t>With new team members, meetings are crucial to update, review, clarify and also identify any request for learning needs.</w:t>
      </w:r>
    </w:p>
    <w:p w14:paraId="1049ACBA" w14:textId="77777777" w:rsidR="00914488" w:rsidRPr="00944C9A" w:rsidRDefault="00914488" w:rsidP="00C545B1">
      <w:pPr>
        <w:spacing w:after="0" w:afterAutospacing="0" w:line="480" w:lineRule="auto"/>
      </w:pPr>
    </w:p>
    <w:p w14:paraId="7CC7BCDD" w14:textId="44A4BD2E" w:rsidR="009B0E90" w:rsidRPr="00944C9A" w:rsidRDefault="00A538F4" w:rsidP="00C545B1">
      <w:pPr>
        <w:spacing w:after="0" w:afterAutospacing="0" w:line="480" w:lineRule="auto"/>
      </w:pPr>
      <w:r w:rsidRPr="00944C9A">
        <w:t>Also a</w:t>
      </w:r>
      <w:r w:rsidR="00914488" w:rsidRPr="00944C9A">
        <w:t xml:space="preserve"> peer to peer session to be allocated a time in the week in order for an experienced member of staff to guide a non-experienced member of staff in identifying and resolving commonly raised incidents and to test </w:t>
      </w:r>
      <w:r w:rsidRPr="00944C9A">
        <w:t xml:space="preserve"> their knowledge </w:t>
      </w:r>
      <w:r w:rsidR="00914488" w:rsidRPr="00944C9A">
        <w:t xml:space="preserve"> into subjects such as which</w:t>
      </w:r>
      <w:r w:rsidRPr="00944C9A">
        <w:t xml:space="preserve"> Release Note to look at for this issue.  </w:t>
      </w:r>
      <w:r w:rsidR="00925B0A" w:rsidRPr="00944C9A">
        <w:t xml:space="preserve">Due to time constraints, </w:t>
      </w:r>
      <w:r w:rsidR="00E74345" w:rsidRPr="00944C9A">
        <w:t xml:space="preserve">as </w:t>
      </w:r>
      <w:r w:rsidR="00925B0A" w:rsidRPr="00944C9A">
        <w:t>the experienced member of staff could not guide the Intern into resolving Incidents</w:t>
      </w:r>
      <w:r w:rsidR="00E74345" w:rsidRPr="00944C9A">
        <w:t xml:space="preserve">, this resulted in the incident not progressing and the </w:t>
      </w:r>
      <w:r w:rsidRPr="00944C9A">
        <w:t xml:space="preserve">SLAs </w:t>
      </w:r>
      <w:r w:rsidR="00E74345" w:rsidRPr="00944C9A">
        <w:t>not being met.  This increased</w:t>
      </w:r>
      <w:r w:rsidRPr="00944C9A">
        <w:t xml:space="preserve"> the communication gap. </w:t>
      </w:r>
    </w:p>
    <w:p w14:paraId="5DDC905F" w14:textId="77777777" w:rsidR="00B931F4" w:rsidRPr="00944C9A" w:rsidRDefault="00B931F4" w:rsidP="00B931F4">
      <w:pPr>
        <w:spacing w:after="0" w:afterAutospacing="0" w:line="480" w:lineRule="auto"/>
        <w:ind w:right="424"/>
        <w:rPr>
          <w:color w:val="000000"/>
        </w:rPr>
      </w:pPr>
    </w:p>
    <w:p w14:paraId="2D38247D" w14:textId="77777777" w:rsidR="00B931F4" w:rsidRPr="00944C9A" w:rsidRDefault="00B931F4" w:rsidP="00B931F4">
      <w:pPr>
        <w:spacing w:after="0" w:afterAutospacing="0" w:line="480" w:lineRule="auto"/>
        <w:ind w:right="424"/>
        <w:rPr>
          <w:color w:val="000000"/>
        </w:rPr>
      </w:pPr>
      <w:r w:rsidRPr="00944C9A">
        <w:rPr>
          <w:color w:val="000000"/>
        </w:rPr>
        <w:t xml:space="preserve">As a result of this process, I will know how to eliminate and report back the common incidents that are coming in.  Most of them were irrelevant and so at this time of Chapter 1 my recommendation remains that it would be a case of training for a lot of </w:t>
      </w:r>
      <w:r w:rsidRPr="00944C9A">
        <w:rPr>
          <w:color w:val="000000"/>
        </w:rPr>
        <w:lastRenderedPageBreak/>
        <w:t xml:space="preserve">these customers onsite.  When an upgrade of the application took place, a plugin or fix needs to be implemented.  Due to a change to the application this resulted in customers being unfamiliar with the new version.  Mandatory refresher training was provided by the training consultant then this would have eliminated any misunderstandings.  </w:t>
      </w:r>
    </w:p>
    <w:p w14:paraId="15A56D6A" w14:textId="77777777" w:rsidR="009B0E90" w:rsidRPr="00944C9A" w:rsidRDefault="009B0E90" w:rsidP="00C545B1">
      <w:pPr>
        <w:spacing w:after="0" w:afterAutospacing="0" w:line="480" w:lineRule="auto"/>
      </w:pPr>
    </w:p>
    <w:p w14:paraId="53D6FD68" w14:textId="556ECD18" w:rsidR="00772611" w:rsidRPr="00944C9A" w:rsidRDefault="009B0E90" w:rsidP="00C545B1">
      <w:pPr>
        <w:spacing w:line="480" w:lineRule="auto"/>
        <w:jc w:val="center"/>
      </w:pPr>
      <w:r w:rsidRPr="00944C9A">
        <w:rPr>
          <w:b/>
          <w:u w:val="single"/>
        </w:rPr>
        <w:t>RECOMMENDATIONS</w:t>
      </w:r>
    </w:p>
    <w:p w14:paraId="79C468A7" w14:textId="1CB946C9" w:rsidR="00772611" w:rsidRPr="00944C9A" w:rsidRDefault="00772611" w:rsidP="00067A83">
      <w:pPr>
        <w:pStyle w:val="ListParagraph"/>
        <w:numPr>
          <w:ilvl w:val="0"/>
          <w:numId w:val="34"/>
        </w:numPr>
        <w:spacing w:line="480" w:lineRule="auto"/>
        <w:ind w:left="709"/>
        <w:rPr>
          <w:rFonts w:ascii="Trebuchet MS" w:hAnsi="Trebuchet MS"/>
        </w:rPr>
      </w:pPr>
      <w:r w:rsidRPr="00944C9A">
        <w:rPr>
          <w:rFonts w:ascii="Trebuchet MS" w:hAnsi="Trebuchet MS"/>
        </w:rPr>
        <w:t xml:space="preserve">Basic </w:t>
      </w:r>
      <w:r w:rsidR="00BC44E7" w:rsidRPr="00944C9A">
        <w:rPr>
          <w:rFonts w:ascii="Trebuchet MS" w:hAnsi="Trebuchet MS"/>
        </w:rPr>
        <w:t>ground rule</w:t>
      </w:r>
      <w:r w:rsidRPr="00944C9A">
        <w:rPr>
          <w:rFonts w:ascii="Trebuchet MS" w:hAnsi="Trebuchet MS"/>
        </w:rPr>
        <w:t xml:space="preserve"> - check SLA agreement.  See who looks after what.</w:t>
      </w:r>
    </w:p>
    <w:p w14:paraId="7EEFC1C1" w14:textId="4A685437" w:rsidR="00772611" w:rsidRPr="00944C9A" w:rsidRDefault="009706D2" w:rsidP="00067A83">
      <w:pPr>
        <w:pStyle w:val="ListParagraph"/>
        <w:numPr>
          <w:ilvl w:val="0"/>
          <w:numId w:val="34"/>
        </w:numPr>
        <w:spacing w:line="480" w:lineRule="auto"/>
        <w:ind w:left="709"/>
        <w:rPr>
          <w:rFonts w:ascii="Trebuchet MS" w:hAnsi="Trebuchet MS"/>
        </w:rPr>
      </w:pPr>
      <w:r w:rsidRPr="00944C9A">
        <w:rPr>
          <w:rFonts w:ascii="Trebuchet MS" w:hAnsi="Trebuchet MS"/>
        </w:rPr>
        <w:t xml:space="preserve">A </w:t>
      </w:r>
      <w:r w:rsidR="00772611" w:rsidRPr="00944C9A">
        <w:rPr>
          <w:rFonts w:ascii="Trebuchet MS" w:hAnsi="Trebuchet MS"/>
        </w:rPr>
        <w:t>Rep</w:t>
      </w:r>
      <w:r w:rsidRPr="00944C9A">
        <w:rPr>
          <w:rFonts w:ascii="Trebuchet MS" w:hAnsi="Trebuchet MS"/>
        </w:rPr>
        <w:t>resentative</w:t>
      </w:r>
      <w:r w:rsidR="00772611" w:rsidRPr="00944C9A">
        <w:rPr>
          <w:rFonts w:ascii="Trebuchet MS" w:hAnsi="Trebuchet MS"/>
        </w:rPr>
        <w:t xml:space="preserve"> Lead</w:t>
      </w:r>
      <w:r w:rsidRPr="00944C9A">
        <w:rPr>
          <w:rFonts w:ascii="Trebuchet MS" w:hAnsi="Trebuchet MS"/>
        </w:rPr>
        <w:t>, who would have IT background,</w:t>
      </w:r>
      <w:r w:rsidR="00772611" w:rsidRPr="00944C9A">
        <w:rPr>
          <w:rFonts w:ascii="Trebuchet MS" w:hAnsi="Trebuchet MS"/>
        </w:rPr>
        <w:t xml:space="preserve"> </w:t>
      </w:r>
      <w:r w:rsidRPr="00944C9A">
        <w:rPr>
          <w:rFonts w:ascii="Trebuchet MS" w:hAnsi="Trebuchet MS"/>
        </w:rPr>
        <w:t xml:space="preserve">would be present </w:t>
      </w:r>
      <w:r w:rsidR="00772611" w:rsidRPr="00944C9A">
        <w:rPr>
          <w:rFonts w:ascii="Trebuchet MS" w:hAnsi="Trebuchet MS"/>
        </w:rPr>
        <w:t xml:space="preserve">on the client’s </w:t>
      </w:r>
      <w:r w:rsidRPr="00944C9A">
        <w:rPr>
          <w:rFonts w:ascii="Trebuchet MS" w:hAnsi="Trebuchet MS"/>
        </w:rPr>
        <w:t>premises</w:t>
      </w:r>
      <w:r w:rsidR="00772611" w:rsidRPr="00944C9A">
        <w:rPr>
          <w:rFonts w:ascii="Trebuchet MS" w:hAnsi="Trebuchet MS"/>
        </w:rPr>
        <w:t xml:space="preserve">.  </w:t>
      </w:r>
      <w:r w:rsidRPr="00944C9A">
        <w:rPr>
          <w:rFonts w:ascii="Trebuchet MS" w:hAnsi="Trebuchet MS"/>
        </w:rPr>
        <w:t xml:space="preserve">The Representative </w:t>
      </w:r>
      <w:r w:rsidR="00772611" w:rsidRPr="00944C9A">
        <w:rPr>
          <w:rFonts w:ascii="Trebuchet MS" w:hAnsi="Trebuchet MS"/>
        </w:rPr>
        <w:t xml:space="preserve">Lead would decide on priority level and can identify incidents quickly.  They could involve IT department to address issue and if all else fails, (using a checklist), then </w:t>
      </w:r>
      <w:r w:rsidR="00564A76" w:rsidRPr="00944C9A">
        <w:rPr>
          <w:rFonts w:ascii="Trebuchet MS" w:hAnsi="Trebuchet MS"/>
        </w:rPr>
        <w:t>raise the client’s issues as</w:t>
      </w:r>
      <w:r w:rsidR="00772611" w:rsidRPr="00944C9A">
        <w:rPr>
          <w:rFonts w:ascii="Trebuchet MS" w:hAnsi="Trebuchet MS"/>
        </w:rPr>
        <w:t xml:space="preserve"> incidents.</w:t>
      </w:r>
    </w:p>
    <w:p w14:paraId="4EE90951" w14:textId="4832F25B" w:rsidR="00772611" w:rsidRPr="00944C9A" w:rsidRDefault="002A0DA2" w:rsidP="00067A83">
      <w:pPr>
        <w:pStyle w:val="ListParagraph"/>
        <w:numPr>
          <w:ilvl w:val="0"/>
          <w:numId w:val="34"/>
        </w:numPr>
        <w:spacing w:line="480" w:lineRule="auto"/>
        <w:ind w:left="709"/>
        <w:rPr>
          <w:rFonts w:ascii="Trebuchet MS" w:hAnsi="Trebuchet MS"/>
        </w:rPr>
      </w:pPr>
      <w:r w:rsidRPr="00944C9A">
        <w:rPr>
          <w:rFonts w:ascii="Trebuchet MS" w:hAnsi="Trebuchet MS"/>
        </w:rPr>
        <w:t>Th</w:t>
      </w:r>
      <w:r w:rsidR="006B3B4C" w:rsidRPr="00944C9A">
        <w:rPr>
          <w:rFonts w:ascii="Trebuchet MS" w:hAnsi="Trebuchet MS"/>
        </w:rPr>
        <w:t xml:space="preserve">e Representative </w:t>
      </w:r>
      <w:r w:rsidR="00772611" w:rsidRPr="00944C9A">
        <w:rPr>
          <w:rFonts w:ascii="Trebuchet MS" w:hAnsi="Trebuchet MS"/>
        </w:rPr>
        <w:t xml:space="preserve">Lead ensures </w:t>
      </w:r>
      <w:r w:rsidR="006B3B4C" w:rsidRPr="00944C9A">
        <w:rPr>
          <w:rFonts w:ascii="Trebuchet MS" w:hAnsi="Trebuchet MS"/>
        </w:rPr>
        <w:t xml:space="preserve">that any changes are carried out against </w:t>
      </w:r>
      <w:r w:rsidR="00772611" w:rsidRPr="00944C9A">
        <w:rPr>
          <w:rFonts w:ascii="Trebuchet MS" w:hAnsi="Trebuchet MS"/>
        </w:rPr>
        <w:t xml:space="preserve">new contact or training information in </w:t>
      </w:r>
      <w:r w:rsidR="00772611" w:rsidRPr="00944C9A">
        <w:rPr>
          <w:rFonts w:ascii="Trebuchet MS" w:hAnsi="Trebuchet MS"/>
          <w:b/>
          <w:u w:val="single"/>
        </w:rPr>
        <w:t>Manuals</w:t>
      </w:r>
      <w:r w:rsidR="00772611" w:rsidRPr="00944C9A">
        <w:rPr>
          <w:rFonts w:ascii="Trebuchet MS" w:hAnsi="Trebuchet MS"/>
        </w:rPr>
        <w:t xml:space="preserve">, via self-service portal.  </w:t>
      </w:r>
    </w:p>
    <w:p w14:paraId="5D173A2C" w14:textId="22C3E21B" w:rsidR="00772611" w:rsidRPr="00944C9A" w:rsidRDefault="00772611" w:rsidP="00067A83">
      <w:pPr>
        <w:pStyle w:val="ListParagraph"/>
        <w:numPr>
          <w:ilvl w:val="0"/>
          <w:numId w:val="34"/>
        </w:numPr>
        <w:spacing w:line="480" w:lineRule="auto"/>
        <w:ind w:left="709"/>
        <w:rPr>
          <w:rFonts w:ascii="Trebuchet MS" w:hAnsi="Trebuchet MS"/>
        </w:rPr>
      </w:pPr>
      <w:r w:rsidRPr="00944C9A">
        <w:rPr>
          <w:rFonts w:ascii="Trebuchet MS" w:hAnsi="Trebuchet MS"/>
        </w:rPr>
        <w:t xml:space="preserve">Manuals should include FAQ – common questions and queries from </w:t>
      </w:r>
      <w:r w:rsidR="003F51B4" w:rsidRPr="00944C9A">
        <w:rPr>
          <w:rFonts w:ascii="Trebuchet MS" w:hAnsi="Trebuchet MS"/>
        </w:rPr>
        <w:t xml:space="preserve">other users.  Some users log </w:t>
      </w:r>
      <w:r w:rsidRPr="00944C9A">
        <w:rPr>
          <w:rFonts w:ascii="Trebuchet MS" w:hAnsi="Trebuchet MS"/>
        </w:rPr>
        <w:t xml:space="preserve">incidents </w:t>
      </w:r>
      <w:r w:rsidR="003F51B4" w:rsidRPr="00944C9A">
        <w:rPr>
          <w:rFonts w:ascii="Trebuchet MS" w:hAnsi="Trebuchet MS"/>
        </w:rPr>
        <w:t>rather than referring to</w:t>
      </w:r>
      <w:r w:rsidRPr="00944C9A">
        <w:rPr>
          <w:rFonts w:ascii="Trebuchet MS" w:hAnsi="Trebuchet MS"/>
        </w:rPr>
        <w:t xml:space="preserve"> Manuals</w:t>
      </w:r>
      <w:r w:rsidR="003F51B4" w:rsidRPr="00944C9A">
        <w:rPr>
          <w:rFonts w:ascii="Trebuchet MS" w:hAnsi="Trebuchet MS"/>
        </w:rPr>
        <w:t>.</w:t>
      </w:r>
    </w:p>
    <w:p w14:paraId="5F1F8A57" w14:textId="47673F2E" w:rsidR="00772611" w:rsidRPr="00944C9A" w:rsidRDefault="00B52785" w:rsidP="00067A83">
      <w:pPr>
        <w:pStyle w:val="ListParagraph"/>
        <w:numPr>
          <w:ilvl w:val="0"/>
          <w:numId w:val="34"/>
        </w:numPr>
        <w:spacing w:line="480" w:lineRule="auto"/>
        <w:ind w:left="709"/>
        <w:rPr>
          <w:rFonts w:ascii="Trebuchet MS" w:hAnsi="Trebuchet MS"/>
        </w:rPr>
      </w:pPr>
      <w:r w:rsidRPr="00944C9A">
        <w:rPr>
          <w:rFonts w:ascii="Trebuchet MS" w:hAnsi="Trebuchet MS"/>
        </w:rPr>
        <w:t>Before raising an incident, the client would refer to a C</w:t>
      </w:r>
      <w:r w:rsidR="003F51B4" w:rsidRPr="00944C9A">
        <w:rPr>
          <w:rFonts w:ascii="Trebuchet MS" w:hAnsi="Trebuchet MS"/>
        </w:rPr>
        <w:t>hecklist</w:t>
      </w:r>
      <w:r w:rsidRPr="00944C9A">
        <w:rPr>
          <w:rFonts w:ascii="Trebuchet MS" w:hAnsi="Trebuchet MS"/>
        </w:rPr>
        <w:t>. This checklist would contain a number of entries, such as</w:t>
      </w:r>
      <w:r w:rsidR="003F51B4" w:rsidRPr="00944C9A">
        <w:rPr>
          <w:rFonts w:ascii="Trebuchet MS" w:hAnsi="Trebuchet MS"/>
        </w:rPr>
        <w:t xml:space="preserve"> ‘</w:t>
      </w:r>
      <w:r w:rsidR="00772611" w:rsidRPr="00944C9A">
        <w:rPr>
          <w:rFonts w:ascii="Trebuchet MS" w:hAnsi="Trebuchet MS"/>
        </w:rPr>
        <w:t xml:space="preserve">How </w:t>
      </w:r>
      <w:r w:rsidR="003F51B4" w:rsidRPr="00944C9A">
        <w:rPr>
          <w:rFonts w:ascii="Trebuchet MS" w:hAnsi="Trebuchet MS"/>
        </w:rPr>
        <w:t>to take a screenshot’</w:t>
      </w:r>
      <w:r w:rsidRPr="00944C9A">
        <w:rPr>
          <w:rFonts w:ascii="Trebuchet MS" w:hAnsi="Trebuchet MS"/>
        </w:rPr>
        <w:t xml:space="preserve"> and</w:t>
      </w:r>
      <w:r w:rsidR="003F51B4" w:rsidRPr="00944C9A">
        <w:rPr>
          <w:rFonts w:ascii="Trebuchet MS" w:hAnsi="Trebuchet MS"/>
        </w:rPr>
        <w:t xml:space="preserve"> ‘How to use a PSR’</w:t>
      </w:r>
      <w:r w:rsidR="00772611" w:rsidRPr="00944C9A">
        <w:rPr>
          <w:rFonts w:ascii="Trebuchet MS" w:hAnsi="Trebuchet MS"/>
        </w:rPr>
        <w:t xml:space="preserve">.  </w:t>
      </w:r>
    </w:p>
    <w:p w14:paraId="580B1C12" w14:textId="11989ABD" w:rsidR="00772611" w:rsidRPr="00944C9A" w:rsidRDefault="005F73F0" w:rsidP="00067A83">
      <w:pPr>
        <w:pStyle w:val="ListParagraph"/>
        <w:numPr>
          <w:ilvl w:val="0"/>
          <w:numId w:val="34"/>
        </w:numPr>
        <w:spacing w:line="480" w:lineRule="auto"/>
        <w:ind w:left="709"/>
        <w:rPr>
          <w:rFonts w:ascii="Trebuchet MS" w:hAnsi="Trebuchet MS"/>
        </w:rPr>
      </w:pPr>
      <w:r w:rsidRPr="00944C9A">
        <w:rPr>
          <w:rFonts w:ascii="Trebuchet MS" w:hAnsi="Trebuchet MS"/>
        </w:rPr>
        <w:t>Incidents with a status of ‘Waiting for Customer’</w:t>
      </w:r>
      <w:r w:rsidR="00AC2794" w:rsidRPr="00944C9A">
        <w:rPr>
          <w:rFonts w:ascii="Trebuchet MS" w:hAnsi="Trebuchet MS"/>
        </w:rPr>
        <w:t>,</w:t>
      </w:r>
      <w:r w:rsidR="00772611" w:rsidRPr="00944C9A">
        <w:rPr>
          <w:rFonts w:ascii="Trebuchet MS" w:hAnsi="Trebuchet MS"/>
        </w:rPr>
        <w:t xml:space="preserve"> means th</w:t>
      </w:r>
      <w:r w:rsidRPr="00944C9A">
        <w:rPr>
          <w:rFonts w:ascii="Trebuchet MS" w:hAnsi="Trebuchet MS"/>
        </w:rPr>
        <w:t>at further information is required from the</w:t>
      </w:r>
      <w:r w:rsidR="00772611" w:rsidRPr="00944C9A">
        <w:rPr>
          <w:rFonts w:ascii="Trebuchet MS" w:hAnsi="Trebuchet MS"/>
        </w:rPr>
        <w:t xml:space="preserve"> </w:t>
      </w:r>
      <w:r w:rsidR="00A72519" w:rsidRPr="00944C9A">
        <w:rPr>
          <w:rFonts w:ascii="Trebuchet MS" w:hAnsi="Trebuchet MS"/>
        </w:rPr>
        <w:t>client, who has not responded</w:t>
      </w:r>
      <w:r w:rsidR="00772611" w:rsidRPr="00944C9A">
        <w:rPr>
          <w:rFonts w:ascii="Trebuchet MS" w:hAnsi="Trebuchet MS"/>
        </w:rPr>
        <w:t xml:space="preserve">.  An email should go to the </w:t>
      </w:r>
      <w:r w:rsidR="00AC2794" w:rsidRPr="00944C9A">
        <w:rPr>
          <w:rFonts w:ascii="Trebuchet MS" w:hAnsi="Trebuchet MS"/>
        </w:rPr>
        <w:t xml:space="preserve">Representative </w:t>
      </w:r>
      <w:r w:rsidR="00772611" w:rsidRPr="00944C9A">
        <w:rPr>
          <w:rFonts w:ascii="Trebuchet MS" w:hAnsi="Trebuchet MS"/>
        </w:rPr>
        <w:t xml:space="preserve">Lead who raised the incident saying that person did </w:t>
      </w:r>
      <w:r w:rsidR="00AC2794" w:rsidRPr="00944C9A">
        <w:rPr>
          <w:rFonts w:ascii="Trebuchet MS" w:hAnsi="Trebuchet MS"/>
        </w:rPr>
        <w:t>not reply and the incident has been closed off</w:t>
      </w:r>
      <w:r w:rsidR="00D53F0F" w:rsidRPr="00944C9A">
        <w:rPr>
          <w:rFonts w:ascii="Trebuchet MS" w:hAnsi="Trebuchet MS"/>
        </w:rPr>
        <w:t>.</w:t>
      </w:r>
    </w:p>
    <w:p w14:paraId="736C00E7" w14:textId="10D10ECE" w:rsidR="00CF33F4" w:rsidRPr="00944C9A" w:rsidRDefault="00772611" w:rsidP="00067A83">
      <w:pPr>
        <w:pStyle w:val="ListParagraph"/>
        <w:numPr>
          <w:ilvl w:val="0"/>
          <w:numId w:val="34"/>
        </w:numPr>
        <w:spacing w:line="480" w:lineRule="auto"/>
        <w:ind w:left="709"/>
        <w:rPr>
          <w:rFonts w:ascii="Trebuchet MS" w:hAnsi="Trebuchet MS"/>
        </w:rPr>
      </w:pPr>
      <w:r w:rsidRPr="00944C9A">
        <w:rPr>
          <w:rFonts w:ascii="Trebuchet MS" w:hAnsi="Trebuchet MS"/>
        </w:rPr>
        <w:t xml:space="preserve">Incidents </w:t>
      </w:r>
      <w:r w:rsidR="00D53F0F" w:rsidRPr="00944C9A">
        <w:rPr>
          <w:rFonts w:ascii="Trebuchet MS" w:hAnsi="Trebuchet MS"/>
        </w:rPr>
        <w:t xml:space="preserve">raised would be of more relevance and would be more </w:t>
      </w:r>
      <w:r w:rsidRPr="00944C9A">
        <w:rPr>
          <w:rFonts w:ascii="Trebuchet MS" w:hAnsi="Trebuchet MS"/>
        </w:rPr>
        <w:t xml:space="preserve">efficiently dealt with, </w:t>
      </w:r>
      <w:r w:rsidR="008B66E1" w:rsidRPr="00944C9A">
        <w:rPr>
          <w:rFonts w:ascii="Trebuchet MS" w:hAnsi="Trebuchet MS"/>
        </w:rPr>
        <w:t xml:space="preserve">thus </w:t>
      </w:r>
      <w:r w:rsidRPr="00944C9A">
        <w:rPr>
          <w:rFonts w:ascii="Trebuchet MS" w:hAnsi="Trebuchet MS"/>
        </w:rPr>
        <w:t>closing the communication gap.</w:t>
      </w:r>
      <w:r w:rsidR="00CF33F4" w:rsidRPr="00944C9A">
        <w:rPr>
          <w:rFonts w:ascii="Trebuchet MS" w:hAnsi="Trebuchet MS"/>
        </w:rPr>
        <w:t xml:space="preserve">    </w:t>
      </w:r>
    </w:p>
    <w:p w14:paraId="63A2040F" w14:textId="2E6961AA" w:rsidR="00772611" w:rsidRPr="00944C9A" w:rsidRDefault="00CF33F4" w:rsidP="00067A83">
      <w:pPr>
        <w:pStyle w:val="ListParagraph"/>
        <w:numPr>
          <w:ilvl w:val="0"/>
          <w:numId w:val="34"/>
        </w:numPr>
        <w:spacing w:line="480" w:lineRule="auto"/>
        <w:ind w:left="709"/>
        <w:rPr>
          <w:rFonts w:ascii="Trebuchet MS" w:hAnsi="Trebuchet MS"/>
        </w:rPr>
      </w:pPr>
      <w:r w:rsidRPr="00944C9A">
        <w:rPr>
          <w:rFonts w:ascii="Trebuchet MS" w:hAnsi="Trebuchet MS"/>
        </w:rPr>
        <w:lastRenderedPageBreak/>
        <w:t>Daily update meetings.</w:t>
      </w:r>
    </w:p>
    <w:p w14:paraId="3AB1E669" w14:textId="77777777" w:rsidR="00A5797B" w:rsidRPr="00944C9A" w:rsidRDefault="00A5797B" w:rsidP="00067A83">
      <w:pPr>
        <w:pStyle w:val="ListParagraph"/>
        <w:numPr>
          <w:ilvl w:val="0"/>
          <w:numId w:val="34"/>
        </w:numPr>
        <w:spacing w:line="480" w:lineRule="auto"/>
        <w:rPr>
          <w:rFonts w:ascii="Trebuchet MS" w:hAnsi="Trebuchet MS"/>
          <w:shd w:val="clear" w:color="auto" w:fill="FFFFFF"/>
        </w:rPr>
      </w:pPr>
      <w:r w:rsidRPr="00944C9A">
        <w:rPr>
          <w:rFonts w:ascii="Trebuchet MS" w:hAnsi="Trebuchet MS"/>
          <w:shd w:val="clear" w:color="auto" w:fill="FFFFFF"/>
        </w:rPr>
        <w:t>Offer short term training programmes – on common issues.</w:t>
      </w:r>
    </w:p>
    <w:p w14:paraId="55E12748" w14:textId="77777777" w:rsidR="00A5797B" w:rsidRPr="00944C9A" w:rsidRDefault="00A5797B" w:rsidP="00067A83">
      <w:pPr>
        <w:pStyle w:val="ListParagraph"/>
        <w:numPr>
          <w:ilvl w:val="0"/>
          <w:numId w:val="34"/>
        </w:numPr>
        <w:spacing w:line="480" w:lineRule="auto"/>
        <w:rPr>
          <w:rFonts w:ascii="Trebuchet MS" w:hAnsi="Trebuchet MS"/>
          <w:shd w:val="clear" w:color="auto" w:fill="FFFFFF"/>
        </w:rPr>
      </w:pPr>
      <w:r w:rsidRPr="00944C9A">
        <w:rPr>
          <w:rFonts w:ascii="Trebuchet MS" w:hAnsi="Trebuchet MS"/>
          <w:shd w:val="clear" w:color="auto" w:fill="FFFFFF"/>
        </w:rPr>
        <w:t>Define specific roles and responsibilities and assign a cross over as backups as part of training and own personal development plan – this will allow knowledgeable experienced teams, more recruitment and retention in the company.</w:t>
      </w:r>
    </w:p>
    <w:p w14:paraId="3ADF2089" w14:textId="2144A093" w:rsidR="002A0DA2" w:rsidRPr="00944C9A" w:rsidRDefault="002A0DA2" w:rsidP="00067A83">
      <w:pPr>
        <w:pStyle w:val="ListParagraph"/>
        <w:numPr>
          <w:ilvl w:val="0"/>
          <w:numId w:val="34"/>
        </w:numPr>
        <w:spacing w:line="480" w:lineRule="auto"/>
        <w:rPr>
          <w:rFonts w:ascii="Trebuchet MS" w:hAnsi="Trebuchet MS"/>
          <w:shd w:val="clear" w:color="auto" w:fill="FFFFFF"/>
        </w:rPr>
      </w:pPr>
      <w:r w:rsidRPr="00944C9A">
        <w:rPr>
          <w:rFonts w:ascii="Trebuchet MS" w:hAnsi="Trebuchet MS"/>
          <w:shd w:val="clear" w:color="auto" w:fill="FFFFFF"/>
        </w:rPr>
        <w:t>Customer’s checklist – they have checked their local IT, ICT at their end</w:t>
      </w:r>
    </w:p>
    <w:p w14:paraId="2B32108E" w14:textId="77777777" w:rsidR="00A5797B" w:rsidRPr="00944C9A" w:rsidRDefault="00A5797B" w:rsidP="00A5797B">
      <w:pPr>
        <w:spacing w:line="480" w:lineRule="auto"/>
      </w:pPr>
    </w:p>
    <w:p w14:paraId="11EDAA4C" w14:textId="3FE9A595" w:rsidR="00BA6F6E" w:rsidRPr="00944C9A" w:rsidRDefault="00BA6F6E" w:rsidP="00C545B1">
      <w:pPr>
        <w:spacing w:after="0" w:afterAutospacing="0" w:line="480" w:lineRule="auto"/>
        <w:jc w:val="left"/>
        <w:rPr>
          <w:b/>
          <w:u w:val="single"/>
        </w:rPr>
      </w:pPr>
    </w:p>
    <w:p w14:paraId="05AEA54B" w14:textId="51A089C6" w:rsidR="00772611" w:rsidRPr="00944C9A" w:rsidRDefault="009B0E90" w:rsidP="00C545B1">
      <w:pPr>
        <w:spacing w:line="480" w:lineRule="auto"/>
        <w:jc w:val="center"/>
        <w:rPr>
          <w:b/>
          <w:u w:val="single"/>
        </w:rPr>
      </w:pPr>
      <w:r w:rsidRPr="00944C9A">
        <w:rPr>
          <w:b/>
          <w:u w:val="single"/>
        </w:rPr>
        <w:t>OTHER FURTHER RESEARCH AND INVESTIGATION</w:t>
      </w:r>
    </w:p>
    <w:p w14:paraId="57B7B8DA" w14:textId="77777777" w:rsidR="00C17ED9" w:rsidRPr="00944C9A" w:rsidRDefault="00C17ED9" w:rsidP="00C17ED9">
      <w:pPr>
        <w:spacing w:after="0" w:afterAutospacing="0" w:line="480" w:lineRule="auto"/>
      </w:pPr>
      <w:r w:rsidRPr="00944C9A">
        <w:t xml:space="preserve">I completed the mini project within the deadline period for college but I also had time to start on this project when I started my work placement at the beginning of February.  The project around the patterns of the analysis really needed to engage a much earlier picture of the current state then to view it again midway and before I leave the internship.  </w:t>
      </w:r>
    </w:p>
    <w:p w14:paraId="3E3B6940" w14:textId="77777777" w:rsidR="00C17ED9" w:rsidRPr="00944C9A" w:rsidRDefault="00C17ED9" w:rsidP="00C17ED9">
      <w:pPr>
        <w:spacing w:after="0" w:afterAutospacing="0" w:line="480" w:lineRule="auto"/>
      </w:pPr>
      <w:r w:rsidRPr="00944C9A">
        <w:t xml:space="preserve">I was able to interpret the trends. I analysed why the gap was larger than it should be and what the cause is.  The wider communication gap was caused at the time of staff changes so new staff could not deal with incidents straight off.  The Support Team had lost two team members and I did not have any skills on the frontend.  In addition, 280+ incidents that were ‘In Progress’ status were split between two team members.  The resource that left the company had more experiences on the frontend role.  I was in the process of understanding a number of issues, such as different products and versions.  I became aware of the SLA as well as critical and high priority incidents.  </w:t>
      </w:r>
    </w:p>
    <w:p w14:paraId="68323373" w14:textId="77777777" w:rsidR="00A5797B" w:rsidRPr="00944C9A" w:rsidRDefault="00A5797B" w:rsidP="00A5797B">
      <w:pPr>
        <w:spacing w:after="0" w:afterAutospacing="0" w:line="480" w:lineRule="auto"/>
        <w:jc w:val="center"/>
        <w:rPr>
          <w:b/>
          <w:u w:val="single"/>
          <w:shd w:val="clear" w:color="auto" w:fill="FFFFFF"/>
        </w:rPr>
      </w:pPr>
    </w:p>
    <w:p w14:paraId="42257345" w14:textId="0A0245A3" w:rsidR="0006464F" w:rsidRPr="00944C9A" w:rsidRDefault="0006464F" w:rsidP="00A5797B">
      <w:pPr>
        <w:tabs>
          <w:tab w:val="right" w:leader="dot" w:pos="9214"/>
        </w:tabs>
        <w:spacing w:line="480" w:lineRule="auto"/>
        <w:rPr>
          <w:lang w:val="en-GB"/>
        </w:rPr>
      </w:pPr>
      <w:r w:rsidRPr="00944C9A">
        <w:rPr>
          <w:lang w:val="en-GB"/>
        </w:rPr>
        <w:t>Any IT industry always starts off at the Service Desk root.  Spend two years at this level to get the ground work of basic IT knowledge and understanding.</w:t>
      </w:r>
    </w:p>
    <w:p w14:paraId="7E92FFAB" w14:textId="643BB0D8" w:rsidR="0006464F" w:rsidRPr="00944C9A" w:rsidRDefault="0006464F" w:rsidP="00A5797B">
      <w:pPr>
        <w:tabs>
          <w:tab w:val="right" w:leader="dot" w:pos="9214"/>
        </w:tabs>
        <w:spacing w:line="480" w:lineRule="auto"/>
        <w:rPr>
          <w:lang w:val="en-GB"/>
        </w:rPr>
      </w:pPr>
      <w:r w:rsidRPr="00944C9A">
        <w:rPr>
          <w:lang w:val="en-GB"/>
        </w:rPr>
        <w:lastRenderedPageBreak/>
        <w:t>Then branch off into other areas</w:t>
      </w:r>
      <w:r w:rsidR="003F6661" w:rsidRPr="00944C9A">
        <w:rPr>
          <w:lang w:val="en-GB"/>
        </w:rPr>
        <w:t xml:space="preserve"> where the person can build up on </w:t>
      </w:r>
      <w:r w:rsidR="00EC1F85" w:rsidRPr="00944C9A">
        <w:rPr>
          <w:lang w:val="en-GB"/>
        </w:rPr>
        <w:t xml:space="preserve">furthering their </w:t>
      </w:r>
      <w:r w:rsidR="003F6661" w:rsidRPr="00944C9A">
        <w:rPr>
          <w:lang w:val="en-GB"/>
        </w:rPr>
        <w:t>IT skills</w:t>
      </w:r>
      <w:r w:rsidRPr="00944C9A">
        <w:rPr>
          <w:lang w:val="en-GB"/>
        </w:rPr>
        <w:t>:</w:t>
      </w:r>
    </w:p>
    <w:p w14:paraId="40C578DD" w14:textId="1814109D" w:rsidR="0006464F" w:rsidRPr="00944C9A" w:rsidRDefault="0006464F" w:rsidP="00067A83">
      <w:pPr>
        <w:pStyle w:val="ListParagraph"/>
        <w:numPr>
          <w:ilvl w:val="0"/>
          <w:numId w:val="43"/>
        </w:numPr>
        <w:tabs>
          <w:tab w:val="right" w:leader="dot" w:pos="9214"/>
        </w:tabs>
        <w:spacing w:line="480" w:lineRule="auto"/>
        <w:rPr>
          <w:rFonts w:ascii="Trebuchet MS" w:hAnsi="Trebuchet MS"/>
          <w:lang w:val="en-GB"/>
        </w:rPr>
      </w:pPr>
      <w:r w:rsidRPr="00944C9A">
        <w:rPr>
          <w:rFonts w:ascii="Trebuchet MS" w:hAnsi="Trebuchet MS"/>
          <w:lang w:val="en-GB"/>
        </w:rPr>
        <w:t>Implementation</w:t>
      </w:r>
    </w:p>
    <w:p w14:paraId="6759F0C2" w14:textId="6AECC37A" w:rsidR="0006464F" w:rsidRPr="00944C9A" w:rsidRDefault="0006464F" w:rsidP="00067A83">
      <w:pPr>
        <w:pStyle w:val="ListParagraph"/>
        <w:numPr>
          <w:ilvl w:val="0"/>
          <w:numId w:val="43"/>
        </w:numPr>
        <w:tabs>
          <w:tab w:val="right" w:leader="dot" w:pos="9214"/>
        </w:tabs>
        <w:spacing w:line="480" w:lineRule="auto"/>
        <w:rPr>
          <w:rFonts w:ascii="Trebuchet MS" w:hAnsi="Trebuchet MS"/>
          <w:lang w:val="en-GB"/>
        </w:rPr>
      </w:pPr>
      <w:r w:rsidRPr="00944C9A">
        <w:rPr>
          <w:rFonts w:ascii="Trebuchet MS" w:hAnsi="Trebuchet MS"/>
          <w:lang w:val="en-GB"/>
        </w:rPr>
        <w:t>Development</w:t>
      </w:r>
    </w:p>
    <w:p w14:paraId="37EC944E" w14:textId="0324EAD9" w:rsidR="0006464F" w:rsidRPr="00944C9A" w:rsidRDefault="0006464F" w:rsidP="00067A83">
      <w:pPr>
        <w:pStyle w:val="ListParagraph"/>
        <w:numPr>
          <w:ilvl w:val="0"/>
          <w:numId w:val="43"/>
        </w:numPr>
        <w:tabs>
          <w:tab w:val="right" w:leader="dot" w:pos="9214"/>
        </w:tabs>
        <w:spacing w:line="480" w:lineRule="auto"/>
        <w:rPr>
          <w:rFonts w:ascii="Trebuchet MS" w:hAnsi="Trebuchet MS"/>
          <w:lang w:val="en-GB"/>
        </w:rPr>
      </w:pPr>
      <w:r w:rsidRPr="00944C9A">
        <w:rPr>
          <w:rFonts w:ascii="Trebuchet MS" w:hAnsi="Trebuchet MS"/>
          <w:lang w:val="en-GB"/>
        </w:rPr>
        <w:t>M</w:t>
      </w:r>
      <w:r w:rsidR="003F6661" w:rsidRPr="00944C9A">
        <w:rPr>
          <w:rFonts w:ascii="Trebuchet MS" w:hAnsi="Trebuchet MS"/>
          <w:lang w:val="en-GB"/>
        </w:rPr>
        <w:t>anagement</w:t>
      </w:r>
    </w:p>
    <w:p w14:paraId="54CE2316" w14:textId="3A5230DE" w:rsidR="003F6661" w:rsidRPr="00944C9A" w:rsidRDefault="003F6661" w:rsidP="00067A83">
      <w:pPr>
        <w:pStyle w:val="ListParagraph"/>
        <w:numPr>
          <w:ilvl w:val="0"/>
          <w:numId w:val="43"/>
        </w:numPr>
        <w:tabs>
          <w:tab w:val="right" w:leader="dot" w:pos="9214"/>
        </w:tabs>
        <w:spacing w:line="480" w:lineRule="auto"/>
        <w:rPr>
          <w:rFonts w:ascii="Trebuchet MS" w:hAnsi="Trebuchet MS"/>
          <w:lang w:val="en-GB"/>
        </w:rPr>
      </w:pPr>
      <w:r w:rsidRPr="00944C9A">
        <w:rPr>
          <w:rFonts w:ascii="Trebuchet MS" w:hAnsi="Trebuchet MS"/>
          <w:lang w:val="en-GB"/>
        </w:rPr>
        <w:t>Analyst</w:t>
      </w:r>
    </w:p>
    <w:p w14:paraId="573DDFE2" w14:textId="77777777" w:rsidR="00451F78" w:rsidRDefault="00451F78">
      <w:pPr>
        <w:spacing w:after="0" w:afterAutospacing="0"/>
        <w:jc w:val="left"/>
        <w:rPr>
          <w:u w:val="single"/>
        </w:rPr>
      </w:pPr>
    </w:p>
    <w:p w14:paraId="7BC2B5EB" w14:textId="77777777" w:rsidR="00451F78" w:rsidRDefault="00451F78">
      <w:pPr>
        <w:spacing w:after="0" w:afterAutospacing="0"/>
        <w:jc w:val="left"/>
        <w:rPr>
          <w:u w:val="single"/>
        </w:rPr>
      </w:pPr>
    </w:p>
    <w:p w14:paraId="77C9E9E2" w14:textId="77777777" w:rsidR="00451F78" w:rsidRPr="00DD332E" w:rsidRDefault="00451F78" w:rsidP="00451F78">
      <w:pPr>
        <w:spacing w:after="0" w:afterAutospacing="0" w:line="480" w:lineRule="auto"/>
        <w:jc w:val="center"/>
        <w:rPr>
          <w:b/>
          <w:u w:val="single"/>
          <w:shd w:val="clear" w:color="auto" w:fill="FFFFFF"/>
        </w:rPr>
      </w:pPr>
      <w:r w:rsidRPr="00DD332E">
        <w:rPr>
          <w:b/>
          <w:u w:val="single"/>
          <w:shd w:val="clear" w:color="auto" w:fill="FFFFFF"/>
        </w:rPr>
        <w:t>GLOSSARY</w:t>
      </w:r>
    </w:p>
    <w:p w14:paraId="181E8A80" w14:textId="77777777" w:rsidR="00451F78" w:rsidRPr="00DD332E" w:rsidRDefault="00451F78" w:rsidP="00451F78">
      <w:pPr>
        <w:tabs>
          <w:tab w:val="right" w:leader="dot" w:pos="9214"/>
        </w:tabs>
        <w:spacing w:line="480" w:lineRule="auto"/>
        <w:rPr>
          <w:lang w:val="en-GB"/>
        </w:rPr>
      </w:pPr>
      <w:r w:rsidRPr="00DD332E">
        <w:rPr>
          <w:lang w:val="en-GB"/>
        </w:rPr>
        <w:t>CMMI Capability Maturity Model Integration:  A process-based approach to help organisations to use best practices for performance improvement</w:t>
      </w:r>
      <w:r>
        <w:rPr>
          <w:lang w:val="en-GB"/>
        </w:rPr>
        <w:t>.</w:t>
      </w:r>
    </w:p>
    <w:p w14:paraId="66B40CAA" w14:textId="77777777" w:rsidR="00451F78" w:rsidRPr="00DD332E" w:rsidRDefault="00451F78" w:rsidP="00451F78">
      <w:pPr>
        <w:tabs>
          <w:tab w:val="right" w:leader="dot" w:pos="9214"/>
        </w:tabs>
        <w:spacing w:line="480" w:lineRule="auto"/>
        <w:rPr>
          <w:lang w:val="en-GB"/>
        </w:rPr>
      </w:pPr>
      <w:r w:rsidRPr="00DD332E">
        <w:rPr>
          <w:lang w:val="en-GB"/>
        </w:rPr>
        <w:t>i2n: Company sends email to them and i2n set up a connection to the application and database servers with customer and Company</w:t>
      </w:r>
      <w:r>
        <w:rPr>
          <w:lang w:val="en-GB"/>
        </w:rPr>
        <w:t>.</w:t>
      </w:r>
    </w:p>
    <w:p w14:paraId="2456D07E" w14:textId="77777777" w:rsidR="00451F78" w:rsidRPr="00DD332E" w:rsidRDefault="00451F78" w:rsidP="00451F78">
      <w:pPr>
        <w:tabs>
          <w:tab w:val="right" w:leader="dot" w:pos="9214"/>
        </w:tabs>
        <w:spacing w:line="480" w:lineRule="auto"/>
        <w:rPr>
          <w:lang w:val="en-GB"/>
        </w:rPr>
      </w:pPr>
      <w:r w:rsidRPr="00DD332E">
        <w:rPr>
          <w:lang w:val="en-GB"/>
        </w:rPr>
        <w:t>ICT:  Information and Communication Technology – provide a unified communication/ convergence of networks communication</w:t>
      </w:r>
      <w:r>
        <w:rPr>
          <w:lang w:val="en-GB"/>
        </w:rPr>
        <w:t>.</w:t>
      </w:r>
    </w:p>
    <w:p w14:paraId="3189397B" w14:textId="77777777" w:rsidR="00451F78" w:rsidRDefault="00451F78" w:rsidP="00451F78">
      <w:pPr>
        <w:tabs>
          <w:tab w:val="right" w:leader="dot" w:pos="9214"/>
        </w:tabs>
        <w:spacing w:line="480" w:lineRule="auto"/>
        <w:rPr>
          <w:lang w:val="en-GB"/>
        </w:rPr>
      </w:pPr>
      <w:r w:rsidRPr="00DD332E">
        <w:rPr>
          <w:lang w:val="en-GB"/>
        </w:rPr>
        <w:t>IT: Information Technology – customer discuss with own IT dep</w:t>
      </w:r>
      <w:r>
        <w:rPr>
          <w:lang w:val="en-GB"/>
        </w:rPr>
        <w:t>artment</w:t>
      </w:r>
      <w:r w:rsidRPr="00DD332E">
        <w:rPr>
          <w:lang w:val="en-GB"/>
        </w:rPr>
        <w:t xml:space="preserve"> in case they were doing something on site</w:t>
      </w:r>
      <w:r>
        <w:rPr>
          <w:lang w:val="en-GB"/>
        </w:rPr>
        <w:t>.</w:t>
      </w:r>
    </w:p>
    <w:p w14:paraId="786EF700" w14:textId="77777777" w:rsidR="00451F78" w:rsidRPr="00DD332E" w:rsidRDefault="00451F78" w:rsidP="00451F78">
      <w:pPr>
        <w:tabs>
          <w:tab w:val="right" w:leader="dot" w:pos="9214"/>
        </w:tabs>
        <w:spacing w:line="480" w:lineRule="auto"/>
        <w:rPr>
          <w:lang w:val="en-GB"/>
        </w:rPr>
      </w:pPr>
      <w:r>
        <w:rPr>
          <w:lang w:val="en-GB"/>
        </w:rPr>
        <w:t>PSR: Problem Steps Recorder – Microsoft recording tool.</w:t>
      </w:r>
    </w:p>
    <w:p w14:paraId="5406BA9A" w14:textId="77777777" w:rsidR="00451F78" w:rsidRDefault="00451F78" w:rsidP="00451F78">
      <w:pPr>
        <w:tabs>
          <w:tab w:val="right" w:leader="dot" w:pos="9214"/>
        </w:tabs>
        <w:spacing w:line="480" w:lineRule="auto"/>
        <w:rPr>
          <w:lang w:val="en-GB"/>
        </w:rPr>
      </w:pPr>
      <w:r w:rsidRPr="00DD332E">
        <w:rPr>
          <w:lang w:val="en-GB"/>
        </w:rPr>
        <w:t>SLA Service Level Agreement:  An agreement between IT Department (as well as company) and customer based on operational services (business hours/days) and what services are provided</w:t>
      </w:r>
      <w:r>
        <w:rPr>
          <w:lang w:val="en-GB"/>
        </w:rPr>
        <w:t>.</w:t>
      </w:r>
    </w:p>
    <w:p w14:paraId="21318CAD" w14:textId="77777777" w:rsidR="00451F78" w:rsidRDefault="00451F78" w:rsidP="00451F78">
      <w:pPr>
        <w:tabs>
          <w:tab w:val="right" w:leader="dot" w:pos="9214"/>
        </w:tabs>
        <w:spacing w:line="480" w:lineRule="auto"/>
        <w:rPr>
          <w:lang w:val="en-GB"/>
        </w:rPr>
      </w:pPr>
      <w:r>
        <w:rPr>
          <w:lang w:val="en-GB"/>
        </w:rPr>
        <w:t>SQL Structured Query Language – database queries for outcome results.</w:t>
      </w:r>
    </w:p>
    <w:p w14:paraId="04EE7D74" w14:textId="77777777" w:rsidR="00451F78" w:rsidRDefault="00451F78" w:rsidP="00451F78">
      <w:pPr>
        <w:tabs>
          <w:tab w:val="right" w:leader="dot" w:pos="9214"/>
        </w:tabs>
        <w:spacing w:line="480" w:lineRule="auto"/>
        <w:rPr>
          <w:lang w:val="en-GB"/>
        </w:rPr>
      </w:pPr>
      <w:r>
        <w:rPr>
          <w:lang w:val="en-GB"/>
        </w:rPr>
        <w:lastRenderedPageBreak/>
        <w:t>TCP: Transmission Control Protocol- in TCP/IP networks. Enables two hosts to establish a connection – then send/receive data.  TCP guarantees packets arrived in same order as sent.</w:t>
      </w:r>
    </w:p>
    <w:p w14:paraId="4C4F6BE2" w14:textId="77777777" w:rsidR="00451F78" w:rsidRPr="00DD332E" w:rsidRDefault="00451F78" w:rsidP="00451F78">
      <w:pPr>
        <w:tabs>
          <w:tab w:val="right" w:leader="dot" w:pos="9214"/>
        </w:tabs>
        <w:spacing w:line="480" w:lineRule="auto"/>
        <w:rPr>
          <w:lang w:val="en-GB"/>
        </w:rPr>
      </w:pPr>
      <w:r w:rsidRPr="00DD332E">
        <w:rPr>
          <w:lang w:val="en-GB"/>
        </w:rPr>
        <w:t>YJB: Youth Justice Board internal who works with i2n on connectivity issues</w:t>
      </w:r>
      <w:r>
        <w:rPr>
          <w:lang w:val="en-GB"/>
        </w:rPr>
        <w:t>.</w:t>
      </w:r>
    </w:p>
    <w:p w14:paraId="53ACAA1E" w14:textId="77777777" w:rsidR="00C17ED9" w:rsidRPr="00944C9A" w:rsidRDefault="00C17ED9">
      <w:pPr>
        <w:spacing w:after="0" w:afterAutospacing="0"/>
        <w:jc w:val="left"/>
        <w:rPr>
          <w:u w:val="single"/>
        </w:rPr>
      </w:pPr>
      <w:r w:rsidRPr="00944C9A">
        <w:rPr>
          <w:u w:val="single"/>
        </w:rPr>
        <w:br w:type="page"/>
      </w:r>
    </w:p>
    <w:p w14:paraId="5FCBCC4A" w14:textId="08417EDD" w:rsidR="0013568A" w:rsidRPr="00944C9A" w:rsidRDefault="00FF6FA3" w:rsidP="00C545B1">
      <w:pPr>
        <w:spacing w:after="0" w:afterAutospacing="0" w:line="480" w:lineRule="auto"/>
        <w:jc w:val="center"/>
        <w:rPr>
          <w:u w:val="single"/>
        </w:rPr>
      </w:pPr>
      <w:r w:rsidRPr="00944C9A">
        <w:rPr>
          <w:u w:val="single"/>
        </w:rPr>
        <w:lastRenderedPageBreak/>
        <w:t>APPENDICES</w:t>
      </w:r>
    </w:p>
    <w:p w14:paraId="01BA6265" w14:textId="77777777" w:rsidR="00944C9A" w:rsidRDefault="00944C9A" w:rsidP="00C545B1">
      <w:pPr>
        <w:spacing w:line="480" w:lineRule="auto"/>
        <w:jc w:val="center"/>
        <w:rPr>
          <w:b/>
          <w:u w:val="single"/>
        </w:rPr>
      </w:pPr>
      <w:r>
        <w:rPr>
          <w:b/>
          <w:u w:val="single"/>
        </w:rPr>
        <w:t xml:space="preserve">APPENDIX i. </w:t>
      </w:r>
    </w:p>
    <w:p w14:paraId="575B1DCB" w14:textId="665D5FC1" w:rsidR="00F90114" w:rsidRPr="00944C9A" w:rsidRDefault="00B86615" w:rsidP="00C545B1">
      <w:pPr>
        <w:spacing w:line="480" w:lineRule="auto"/>
        <w:jc w:val="center"/>
        <w:rPr>
          <w:b/>
          <w:u w:val="single"/>
        </w:rPr>
      </w:pPr>
      <w:r w:rsidRPr="00944C9A">
        <w:rPr>
          <w:b/>
          <w:u w:val="single"/>
        </w:rPr>
        <w:t>MINI PROJECT PROPOSAL – OPTION 1</w:t>
      </w:r>
    </w:p>
    <w:p w14:paraId="5D92D541" w14:textId="29B963D0" w:rsidR="00F90114" w:rsidRPr="00944C9A" w:rsidRDefault="00F90114" w:rsidP="00C545B1">
      <w:pPr>
        <w:spacing w:after="0" w:afterAutospacing="0" w:line="480" w:lineRule="auto"/>
        <w:rPr>
          <w:b/>
        </w:rPr>
      </w:pPr>
      <w:r w:rsidRPr="00944C9A">
        <w:rPr>
          <w:b/>
          <w:u w:val="single"/>
        </w:rPr>
        <w:t>Aim:</w:t>
      </w:r>
      <w:r w:rsidRPr="00944C9A">
        <w:t xml:space="preserve">  </w:t>
      </w:r>
      <w:r w:rsidRPr="00944C9A">
        <w:rPr>
          <w:b/>
        </w:rPr>
        <w:t xml:space="preserve">To meet </w:t>
      </w:r>
      <w:r w:rsidR="00A7329C" w:rsidRPr="00944C9A">
        <w:rPr>
          <w:b/>
        </w:rPr>
        <w:t>CareWorks</w:t>
      </w:r>
      <w:r w:rsidRPr="00944C9A">
        <w:rPr>
          <w:b/>
        </w:rPr>
        <w:t>’ Business Analysis strategically</w:t>
      </w:r>
    </w:p>
    <w:p w14:paraId="650BF6A7" w14:textId="77777777" w:rsidR="00F90114" w:rsidRPr="00944C9A" w:rsidRDefault="00F90114" w:rsidP="00C545B1">
      <w:pPr>
        <w:spacing w:after="0" w:afterAutospacing="0" w:line="480" w:lineRule="auto"/>
      </w:pPr>
      <w:r w:rsidRPr="00944C9A">
        <w:rPr>
          <w:b/>
          <w:u w:val="single"/>
        </w:rPr>
        <w:t>Objective:</w:t>
      </w:r>
      <w:r w:rsidRPr="00944C9A">
        <w:rPr>
          <w:b/>
        </w:rPr>
        <w:t xml:space="preserve">  To recognise types and identifying incidents trend patterns</w:t>
      </w:r>
    </w:p>
    <w:p w14:paraId="17024EEB" w14:textId="77777777" w:rsidR="00F90114" w:rsidRPr="00944C9A" w:rsidRDefault="00F90114" w:rsidP="00C545B1">
      <w:pPr>
        <w:spacing w:after="0" w:afterAutospacing="0" w:line="480" w:lineRule="auto"/>
      </w:pPr>
      <w:r w:rsidRPr="00944C9A">
        <w:t>During my meeting with the manager to go over my level of internship learning role, he made a suggestion that they would need someone to do this main area of concern.  He thought I could do this task as a project for my college as well.  If this case was approved then he would support me 100% all the way.  I would have access to all the analysis metrics.  They require a new project to be carried out on analysing data and interpreting how this could be improved for the organisation.  I am given authority to take current snapshots and throughout different stages to inform myself of investigating into the increase volume of incidents and high percentage of incident types. And the no of incidents according to the Gold Support level priority, along with Silver and Bronze. This information would help the organisation to address and identify any issues that could cause an impact on their business and their business processes.  I will use various resources such as direct observations within my role as first level support desk; interviews with team members and maybe with other departments; develop or amend the protocols and or procedures refer to Sharepoint (company’s shared documents).  The project will outline a depth and knowledge of incidents on software and hardware issues via incidents.  It is appropriate to my IT Management degree programme – such as Customer Relationship Management (CRM) and ITIL framework as well as networking and software applications areas.</w:t>
      </w:r>
    </w:p>
    <w:p w14:paraId="4E9A5693" w14:textId="3A11D260" w:rsidR="00F90114" w:rsidRPr="00944C9A" w:rsidRDefault="00F90114" w:rsidP="00C545B1">
      <w:pPr>
        <w:spacing w:after="0" w:afterAutospacing="0" w:line="480" w:lineRule="auto"/>
      </w:pPr>
      <w:r w:rsidRPr="00944C9A">
        <w:t xml:space="preserve">I will shadow staff when dealing with different incident that is not common.  I will refer to Manuals and any other </w:t>
      </w:r>
      <w:r w:rsidR="008A5A86" w:rsidRPr="00944C9A">
        <w:t>Documentation</w:t>
      </w:r>
      <w:r w:rsidRPr="00944C9A">
        <w:t xml:space="preserve"> and update these.  The software products are many and from each product are many versions so not everyone is top of game.  I hope if time to </w:t>
      </w:r>
      <w:r w:rsidRPr="00944C9A">
        <w:lastRenderedPageBreak/>
        <w:t>identify these and do flowcharts.  I may just initiate a number of pseudocode flowcharts so that it is easily recognisable for another new staff or intern to come in and just visualise what is what and where does everything sit. Evaluating whilst updating incidents data on excel the level of open, closed and resolved incidents that have increased.  I will be using through the Customer Relationship Management (CRM) how to identify the type of incidents that are logged in.  Can they have been resolved at the customer’s end rather than logged in an incident with us?  I will in stages do the following requirements: do the analysis; help to clean up the incidents to as low as possible; continue with ongoing work on incidents; identifying what remained consistent and what did not; make recommendations on improvements and suggestions made to keep incidents reduced to; and then a projection to see the future of how this pattern remains – any impact on the company in the future.  The idea is to look at the weekly metrics on various areas of the incidents and interpret what they are saying.</w:t>
      </w:r>
    </w:p>
    <w:p w14:paraId="11F83101" w14:textId="77777777" w:rsidR="00F90114" w:rsidRPr="00944C9A" w:rsidRDefault="00F90114" w:rsidP="00C545B1">
      <w:pPr>
        <w:spacing w:after="0" w:afterAutospacing="0" w:line="480" w:lineRule="auto"/>
      </w:pPr>
      <w:r w:rsidRPr="00944C9A">
        <w:t>I will be creating the weekly reports at the end of each week, Friday near end of the day.</w:t>
      </w:r>
    </w:p>
    <w:p w14:paraId="797CA08B" w14:textId="77777777" w:rsidR="00F90114" w:rsidRPr="00944C9A" w:rsidRDefault="00F90114" w:rsidP="00C545B1">
      <w:pPr>
        <w:spacing w:after="0" w:afterAutospacing="0" w:line="480" w:lineRule="auto"/>
      </w:pPr>
      <w:r w:rsidRPr="00944C9A">
        <w:t>I will look at the metrics and interpret what they are saying</w:t>
      </w:r>
    </w:p>
    <w:p w14:paraId="3D27E2A4" w14:textId="77777777" w:rsidR="00F90114" w:rsidRPr="00944C9A" w:rsidRDefault="00F90114" w:rsidP="00C545B1">
      <w:pPr>
        <w:spacing w:after="0" w:afterAutospacing="0" w:line="480" w:lineRule="auto"/>
      </w:pPr>
      <w:r w:rsidRPr="00944C9A">
        <w:t>I will then have to work to change the trends in the analysis report</w:t>
      </w:r>
    </w:p>
    <w:p w14:paraId="3E2E87DE" w14:textId="5F2A8555" w:rsidR="00F90114" w:rsidRPr="00944C9A" w:rsidRDefault="00C545B1" w:rsidP="00C545B1">
      <w:pPr>
        <w:spacing w:after="0" w:afterAutospacing="0" w:line="480" w:lineRule="auto"/>
      </w:pPr>
      <w:r w:rsidRPr="00944C9A">
        <w:t>I will envisage communicating</w:t>
      </w:r>
      <w:r w:rsidR="00F90114" w:rsidRPr="00944C9A">
        <w:t xml:space="preserve"> replies to customers’ requests in order to close off the incidents as soon as possible or request further information.  I will see if this gets through clearly to avoid another set of questions under the same incident or log in with another.</w:t>
      </w:r>
    </w:p>
    <w:p w14:paraId="1A1F24C5" w14:textId="77777777" w:rsidR="00F90114" w:rsidRPr="00944C9A" w:rsidRDefault="00F90114" w:rsidP="00C545B1">
      <w:pPr>
        <w:spacing w:after="0" w:afterAutospacing="0" w:line="480" w:lineRule="auto"/>
      </w:pPr>
      <w:r w:rsidRPr="00944C9A">
        <w:t>My remit would be to sweep up the incidents after the team members especially one with the highest backlogs.  Consider the dangers of spoofing.</w:t>
      </w:r>
    </w:p>
    <w:p w14:paraId="37D25A3B" w14:textId="77777777" w:rsidR="00F90114" w:rsidRPr="00944C9A" w:rsidRDefault="00F90114" w:rsidP="00C545B1">
      <w:pPr>
        <w:spacing w:after="0" w:afterAutospacing="0" w:line="480" w:lineRule="auto"/>
      </w:pPr>
      <w:r w:rsidRPr="00944C9A">
        <w:t>I will have to look at escalated incidents too and figure out how best to identify the escalated incidents that need a communication</w:t>
      </w:r>
    </w:p>
    <w:p w14:paraId="1BDC59E9" w14:textId="77777777" w:rsidR="00F90114" w:rsidRPr="00944C9A" w:rsidRDefault="00F90114" w:rsidP="00C545B1">
      <w:pPr>
        <w:spacing w:after="0" w:afterAutospacing="0" w:line="480" w:lineRule="auto"/>
      </w:pPr>
      <w:r w:rsidRPr="00944C9A">
        <w:t>If the escalated incidents are no longer a priority they should be unflagged for escalation or closed off.</w:t>
      </w:r>
    </w:p>
    <w:p w14:paraId="6F71F644" w14:textId="77777777" w:rsidR="00F90114" w:rsidRPr="00944C9A" w:rsidRDefault="00F90114" w:rsidP="00C545B1">
      <w:pPr>
        <w:spacing w:after="0" w:afterAutospacing="0" w:line="480" w:lineRule="auto"/>
      </w:pPr>
      <w:r w:rsidRPr="00944C9A">
        <w:lastRenderedPageBreak/>
        <w:t>I should present any ideas and suggestions to the team and implement them to an agreed standard.</w:t>
      </w:r>
    </w:p>
    <w:p w14:paraId="02017882" w14:textId="77777777" w:rsidR="00F90114" w:rsidRPr="00944C9A" w:rsidRDefault="00F90114" w:rsidP="00C545B1">
      <w:pPr>
        <w:spacing w:after="0" w:afterAutospacing="0" w:line="480" w:lineRule="auto"/>
      </w:pPr>
      <w:r w:rsidRPr="00944C9A">
        <w:t>A lot of these incidents are relating to hardware issues like server, monitor screen (resolution) and the majority of the incidents are relating to the software applications. These hardware issues are often related to products and versions of which I hope I will be accustomed to although there are many to remember by the time my seven months internship is up.</w:t>
      </w:r>
    </w:p>
    <w:p w14:paraId="0D78B2A0" w14:textId="77777777" w:rsidR="00F90114" w:rsidRPr="00944C9A" w:rsidRDefault="00F90114" w:rsidP="00C545B1">
      <w:pPr>
        <w:spacing w:after="0" w:afterAutospacing="0" w:line="480" w:lineRule="auto"/>
      </w:pPr>
      <w:r w:rsidRPr="00944C9A">
        <w:t>I have to think of any suggestions how to change the trends and make these in my recommendation report.</w:t>
      </w:r>
    </w:p>
    <w:p w14:paraId="6A695BB9" w14:textId="77777777" w:rsidR="00F90114" w:rsidRPr="00944C9A" w:rsidRDefault="00F90114" w:rsidP="00C545B1">
      <w:pPr>
        <w:spacing w:after="0" w:afterAutospacing="0" w:line="480" w:lineRule="auto"/>
      </w:pPr>
      <w:r w:rsidRPr="00944C9A">
        <w:t>If this mini project proposal is not approved the manager has another up his sleeve that he would be happy to put to me after any rejection!</w:t>
      </w:r>
    </w:p>
    <w:p w14:paraId="61D9DE95" w14:textId="1837697C" w:rsidR="00944C9A" w:rsidRDefault="008A5A86" w:rsidP="00944C9A">
      <w:pPr>
        <w:spacing w:after="0" w:afterAutospacing="0" w:line="480" w:lineRule="auto"/>
        <w:jc w:val="center"/>
        <w:rPr>
          <w:b/>
          <w:u w:val="single"/>
        </w:rPr>
      </w:pPr>
      <w:r>
        <w:rPr>
          <w:b/>
          <w:u w:val="single"/>
        </w:rPr>
        <w:br w:type="page"/>
      </w:r>
      <w:r w:rsidR="00944C9A">
        <w:rPr>
          <w:b/>
          <w:u w:val="single"/>
        </w:rPr>
        <w:lastRenderedPageBreak/>
        <w:t xml:space="preserve">APPENDIX ii. </w:t>
      </w:r>
    </w:p>
    <w:p w14:paraId="41E92DDD" w14:textId="7888D745" w:rsidR="008A5A86" w:rsidRDefault="008A5A86" w:rsidP="00944C9A">
      <w:pPr>
        <w:spacing w:after="0" w:afterAutospacing="0" w:line="480" w:lineRule="auto"/>
        <w:jc w:val="center"/>
        <w:rPr>
          <w:b/>
          <w:u w:val="single"/>
        </w:rPr>
      </w:pPr>
      <w:r>
        <w:rPr>
          <w:b/>
          <w:u w:val="single"/>
        </w:rPr>
        <w:t xml:space="preserve"> INDUCTION PLAN FOR INTERN </w:t>
      </w:r>
    </w:p>
    <w:p w14:paraId="4632B230" w14:textId="77777777" w:rsidR="008A5A86" w:rsidRDefault="008A5A86" w:rsidP="008A5A86">
      <w:pPr>
        <w:spacing w:after="0" w:afterAutospacing="0"/>
        <w:jc w:val="center"/>
        <w:rPr>
          <w:b/>
          <w:u w:val="single"/>
        </w:rPr>
      </w:pPr>
    </w:p>
    <w:p w14:paraId="3F7074B8" w14:textId="29914C8E" w:rsidR="008A5A86" w:rsidRDefault="008A5A86" w:rsidP="008A5A86">
      <w:pPr>
        <w:spacing w:after="0" w:afterAutospacing="0"/>
        <w:jc w:val="center"/>
        <w:rPr>
          <w:b/>
          <w:u w:val="single"/>
        </w:rPr>
      </w:pPr>
      <w:r>
        <w:rPr>
          <w:b/>
          <w:u w:val="single"/>
        </w:rPr>
        <w:t>FOR BETTER LEARNING AND COMPLETION</w:t>
      </w:r>
    </w:p>
    <w:p w14:paraId="3B219BF8" w14:textId="77777777" w:rsidR="008A5A86" w:rsidRDefault="008A5A86" w:rsidP="008A5A86">
      <w:pPr>
        <w:spacing w:after="0" w:afterAutospacing="0"/>
        <w:jc w:val="center"/>
        <w:rPr>
          <w:b/>
          <w:u w:val="single"/>
        </w:rPr>
      </w:pPr>
    </w:p>
    <w:tbl>
      <w:tblPr>
        <w:tblStyle w:val="TableGrid"/>
        <w:tblW w:w="0" w:type="auto"/>
        <w:tblLook w:val="04A0" w:firstRow="1" w:lastRow="0" w:firstColumn="1" w:lastColumn="0" w:noHBand="0" w:noVBand="1"/>
      </w:tblPr>
      <w:tblGrid>
        <w:gridCol w:w="2018"/>
        <w:gridCol w:w="2017"/>
        <w:gridCol w:w="2042"/>
        <w:gridCol w:w="2017"/>
        <w:gridCol w:w="2044"/>
      </w:tblGrid>
      <w:tr w:rsidR="008449F6" w14:paraId="36E52874" w14:textId="77777777" w:rsidTr="003F4DB1">
        <w:tc>
          <w:tcPr>
            <w:tcW w:w="2018" w:type="dxa"/>
            <w:vMerge w:val="restart"/>
          </w:tcPr>
          <w:p w14:paraId="5F915210" w14:textId="51640EC1" w:rsidR="008449F6" w:rsidRPr="008A5A86" w:rsidRDefault="008449F6" w:rsidP="008A5A86">
            <w:pPr>
              <w:spacing w:line="480" w:lineRule="auto"/>
              <w:jc w:val="center"/>
            </w:pPr>
            <w:r>
              <w:t>Month 1</w:t>
            </w:r>
          </w:p>
        </w:tc>
        <w:tc>
          <w:tcPr>
            <w:tcW w:w="2017" w:type="dxa"/>
          </w:tcPr>
          <w:p w14:paraId="65060F6B" w14:textId="2D33650B" w:rsidR="008449F6" w:rsidRPr="008A5A86" w:rsidRDefault="008449F6" w:rsidP="008A5A86">
            <w:pPr>
              <w:spacing w:line="480" w:lineRule="auto"/>
              <w:jc w:val="center"/>
            </w:pPr>
            <w:r w:rsidRPr="008A5A86">
              <w:t>2</w:t>
            </w:r>
            <w:r>
              <w:t xml:space="preserve"> weeks</w:t>
            </w:r>
          </w:p>
        </w:tc>
        <w:tc>
          <w:tcPr>
            <w:tcW w:w="2042" w:type="dxa"/>
          </w:tcPr>
          <w:p w14:paraId="348A7362" w14:textId="27B82107" w:rsidR="008449F6" w:rsidRPr="008A5A86" w:rsidRDefault="008449F6" w:rsidP="008A5A86">
            <w:pPr>
              <w:spacing w:line="480" w:lineRule="auto"/>
              <w:jc w:val="center"/>
            </w:pPr>
            <w:r>
              <w:t>Interviews</w:t>
            </w:r>
          </w:p>
        </w:tc>
        <w:tc>
          <w:tcPr>
            <w:tcW w:w="2017" w:type="dxa"/>
          </w:tcPr>
          <w:p w14:paraId="3E794594" w14:textId="337AE069" w:rsidR="008449F6" w:rsidRPr="008A5A86" w:rsidRDefault="008449F6" w:rsidP="008A5A86">
            <w:pPr>
              <w:spacing w:line="480" w:lineRule="auto"/>
              <w:jc w:val="center"/>
            </w:pPr>
            <w:r>
              <w:t>2 weeks</w:t>
            </w:r>
          </w:p>
        </w:tc>
        <w:tc>
          <w:tcPr>
            <w:tcW w:w="2044" w:type="dxa"/>
          </w:tcPr>
          <w:p w14:paraId="4D6F0379" w14:textId="0BFFF3F7" w:rsidR="008449F6" w:rsidRPr="008A5A86" w:rsidRDefault="008449F6" w:rsidP="008A5A86">
            <w:pPr>
              <w:spacing w:line="480" w:lineRule="auto"/>
              <w:jc w:val="center"/>
            </w:pPr>
            <w:r>
              <w:t>Shadowing</w:t>
            </w:r>
          </w:p>
        </w:tc>
      </w:tr>
      <w:tr w:rsidR="003F4DB1" w14:paraId="4B873385" w14:textId="77777777" w:rsidTr="003F4DB1">
        <w:trPr>
          <w:trHeight w:val="557"/>
        </w:trPr>
        <w:tc>
          <w:tcPr>
            <w:tcW w:w="2018" w:type="dxa"/>
            <w:vMerge/>
          </w:tcPr>
          <w:p w14:paraId="5B437D09" w14:textId="77777777" w:rsidR="003F4DB1" w:rsidRDefault="003F4DB1" w:rsidP="008A5A86">
            <w:pPr>
              <w:spacing w:line="480" w:lineRule="auto"/>
              <w:jc w:val="center"/>
            </w:pPr>
          </w:p>
        </w:tc>
        <w:tc>
          <w:tcPr>
            <w:tcW w:w="8120" w:type="dxa"/>
            <w:gridSpan w:val="4"/>
            <w:vMerge w:val="restart"/>
          </w:tcPr>
          <w:p w14:paraId="1F292404" w14:textId="77777777" w:rsidR="003F4DB1" w:rsidRDefault="003F4DB1" w:rsidP="008A5A86">
            <w:pPr>
              <w:spacing w:line="480" w:lineRule="auto"/>
              <w:jc w:val="center"/>
            </w:pPr>
            <w:r>
              <w:t>Complete competencies for most</w:t>
            </w:r>
          </w:p>
          <w:p w14:paraId="3F1117EE" w14:textId="77777777" w:rsidR="003F4DB1" w:rsidRDefault="003F4DB1" w:rsidP="008A5A86">
            <w:pPr>
              <w:spacing w:line="480" w:lineRule="auto"/>
              <w:jc w:val="center"/>
            </w:pPr>
            <w:r>
              <w:t>Set up on new accounts with remote access and ensure VMs are installed</w:t>
            </w:r>
          </w:p>
          <w:p w14:paraId="4720AC85" w14:textId="0DCFCC32" w:rsidR="003F4DB1" w:rsidRDefault="003F4DB1" w:rsidP="008A5A86">
            <w:pPr>
              <w:spacing w:line="480" w:lineRule="auto"/>
              <w:jc w:val="center"/>
            </w:pPr>
            <w:r>
              <w:t>Solid work start on the applications and servers … recognising what to expect when issues come in and learn to troubleshoot and recognise if it’s a bug or not – Release Notes; Customer Self Service Portal</w:t>
            </w:r>
          </w:p>
        </w:tc>
      </w:tr>
      <w:tr w:rsidR="003F4DB1" w14:paraId="6DE08AE1" w14:textId="77777777" w:rsidTr="003F4DB1">
        <w:tc>
          <w:tcPr>
            <w:tcW w:w="2018" w:type="dxa"/>
          </w:tcPr>
          <w:p w14:paraId="104DA869" w14:textId="0696DF41" w:rsidR="003F4DB1" w:rsidRPr="008A5A86" w:rsidRDefault="003F4DB1" w:rsidP="008A5A86">
            <w:pPr>
              <w:spacing w:line="480" w:lineRule="auto"/>
              <w:jc w:val="center"/>
            </w:pPr>
            <w:r>
              <w:t>Month 2</w:t>
            </w:r>
          </w:p>
        </w:tc>
        <w:tc>
          <w:tcPr>
            <w:tcW w:w="8120" w:type="dxa"/>
            <w:gridSpan w:val="4"/>
            <w:vMerge/>
          </w:tcPr>
          <w:p w14:paraId="3755B3D4" w14:textId="329814A8" w:rsidR="003F4DB1" w:rsidRPr="008A5A86" w:rsidRDefault="003F4DB1" w:rsidP="008A5A86">
            <w:pPr>
              <w:spacing w:line="480" w:lineRule="auto"/>
              <w:jc w:val="center"/>
            </w:pPr>
          </w:p>
        </w:tc>
      </w:tr>
      <w:tr w:rsidR="008449F6" w14:paraId="071DF308" w14:textId="77777777" w:rsidTr="003F4DB1">
        <w:tc>
          <w:tcPr>
            <w:tcW w:w="2018" w:type="dxa"/>
          </w:tcPr>
          <w:p w14:paraId="5A3CC2C9" w14:textId="64FF6B9F" w:rsidR="008449F6" w:rsidRPr="008A5A86" w:rsidRDefault="008449F6" w:rsidP="008A5A86">
            <w:pPr>
              <w:spacing w:line="480" w:lineRule="auto"/>
              <w:jc w:val="center"/>
            </w:pPr>
            <w:r>
              <w:t>Month 3</w:t>
            </w:r>
          </w:p>
        </w:tc>
        <w:tc>
          <w:tcPr>
            <w:tcW w:w="8120" w:type="dxa"/>
            <w:gridSpan w:val="4"/>
            <w:vMerge w:val="restart"/>
          </w:tcPr>
          <w:p w14:paraId="177FDE06" w14:textId="2C621269" w:rsidR="008449F6" w:rsidRDefault="008449F6" w:rsidP="008A5A86">
            <w:pPr>
              <w:spacing w:line="480" w:lineRule="auto"/>
              <w:jc w:val="center"/>
            </w:pPr>
            <w:r>
              <w:t>Set aside one half day a week for 3 weeks on project at work</w:t>
            </w:r>
          </w:p>
          <w:p w14:paraId="26EF8D86" w14:textId="77777777" w:rsidR="008449F6" w:rsidRDefault="008449F6" w:rsidP="008A5A86">
            <w:pPr>
              <w:spacing w:line="480" w:lineRule="auto"/>
              <w:jc w:val="center"/>
            </w:pPr>
            <w:r>
              <w:t xml:space="preserve">Increase to a day the next 3 weeks </w:t>
            </w:r>
          </w:p>
          <w:p w14:paraId="162E3E6F" w14:textId="4F152066" w:rsidR="008449F6" w:rsidRPr="008A5A86" w:rsidRDefault="008449F6" w:rsidP="008A5A86">
            <w:pPr>
              <w:spacing w:line="480" w:lineRule="auto"/>
              <w:jc w:val="center"/>
            </w:pPr>
            <w:r>
              <w:t>Include presentations at work</w:t>
            </w:r>
          </w:p>
        </w:tc>
      </w:tr>
      <w:tr w:rsidR="008449F6" w14:paraId="38F5BF26" w14:textId="77777777" w:rsidTr="003F4DB1">
        <w:tc>
          <w:tcPr>
            <w:tcW w:w="2018" w:type="dxa"/>
          </w:tcPr>
          <w:p w14:paraId="2301310E" w14:textId="35D096A4" w:rsidR="008449F6" w:rsidRPr="008A5A86" w:rsidRDefault="008449F6" w:rsidP="008A5A86">
            <w:pPr>
              <w:spacing w:line="480" w:lineRule="auto"/>
              <w:jc w:val="center"/>
            </w:pPr>
            <w:r>
              <w:t>Month 4</w:t>
            </w:r>
          </w:p>
        </w:tc>
        <w:tc>
          <w:tcPr>
            <w:tcW w:w="8120" w:type="dxa"/>
            <w:gridSpan w:val="4"/>
            <w:vMerge/>
          </w:tcPr>
          <w:p w14:paraId="7F9602C8" w14:textId="77777777" w:rsidR="008449F6" w:rsidRPr="008A5A86" w:rsidRDefault="008449F6" w:rsidP="008A5A86">
            <w:pPr>
              <w:spacing w:line="480" w:lineRule="auto"/>
              <w:jc w:val="center"/>
            </w:pPr>
          </w:p>
        </w:tc>
      </w:tr>
      <w:tr w:rsidR="008449F6" w14:paraId="4025D21E" w14:textId="77777777" w:rsidTr="003F4DB1">
        <w:tc>
          <w:tcPr>
            <w:tcW w:w="2018" w:type="dxa"/>
          </w:tcPr>
          <w:p w14:paraId="14753798" w14:textId="05FA9913" w:rsidR="008449F6" w:rsidRDefault="008449F6" w:rsidP="008A5A86">
            <w:pPr>
              <w:spacing w:line="480" w:lineRule="auto"/>
              <w:jc w:val="center"/>
            </w:pPr>
            <w:r>
              <w:t>Month 5</w:t>
            </w:r>
          </w:p>
        </w:tc>
        <w:tc>
          <w:tcPr>
            <w:tcW w:w="8120" w:type="dxa"/>
            <w:gridSpan w:val="4"/>
            <w:vMerge w:val="restart"/>
          </w:tcPr>
          <w:p w14:paraId="0B5B1448" w14:textId="2B2E368D" w:rsidR="008449F6" w:rsidRPr="008A5A86" w:rsidRDefault="008449F6" w:rsidP="008A5A86">
            <w:pPr>
              <w:spacing w:line="480" w:lineRule="auto"/>
              <w:jc w:val="center"/>
            </w:pPr>
            <w:r>
              <w:t>Service Desk role</w:t>
            </w:r>
          </w:p>
        </w:tc>
      </w:tr>
      <w:tr w:rsidR="008449F6" w14:paraId="40EE7FE4" w14:textId="77777777" w:rsidTr="003F4DB1">
        <w:tc>
          <w:tcPr>
            <w:tcW w:w="2018" w:type="dxa"/>
          </w:tcPr>
          <w:p w14:paraId="0842A8DB" w14:textId="18AD2426" w:rsidR="008449F6" w:rsidRDefault="008449F6" w:rsidP="008A5A86">
            <w:pPr>
              <w:spacing w:line="480" w:lineRule="auto"/>
              <w:jc w:val="center"/>
            </w:pPr>
            <w:r>
              <w:t>Month 6</w:t>
            </w:r>
          </w:p>
        </w:tc>
        <w:tc>
          <w:tcPr>
            <w:tcW w:w="8120" w:type="dxa"/>
            <w:gridSpan w:val="4"/>
            <w:vMerge/>
          </w:tcPr>
          <w:p w14:paraId="39E27D52" w14:textId="77777777" w:rsidR="008449F6" w:rsidRPr="008A5A86" w:rsidRDefault="008449F6" w:rsidP="008A5A86">
            <w:pPr>
              <w:spacing w:line="480" w:lineRule="auto"/>
              <w:jc w:val="center"/>
            </w:pPr>
          </w:p>
        </w:tc>
      </w:tr>
    </w:tbl>
    <w:p w14:paraId="36A42DBB" w14:textId="64E836D7" w:rsidR="000105F0" w:rsidRPr="00DD332E" w:rsidRDefault="000105F0" w:rsidP="008A5A86">
      <w:pPr>
        <w:spacing w:line="480" w:lineRule="auto"/>
        <w:jc w:val="center"/>
      </w:pPr>
    </w:p>
    <w:p w14:paraId="537B42E3" w14:textId="77777777" w:rsidR="00F90114" w:rsidRPr="00DD332E" w:rsidRDefault="00F90114" w:rsidP="00DD332E">
      <w:pPr>
        <w:spacing w:after="0" w:afterAutospacing="0" w:line="480" w:lineRule="auto"/>
        <w:sectPr w:rsidR="00F90114" w:rsidRPr="00DD332E" w:rsidSect="00944C9A">
          <w:headerReference w:type="default" r:id="rId47"/>
          <w:footerReference w:type="default" r:id="rId48"/>
          <w:pgSz w:w="11907" w:h="16840" w:code="9"/>
          <w:pgMar w:top="1134" w:right="851" w:bottom="1134" w:left="1134" w:header="709" w:footer="709" w:gutter="0"/>
          <w:cols w:space="708"/>
          <w:docGrid w:linePitch="360"/>
        </w:sectPr>
      </w:pPr>
    </w:p>
    <w:p w14:paraId="2543D67A" w14:textId="08E90FCC" w:rsidR="00944C9A" w:rsidRDefault="00944C9A" w:rsidP="00944C9A">
      <w:pPr>
        <w:spacing w:line="480" w:lineRule="auto"/>
        <w:jc w:val="center"/>
        <w:rPr>
          <w:b/>
          <w:u w:val="single"/>
        </w:rPr>
      </w:pPr>
      <w:r>
        <w:rPr>
          <w:b/>
          <w:u w:val="single"/>
        </w:rPr>
        <w:lastRenderedPageBreak/>
        <w:t xml:space="preserve">APPENDIX iii. </w:t>
      </w:r>
    </w:p>
    <w:p w14:paraId="3AC1E425" w14:textId="23BC401A" w:rsidR="000105F0" w:rsidRPr="00944C9A" w:rsidRDefault="00944C9A" w:rsidP="00944C9A">
      <w:pPr>
        <w:pStyle w:val="Title"/>
        <w:rPr>
          <w:u w:val="single"/>
        </w:rPr>
      </w:pPr>
      <w:r w:rsidRPr="00944C9A">
        <w:rPr>
          <w:u w:val="single"/>
        </w:rPr>
        <w:t>BUSINESS PROCESS ANALYSIS AND IMPROVEMENT STRATEGY PLAN 2016</w:t>
      </w:r>
    </w:p>
    <w:p w14:paraId="3B5A2593" w14:textId="31EF5ABC" w:rsidR="000105F0" w:rsidRPr="00944C9A" w:rsidRDefault="00944C9A" w:rsidP="000105F0">
      <w:pPr>
        <w:pStyle w:val="Title"/>
        <w:rPr>
          <w:u w:val="single"/>
        </w:rPr>
      </w:pPr>
      <w:r w:rsidRPr="00944C9A">
        <w:rPr>
          <w:u w:val="single"/>
        </w:rPr>
        <w:t>PROJECT KEY OBJECTIVES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7"/>
        <w:gridCol w:w="51"/>
        <w:gridCol w:w="1399"/>
        <w:gridCol w:w="2921"/>
        <w:gridCol w:w="23"/>
        <w:gridCol w:w="2126"/>
        <w:gridCol w:w="11"/>
        <w:gridCol w:w="2006"/>
      </w:tblGrid>
      <w:tr w:rsidR="000105F0" w:rsidRPr="000105F0" w14:paraId="67D52044" w14:textId="77777777" w:rsidTr="000105F0">
        <w:tc>
          <w:tcPr>
            <w:tcW w:w="7087" w:type="dxa"/>
            <w:gridSpan w:val="3"/>
            <w:tcBorders>
              <w:top w:val="single" w:sz="4" w:space="0" w:color="auto"/>
              <w:left w:val="single" w:sz="4" w:space="0" w:color="auto"/>
              <w:bottom w:val="single" w:sz="4" w:space="0" w:color="auto"/>
              <w:right w:val="single" w:sz="4" w:space="0" w:color="auto"/>
            </w:tcBorders>
            <w:hideMark/>
          </w:tcPr>
          <w:p w14:paraId="0C6052D8" w14:textId="77777777" w:rsidR="000105F0" w:rsidRDefault="000105F0">
            <w:pPr>
              <w:rPr>
                <w:rFonts w:ascii="Times New Roman" w:hAnsi="Times New Roman"/>
                <w:bCs/>
              </w:rPr>
            </w:pPr>
            <w:r>
              <w:rPr>
                <w:b/>
              </w:rPr>
              <w:t>Employee Name:</w:t>
            </w:r>
            <w:r>
              <w:rPr>
                <w:bCs/>
              </w:rPr>
              <w:t xml:space="preserve">  Ramona Valentine</w:t>
            </w:r>
          </w:p>
          <w:p w14:paraId="6656E529" w14:textId="77777777" w:rsidR="000105F0" w:rsidRDefault="000105F0">
            <w:pPr>
              <w:rPr>
                <w:rFonts w:ascii="Times New Roman" w:hAnsi="Times New Roman"/>
                <w:b/>
                <w:lang w:val="en-GB"/>
              </w:rPr>
            </w:pPr>
            <w:r>
              <w:rPr>
                <w:b/>
              </w:rPr>
              <w:t xml:space="preserve"> Line Manager Name:</w:t>
            </w:r>
            <w:r>
              <w:rPr>
                <w:bCs/>
              </w:rPr>
              <w:t xml:space="preserve">  Aidan Swords</w:t>
            </w:r>
          </w:p>
        </w:tc>
        <w:tc>
          <w:tcPr>
            <w:tcW w:w="7087" w:type="dxa"/>
            <w:gridSpan w:val="5"/>
            <w:tcBorders>
              <w:top w:val="single" w:sz="4" w:space="0" w:color="auto"/>
              <w:left w:val="single" w:sz="4" w:space="0" w:color="auto"/>
              <w:bottom w:val="single" w:sz="4" w:space="0" w:color="auto"/>
              <w:right w:val="single" w:sz="4" w:space="0" w:color="auto"/>
            </w:tcBorders>
            <w:hideMark/>
          </w:tcPr>
          <w:p w14:paraId="2EA234AE" w14:textId="77777777" w:rsidR="000105F0" w:rsidRDefault="000105F0">
            <w:pPr>
              <w:rPr>
                <w:rFonts w:ascii="Times New Roman" w:hAnsi="Times New Roman"/>
                <w:b/>
                <w:lang w:val="en-GB"/>
              </w:rPr>
            </w:pPr>
            <w:r>
              <w:rPr>
                <w:b/>
              </w:rPr>
              <w:t>Performance Period</w:t>
            </w:r>
          </w:p>
          <w:p w14:paraId="1FCBC86F" w14:textId="77777777" w:rsidR="000105F0" w:rsidRDefault="000105F0">
            <w:pPr>
              <w:rPr>
                <w:rFonts w:ascii="Times New Roman" w:hAnsi="Times New Roman"/>
                <w:b/>
                <w:lang w:val="en-GB"/>
              </w:rPr>
            </w:pPr>
            <w:r>
              <w:rPr>
                <w:b/>
              </w:rPr>
              <w:t>From:      1</w:t>
            </w:r>
            <w:r>
              <w:rPr>
                <w:b/>
                <w:vertAlign w:val="superscript"/>
              </w:rPr>
              <w:t>st</w:t>
            </w:r>
            <w:r>
              <w:rPr>
                <w:b/>
              </w:rPr>
              <w:t xml:space="preserve"> Feb 2016                                 To:  26</w:t>
            </w:r>
            <w:r>
              <w:rPr>
                <w:b/>
                <w:vertAlign w:val="superscript"/>
              </w:rPr>
              <w:t>th</w:t>
            </w:r>
            <w:r>
              <w:rPr>
                <w:b/>
              </w:rPr>
              <w:t xml:space="preserve"> Aug 2016</w:t>
            </w:r>
          </w:p>
        </w:tc>
      </w:tr>
      <w:tr w:rsidR="000105F0" w:rsidRPr="000105F0" w14:paraId="38780646" w14:textId="77777777" w:rsidTr="000105F0">
        <w:trPr>
          <w:trHeight w:val="3462"/>
        </w:trPr>
        <w:tc>
          <w:tcPr>
            <w:tcW w:w="5637" w:type="dxa"/>
            <w:tcBorders>
              <w:top w:val="single" w:sz="4" w:space="0" w:color="auto"/>
              <w:left w:val="single" w:sz="4" w:space="0" w:color="auto"/>
              <w:bottom w:val="single" w:sz="4" w:space="0" w:color="auto"/>
              <w:right w:val="single" w:sz="4" w:space="0" w:color="auto"/>
            </w:tcBorders>
          </w:tcPr>
          <w:p w14:paraId="7643B7A7" w14:textId="77777777" w:rsidR="000105F0" w:rsidRDefault="000105F0">
            <w:pPr>
              <w:rPr>
                <w:rFonts w:ascii="Times New Roman" w:hAnsi="Times New Roman"/>
                <w:b/>
                <w:bCs/>
              </w:rPr>
            </w:pPr>
            <w:r>
              <w:rPr>
                <w:b/>
                <w:bCs/>
              </w:rPr>
              <w:t>Objective 1:</w:t>
            </w:r>
          </w:p>
          <w:p w14:paraId="7CB575F3" w14:textId="77777777" w:rsidR="000105F0" w:rsidRDefault="000105F0">
            <w:pPr>
              <w:rPr>
                <w:b/>
                <w:bCs/>
              </w:rPr>
            </w:pPr>
            <w:r>
              <w:rPr>
                <w:b/>
                <w:bCs/>
              </w:rPr>
              <w:t xml:space="preserve">To identify and interpret incident trends through data and graphs collated for reports and presentation/project.  </w:t>
            </w:r>
          </w:p>
          <w:p w14:paraId="587ADBAB" w14:textId="77777777" w:rsidR="000105F0" w:rsidRDefault="000105F0">
            <w:pPr>
              <w:rPr>
                <w:b/>
                <w:bCs/>
              </w:rPr>
            </w:pPr>
          </w:p>
          <w:p w14:paraId="7C4A1AA4" w14:textId="77777777" w:rsidR="000105F0" w:rsidRDefault="000105F0">
            <w:pPr>
              <w:rPr>
                <w:b/>
                <w:bCs/>
              </w:rPr>
            </w:pPr>
            <w:r>
              <w:rPr>
                <w:b/>
                <w:bCs/>
              </w:rPr>
              <w:t>Collate current graphs and data to start off – 1</w:t>
            </w:r>
            <w:r>
              <w:rPr>
                <w:b/>
                <w:bCs/>
                <w:vertAlign w:val="superscript"/>
              </w:rPr>
              <w:t>st</w:t>
            </w:r>
            <w:r>
              <w:rPr>
                <w:b/>
                <w:bCs/>
              </w:rPr>
              <w:t xml:space="preserve"> Feb 2016</w:t>
            </w:r>
          </w:p>
          <w:p w14:paraId="41ECF885" w14:textId="77777777" w:rsidR="000105F0" w:rsidRDefault="000105F0">
            <w:pPr>
              <w:rPr>
                <w:b/>
                <w:bCs/>
              </w:rPr>
            </w:pPr>
          </w:p>
          <w:p w14:paraId="3B06D238" w14:textId="77777777" w:rsidR="000105F0" w:rsidRDefault="000105F0">
            <w:pPr>
              <w:rPr>
                <w:b/>
                <w:bCs/>
              </w:rPr>
            </w:pPr>
          </w:p>
          <w:p w14:paraId="0FBB8843" w14:textId="77777777" w:rsidR="000105F0" w:rsidRDefault="000105F0">
            <w:pPr>
              <w:rPr>
                <w:b/>
                <w:bCs/>
              </w:rPr>
            </w:pPr>
          </w:p>
          <w:p w14:paraId="2867249E" w14:textId="77777777" w:rsidR="000105F0" w:rsidRDefault="000105F0">
            <w:pPr>
              <w:rPr>
                <w:rFonts w:ascii="Times New Roman" w:hAnsi="Times New Roman"/>
                <w:b/>
                <w:bCs/>
              </w:rPr>
            </w:pPr>
            <w:r>
              <w:rPr>
                <w:b/>
                <w:bCs/>
              </w:rPr>
              <w:t>Then view it as it stands against other statistical analysis</w:t>
            </w:r>
          </w:p>
        </w:tc>
        <w:tc>
          <w:tcPr>
            <w:tcW w:w="4394" w:type="dxa"/>
            <w:gridSpan w:val="4"/>
            <w:tcBorders>
              <w:top w:val="single" w:sz="4" w:space="0" w:color="auto"/>
              <w:left w:val="single" w:sz="4" w:space="0" w:color="auto"/>
              <w:bottom w:val="single" w:sz="4" w:space="0" w:color="auto"/>
              <w:right w:val="single" w:sz="4" w:space="0" w:color="auto"/>
            </w:tcBorders>
          </w:tcPr>
          <w:p w14:paraId="17F496AB" w14:textId="77777777" w:rsidR="000105F0" w:rsidRDefault="000105F0">
            <w:pPr>
              <w:rPr>
                <w:rFonts w:ascii="Times New Roman" w:hAnsi="Times New Roman"/>
                <w:b/>
                <w:bCs/>
              </w:rPr>
            </w:pPr>
            <w:r>
              <w:rPr>
                <w:b/>
                <w:bCs/>
              </w:rPr>
              <w:t>Measures of Success</w:t>
            </w:r>
          </w:p>
          <w:p w14:paraId="783A3D6F" w14:textId="77777777" w:rsidR="000105F0" w:rsidRDefault="000105F0">
            <w:pPr>
              <w:pStyle w:val="Title"/>
              <w:jc w:val="left"/>
              <w:rPr>
                <w:bCs w:val="0"/>
                <w:sz w:val="24"/>
              </w:rPr>
            </w:pPr>
            <w:r>
              <w:rPr>
                <w:bCs w:val="0"/>
                <w:sz w:val="24"/>
              </w:rPr>
              <w:t>1 All-non closed incidents</w:t>
            </w:r>
          </w:p>
          <w:p w14:paraId="6D53CF6C" w14:textId="77777777" w:rsidR="000105F0" w:rsidRDefault="000105F0">
            <w:pPr>
              <w:pStyle w:val="Title"/>
              <w:jc w:val="left"/>
              <w:rPr>
                <w:bCs w:val="0"/>
                <w:sz w:val="24"/>
              </w:rPr>
            </w:pPr>
            <w:r>
              <w:rPr>
                <w:bCs w:val="0"/>
                <w:sz w:val="24"/>
              </w:rPr>
              <w:t>Incident Metrics</w:t>
            </w:r>
          </w:p>
          <w:p w14:paraId="43494511" w14:textId="77777777" w:rsidR="000105F0" w:rsidRDefault="000105F0">
            <w:pPr>
              <w:pStyle w:val="Title"/>
              <w:jc w:val="left"/>
              <w:rPr>
                <w:bCs w:val="0"/>
                <w:sz w:val="24"/>
              </w:rPr>
            </w:pPr>
          </w:p>
          <w:p w14:paraId="6CEB6721" w14:textId="77777777" w:rsidR="000105F0" w:rsidRDefault="000105F0">
            <w:pPr>
              <w:pStyle w:val="Title"/>
              <w:jc w:val="left"/>
              <w:rPr>
                <w:bCs w:val="0"/>
                <w:sz w:val="24"/>
              </w:rPr>
            </w:pPr>
            <w:r>
              <w:rPr>
                <w:bCs w:val="0"/>
                <w:sz w:val="24"/>
              </w:rPr>
              <w:t>Status of Reasons</w:t>
            </w:r>
          </w:p>
          <w:p w14:paraId="1DE0418B" w14:textId="77777777" w:rsidR="000105F0" w:rsidRDefault="000105F0">
            <w:pPr>
              <w:pStyle w:val="Title"/>
              <w:jc w:val="left"/>
              <w:rPr>
                <w:bCs w:val="0"/>
                <w:sz w:val="24"/>
              </w:rPr>
            </w:pPr>
          </w:p>
          <w:p w14:paraId="3F3F4232" w14:textId="77777777" w:rsidR="000105F0" w:rsidRDefault="000105F0">
            <w:pPr>
              <w:pStyle w:val="Title"/>
              <w:jc w:val="left"/>
              <w:rPr>
                <w:bCs w:val="0"/>
                <w:sz w:val="24"/>
              </w:rPr>
            </w:pPr>
            <w:r>
              <w:rPr>
                <w:bCs w:val="0"/>
                <w:sz w:val="24"/>
              </w:rPr>
              <w:t>Support Team individual incidents open and reasons</w:t>
            </w:r>
          </w:p>
          <w:p w14:paraId="78DB43B0" w14:textId="77777777" w:rsidR="000105F0" w:rsidRDefault="000105F0">
            <w:pPr>
              <w:pStyle w:val="Title"/>
              <w:jc w:val="left"/>
              <w:rPr>
                <w:bCs w:val="0"/>
                <w:sz w:val="24"/>
              </w:rPr>
            </w:pPr>
          </w:p>
          <w:p w14:paraId="12C8AB9F" w14:textId="77777777" w:rsidR="000105F0" w:rsidRDefault="000105F0">
            <w:pPr>
              <w:pStyle w:val="Title"/>
              <w:jc w:val="left"/>
              <w:rPr>
                <w:bCs w:val="0"/>
                <w:sz w:val="24"/>
              </w:rPr>
            </w:pPr>
            <w:r>
              <w:rPr>
                <w:bCs w:val="0"/>
                <w:sz w:val="24"/>
              </w:rPr>
              <w:t>From weekly report emails</w:t>
            </w:r>
          </w:p>
          <w:p w14:paraId="376CA6C3" w14:textId="77777777" w:rsidR="000105F0" w:rsidRDefault="000105F0" w:rsidP="000105F0">
            <w:pPr>
              <w:pStyle w:val="Title"/>
              <w:jc w:val="left"/>
              <w:rPr>
                <w:bCs w:val="0"/>
              </w:rPr>
            </w:pPr>
          </w:p>
        </w:tc>
        <w:tc>
          <w:tcPr>
            <w:tcW w:w="2126" w:type="dxa"/>
            <w:tcBorders>
              <w:top w:val="single" w:sz="4" w:space="0" w:color="auto"/>
              <w:left w:val="single" w:sz="4" w:space="0" w:color="auto"/>
              <w:bottom w:val="single" w:sz="4" w:space="0" w:color="auto"/>
              <w:right w:val="single" w:sz="4" w:space="0" w:color="auto"/>
            </w:tcBorders>
          </w:tcPr>
          <w:p w14:paraId="5E4662ED" w14:textId="77777777" w:rsidR="000105F0" w:rsidRDefault="000105F0">
            <w:pPr>
              <w:rPr>
                <w:rFonts w:ascii="Times New Roman" w:hAnsi="Times New Roman"/>
                <w:b/>
                <w:lang w:val="en-GB"/>
              </w:rPr>
            </w:pPr>
            <w:r>
              <w:rPr>
                <w:b/>
              </w:rPr>
              <w:t>Due Date</w:t>
            </w:r>
          </w:p>
          <w:p w14:paraId="44895436" w14:textId="77777777" w:rsidR="000105F0" w:rsidRDefault="000105F0">
            <w:pPr>
              <w:rPr>
                <w:b/>
              </w:rPr>
            </w:pPr>
            <w:r>
              <w:rPr>
                <w:b/>
              </w:rPr>
              <w:t>Review weekly</w:t>
            </w:r>
          </w:p>
          <w:p w14:paraId="63707514" w14:textId="77777777" w:rsidR="000105F0" w:rsidRDefault="000105F0">
            <w:pPr>
              <w:rPr>
                <w:b/>
              </w:rPr>
            </w:pPr>
          </w:p>
          <w:p w14:paraId="6C487BD2" w14:textId="77777777" w:rsidR="000105F0" w:rsidRDefault="000105F0">
            <w:pPr>
              <w:rPr>
                <w:b/>
              </w:rPr>
            </w:pPr>
            <w:r>
              <w:rPr>
                <w:b/>
              </w:rPr>
              <w:t>Snapshot end of each month</w:t>
            </w:r>
          </w:p>
          <w:p w14:paraId="33C31549" w14:textId="77777777" w:rsidR="000105F0" w:rsidRDefault="000105F0">
            <w:pPr>
              <w:rPr>
                <w:b/>
              </w:rPr>
            </w:pPr>
          </w:p>
          <w:p w14:paraId="5E145DDF" w14:textId="77777777" w:rsidR="000105F0" w:rsidRDefault="000105F0">
            <w:pPr>
              <w:rPr>
                <w:b/>
              </w:rPr>
            </w:pPr>
            <w:r>
              <w:rPr>
                <w:b/>
              </w:rPr>
              <w:t>End 26</w:t>
            </w:r>
            <w:r>
              <w:rPr>
                <w:b/>
                <w:vertAlign w:val="superscript"/>
              </w:rPr>
              <w:t>th</w:t>
            </w:r>
            <w:r>
              <w:rPr>
                <w:b/>
              </w:rPr>
              <w:t xml:space="preserve"> Aug 2016</w:t>
            </w:r>
          </w:p>
          <w:p w14:paraId="4E62115F" w14:textId="77777777" w:rsidR="000105F0" w:rsidRDefault="000105F0">
            <w:pPr>
              <w:rPr>
                <w:b/>
              </w:rPr>
            </w:pPr>
          </w:p>
          <w:p w14:paraId="1B9ECFE7" w14:textId="77777777" w:rsidR="000105F0" w:rsidRDefault="000105F0">
            <w:pPr>
              <w:rPr>
                <w:b/>
              </w:rPr>
            </w:pPr>
            <w:r>
              <w:rPr>
                <w:b/>
              </w:rPr>
              <w:t>Weekly Fridays</w:t>
            </w:r>
          </w:p>
          <w:p w14:paraId="369A8A64" w14:textId="77777777" w:rsidR="000105F0" w:rsidRDefault="000105F0">
            <w:pPr>
              <w:rPr>
                <w:rFonts w:ascii="Times New Roman" w:hAnsi="Times New Roman"/>
                <w:b/>
                <w:lang w:val="en-GB"/>
              </w:rPr>
            </w:pPr>
            <w:r>
              <w:rPr>
                <w:b/>
              </w:rPr>
              <w:t>End 26</w:t>
            </w:r>
            <w:r>
              <w:rPr>
                <w:b/>
                <w:vertAlign w:val="superscript"/>
              </w:rPr>
              <w:t>th</w:t>
            </w:r>
            <w:r>
              <w:rPr>
                <w:b/>
              </w:rPr>
              <w:t xml:space="preserve"> Aug 2016</w:t>
            </w:r>
          </w:p>
        </w:tc>
        <w:tc>
          <w:tcPr>
            <w:tcW w:w="2017" w:type="dxa"/>
            <w:gridSpan w:val="2"/>
            <w:tcBorders>
              <w:top w:val="single" w:sz="4" w:space="0" w:color="auto"/>
              <w:left w:val="single" w:sz="4" w:space="0" w:color="auto"/>
              <w:bottom w:val="single" w:sz="4" w:space="0" w:color="auto"/>
              <w:right w:val="single" w:sz="4" w:space="0" w:color="auto"/>
            </w:tcBorders>
          </w:tcPr>
          <w:p w14:paraId="61BBDE04" w14:textId="77777777" w:rsidR="000105F0" w:rsidRDefault="000105F0">
            <w:pPr>
              <w:pStyle w:val="Title"/>
              <w:jc w:val="left"/>
              <w:rPr>
                <w:rFonts w:ascii="Times New Roman" w:hAnsi="Times New Roman" w:cs="Times New Roman"/>
                <w:bCs w:val="0"/>
                <w:sz w:val="24"/>
              </w:rPr>
            </w:pPr>
            <w:r>
              <w:rPr>
                <w:bCs w:val="0"/>
                <w:sz w:val="24"/>
              </w:rPr>
              <w:t>Other Staff</w:t>
            </w:r>
          </w:p>
          <w:p w14:paraId="01B8C9CC" w14:textId="77777777" w:rsidR="000105F0" w:rsidRDefault="000105F0">
            <w:pPr>
              <w:pStyle w:val="Title"/>
              <w:jc w:val="left"/>
              <w:rPr>
                <w:bCs w:val="0"/>
                <w:sz w:val="24"/>
              </w:rPr>
            </w:pPr>
            <w:r>
              <w:rPr>
                <w:bCs w:val="0"/>
                <w:sz w:val="24"/>
              </w:rPr>
              <w:t>Aidan (lead)</w:t>
            </w:r>
          </w:p>
          <w:p w14:paraId="292255AD" w14:textId="77777777" w:rsidR="000105F0" w:rsidRDefault="000105F0">
            <w:pPr>
              <w:pStyle w:val="Title"/>
              <w:jc w:val="left"/>
              <w:rPr>
                <w:bCs w:val="0"/>
                <w:sz w:val="24"/>
              </w:rPr>
            </w:pPr>
          </w:p>
          <w:p w14:paraId="253D9B07" w14:textId="77777777" w:rsidR="000105F0" w:rsidRDefault="000105F0">
            <w:pPr>
              <w:pStyle w:val="Title"/>
              <w:jc w:val="left"/>
              <w:rPr>
                <w:bCs w:val="0"/>
                <w:sz w:val="24"/>
              </w:rPr>
            </w:pPr>
            <w:r>
              <w:rPr>
                <w:bCs w:val="0"/>
                <w:sz w:val="24"/>
              </w:rPr>
              <w:t xml:space="preserve">Level 1 </w:t>
            </w:r>
          </w:p>
          <w:p w14:paraId="47712978" w14:textId="77777777" w:rsidR="000105F0" w:rsidRDefault="000105F0">
            <w:pPr>
              <w:pStyle w:val="Title"/>
              <w:jc w:val="left"/>
              <w:rPr>
                <w:bCs w:val="0"/>
                <w:sz w:val="24"/>
              </w:rPr>
            </w:pPr>
            <w:r>
              <w:rPr>
                <w:bCs w:val="0"/>
                <w:sz w:val="24"/>
              </w:rPr>
              <w:t>Level 2</w:t>
            </w:r>
          </w:p>
          <w:p w14:paraId="5B50B6D6" w14:textId="77777777" w:rsidR="000105F0" w:rsidRDefault="000105F0">
            <w:pPr>
              <w:pStyle w:val="Title"/>
              <w:jc w:val="left"/>
              <w:rPr>
                <w:bCs w:val="0"/>
                <w:sz w:val="24"/>
              </w:rPr>
            </w:pPr>
          </w:p>
          <w:p w14:paraId="42830C34" w14:textId="77777777" w:rsidR="000105F0" w:rsidRDefault="000105F0">
            <w:pPr>
              <w:pStyle w:val="Title"/>
              <w:jc w:val="left"/>
              <w:rPr>
                <w:bCs w:val="0"/>
                <w:sz w:val="24"/>
              </w:rPr>
            </w:pPr>
            <w:r>
              <w:rPr>
                <w:bCs w:val="0"/>
                <w:sz w:val="24"/>
              </w:rPr>
              <w:t>Senior key</w:t>
            </w:r>
          </w:p>
        </w:tc>
      </w:tr>
      <w:tr w:rsidR="000105F0" w:rsidRPr="000105F0" w14:paraId="03478656" w14:textId="77777777" w:rsidTr="000105F0">
        <w:trPr>
          <w:trHeight w:val="768"/>
        </w:trPr>
        <w:tc>
          <w:tcPr>
            <w:tcW w:w="14174" w:type="dxa"/>
            <w:gridSpan w:val="8"/>
            <w:tcBorders>
              <w:top w:val="single" w:sz="4" w:space="0" w:color="auto"/>
              <w:left w:val="single" w:sz="4" w:space="0" w:color="auto"/>
              <w:bottom w:val="single" w:sz="4" w:space="0" w:color="auto"/>
              <w:right w:val="single" w:sz="4" w:space="0" w:color="auto"/>
            </w:tcBorders>
          </w:tcPr>
          <w:p w14:paraId="6F958E08" w14:textId="77777777" w:rsidR="000105F0" w:rsidRDefault="000105F0">
            <w:pPr>
              <w:rPr>
                <w:rFonts w:ascii="Times New Roman" w:hAnsi="Times New Roman"/>
                <w:lang w:val="en-GB"/>
              </w:rPr>
            </w:pPr>
            <w:r>
              <w:rPr>
                <w:b/>
              </w:rPr>
              <w:lastRenderedPageBreak/>
              <w:t>Update: (Quarterly: Employee and Line Manager)</w:t>
            </w:r>
          </w:p>
          <w:p w14:paraId="5776CA9B" w14:textId="77777777" w:rsidR="000105F0" w:rsidRDefault="000105F0">
            <w:pPr>
              <w:rPr>
                <w:rFonts w:ascii="Times New Roman" w:hAnsi="Times New Roman"/>
                <w:lang w:val="en-GB"/>
              </w:rPr>
            </w:pPr>
          </w:p>
        </w:tc>
      </w:tr>
      <w:tr w:rsidR="000105F0" w:rsidRPr="000105F0" w14:paraId="7F7C74C5" w14:textId="77777777" w:rsidTr="000105F0">
        <w:tc>
          <w:tcPr>
            <w:tcW w:w="5688" w:type="dxa"/>
            <w:gridSpan w:val="2"/>
            <w:tcBorders>
              <w:top w:val="single" w:sz="4" w:space="0" w:color="auto"/>
              <w:left w:val="single" w:sz="4" w:space="0" w:color="auto"/>
              <w:bottom w:val="single" w:sz="4" w:space="0" w:color="auto"/>
              <w:right w:val="single" w:sz="4" w:space="0" w:color="auto"/>
            </w:tcBorders>
          </w:tcPr>
          <w:p w14:paraId="69F9458A" w14:textId="77777777" w:rsidR="000105F0" w:rsidRDefault="000105F0">
            <w:pPr>
              <w:pStyle w:val="Title"/>
              <w:jc w:val="left"/>
              <w:rPr>
                <w:rFonts w:ascii="Times New Roman" w:hAnsi="Times New Roman" w:cs="Times New Roman"/>
                <w:bCs w:val="0"/>
                <w:sz w:val="24"/>
              </w:rPr>
            </w:pPr>
            <w:r>
              <w:rPr>
                <w:b w:val="0"/>
                <w:bCs w:val="0"/>
                <w:color w:val="333399"/>
              </w:rPr>
              <w:br w:type="page"/>
            </w:r>
            <w:r>
              <w:rPr>
                <w:bCs w:val="0"/>
                <w:sz w:val="24"/>
              </w:rPr>
              <w:t>Objective 2:</w:t>
            </w:r>
          </w:p>
          <w:p w14:paraId="2C95FD25" w14:textId="77777777" w:rsidR="000105F0" w:rsidRDefault="000105F0">
            <w:pPr>
              <w:rPr>
                <w:b/>
                <w:bCs/>
              </w:rPr>
            </w:pPr>
            <w:r>
              <w:rPr>
                <w:b/>
                <w:bCs/>
              </w:rPr>
              <w:t>To interpret and report current graphs and data FOR WAKEFIELD account only</w:t>
            </w:r>
          </w:p>
          <w:p w14:paraId="111D3DB9" w14:textId="77777777" w:rsidR="000105F0" w:rsidRDefault="000105F0">
            <w:pPr>
              <w:rPr>
                <w:b/>
                <w:bCs/>
              </w:rPr>
            </w:pPr>
          </w:p>
          <w:p w14:paraId="29D5AE69" w14:textId="77777777" w:rsidR="000105F0" w:rsidRDefault="000105F0">
            <w:pPr>
              <w:rPr>
                <w:b/>
                <w:bCs/>
              </w:rPr>
            </w:pPr>
          </w:p>
          <w:p w14:paraId="0590C193" w14:textId="77777777" w:rsidR="000105F0" w:rsidRDefault="000105F0">
            <w:pPr>
              <w:rPr>
                <w:b/>
                <w:bCs/>
              </w:rPr>
            </w:pPr>
          </w:p>
          <w:p w14:paraId="57E642EE" w14:textId="2371A651" w:rsidR="000105F0" w:rsidRDefault="000105F0" w:rsidP="00B86615">
            <w:pPr>
              <w:rPr>
                <w:bCs/>
              </w:rPr>
            </w:pPr>
            <w:r>
              <w:rPr>
                <w:b/>
                <w:bCs/>
              </w:rPr>
              <w:t>Then view it as it stands against other statistical analysis – 1</w:t>
            </w:r>
            <w:r>
              <w:rPr>
                <w:b/>
                <w:bCs/>
                <w:vertAlign w:val="superscript"/>
              </w:rPr>
              <w:t>st</w:t>
            </w:r>
            <w:r>
              <w:rPr>
                <w:b/>
                <w:bCs/>
              </w:rPr>
              <w:t xml:space="preserve"> March 2016</w:t>
            </w:r>
          </w:p>
        </w:tc>
        <w:tc>
          <w:tcPr>
            <w:tcW w:w="4320" w:type="dxa"/>
            <w:gridSpan w:val="2"/>
            <w:tcBorders>
              <w:top w:val="single" w:sz="4" w:space="0" w:color="auto"/>
              <w:left w:val="single" w:sz="4" w:space="0" w:color="auto"/>
              <w:bottom w:val="single" w:sz="4" w:space="0" w:color="auto"/>
              <w:right w:val="single" w:sz="4" w:space="0" w:color="auto"/>
            </w:tcBorders>
          </w:tcPr>
          <w:p w14:paraId="37A28B57" w14:textId="77777777" w:rsidR="000105F0" w:rsidRDefault="000105F0">
            <w:pPr>
              <w:pStyle w:val="Title"/>
              <w:jc w:val="left"/>
              <w:rPr>
                <w:rFonts w:ascii="Times New Roman" w:hAnsi="Times New Roman" w:cs="Times New Roman"/>
                <w:bCs w:val="0"/>
                <w:sz w:val="24"/>
              </w:rPr>
            </w:pPr>
            <w:r>
              <w:rPr>
                <w:bCs w:val="0"/>
                <w:sz w:val="24"/>
              </w:rPr>
              <w:t>Measures of Success:</w:t>
            </w:r>
          </w:p>
          <w:p w14:paraId="2BF7894F" w14:textId="77777777" w:rsidR="000105F0" w:rsidRDefault="000105F0">
            <w:pPr>
              <w:pStyle w:val="Title"/>
              <w:jc w:val="left"/>
              <w:rPr>
                <w:bCs w:val="0"/>
                <w:color w:val="333399"/>
                <w:sz w:val="24"/>
              </w:rPr>
            </w:pPr>
            <w:r>
              <w:rPr>
                <w:bCs w:val="0"/>
                <w:sz w:val="24"/>
              </w:rPr>
              <w:t>1 All-non closed incidents</w:t>
            </w:r>
          </w:p>
          <w:p w14:paraId="525B5E76" w14:textId="77777777" w:rsidR="000105F0" w:rsidRDefault="000105F0">
            <w:pPr>
              <w:pStyle w:val="Title"/>
              <w:jc w:val="left"/>
              <w:rPr>
                <w:bCs w:val="0"/>
                <w:sz w:val="24"/>
              </w:rPr>
            </w:pPr>
            <w:r>
              <w:rPr>
                <w:bCs w:val="0"/>
                <w:sz w:val="24"/>
              </w:rPr>
              <w:t>Incident Metrics</w:t>
            </w:r>
          </w:p>
          <w:p w14:paraId="1643A8A4" w14:textId="77777777" w:rsidR="000105F0" w:rsidRDefault="000105F0">
            <w:pPr>
              <w:pStyle w:val="Title"/>
              <w:jc w:val="left"/>
              <w:rPr>
                <w:bCs w:val="0"/>
                <w:sz w:val="24"/>
              </w:rPr>
            </w:pPr>
          </w:p>
          <w:p w14:paraId="3CA951E7" w14:textId="77777777" w:rsidR="000105F0" w:rsidRDefault="000105F0">
            <w:pPr>
              <w:pStyle w:val="Title"/>
              <w:jc w:val="left"/>
              <w:rPr>
                <w:bCs w:val="0"/>
                <w:sz w:val="24"/>
              </w:rPr>
            </w:pPr>
            <w:r>
              <w:rPr>
                <w:bCs w:val="0"/>
                <w:sz w:val="24"/>
              </w:rPr>
              <w:t>Status of Reasons</w:t>
            </w:r>
          </w:p>
          <w:p w14:paraId="46B7D8D8" w14:textId="77777777" w:rsidR="000105F0" w:rsidRDefault="000105F0">
            <w:pPr>
              <w:pStyle w:val="Title"/>
              <w:jc w:val="left"/>
              <w:rPr>
                <w:b w:val="0"/>
                <w:bCs w:val="0"/>
                <w:sz w:val="24"/>
              </w:rPr>
            </w:pPr>
          </w:p>
          <w:p w14:paraId="191C9E95" w14:textId="1336413E" w:rsidR="000105F0" w:rsidRDefault="000105F0" w:rsidP="00B86615">
            <w:pPr>
              <w:pStyle w:val="Title"/>
              <w:jc w:val="left"/>
              <w:rPr>
                <w:b w:val="0"/>
                <w:bCs w:val="0"/>
                <w:sz w:val="24"/>
              </w:rPr>
            </w:pPr>
            <w:r>
              <w:rPr>
                <w:bCs w:val="0"/>
                <w:sz w:val="24"/>
              </w:rPr>
              <w:t>From weekly report emails</w:t>
            </w:r>
          </w:p>
        </w:tc>
        <w:tc>
          <w:tcPr>
            <w:tcW w:w="2160" w:type="dxa"/>
            <w:gridSpan w:val="3"/>
            <w:tcBorders>
              <w:top w:val="single" w:sz="4" w:space="0" w:color="auto"/>
              <w:left w:val="single" w:sz="4" w:space="0" w:color="auto"/>
              <w:bottom w:val="single" w:sz="4" w:space="0" w:color="auto"/>
              <w:right w:val="single" w:sz="4" w:space="0" w:color="auto"/>
            </w:tcBorders>
          </w:tcPr>
          <w:p w14:paraId="79FC7325" w14:textId="77777777" w:rsidR="000105F0" w:rsidRDefault="000105F0">
            <w:pPr>
              <w:pStyle w:val="Title"/>
              <w:jc w:val="left"/>
              <w:rPr>
                <w:rFonts w:ascii="Times New Roman" w:hAnsi="Times New Roman" w:cs="Times New Roman"/>
                <w:bCs w:val="0"/>
                <w:sz w:val="24"/>
              </w:rPr>
            </w:pPr>
            <w:r>
              <w:rPr>
                <w:bCs w:val="0"/>
                <w:sz w:val="24"/>
              </w:rPr>
              <w:t>Due Date</w:t>
            </w:r>
          </w:p>
          <w:p w14:paraId="27F1A67C" w14:textId="77777777" w:rsidR="000105F0" w:rsidRDefault="000105F0">
            <w:pPr>
              <w:pStyle w:val="Title"/>
              <w:jc w:val="left"/>
              <w:rPr>
                <w:bCs w:val="0"/>
                <w:sz w:val="24"/>
              </w:rPr>
            </w:pPr>
            <w:r>
              <w:rPr>
                <w:bCs w:val="0"/>
                <w:sz w:val="24"/>
              </w:rPr>
              <w:t>31</w:t>
            </w:r>
            <w:r>
              <w:rPr>
                <w:bCs w:val="0"/>
                <w:sz w:val="24"/>
                <w:vertAlign w:val="superscript"/>
              </w:rPr>
              <w:t>st</w:t>
            </w:r>
            <w:r>
              <w:rPr>
                <w:bCs w:val="0"/>
                <w:sz w:val="24"/>
              </w:rPr>
              <w:t xml:space="preserve"> March 2016</w:t>
            </w:r>
          </w:p>
          <w:p w14:paraId="7C8CA6A1" w14:textId="77777777" w:rsidR="000105F0" w:rsidRDefault="000105F0">
            <w:pPr>
              <w:pStyle w:val="Title"/>
              <w:jc w:val="left"/>
              <w:rPr>
                <w:bCs w:val="0"/>
                <w:sz w:val="24"/>
              </w:rPr>
            </w:pPr>
            <w:r>
              <w:rPr>
                <w:bCs w:val="0"/>
                <w:sz w:val="24"/>
              </w:rPr>
              <w:t>(one month only)</w:t>
            </w:r>
          </w:p>
        </w:tc>
        <w:tc>
          <w:tcPr>
            <w:tcW w:w="2006" w:type="dxa"/>
            <w:tcBorders>
              <w:top w:val="single" w:sz="4" w:space="0" w:color="auto"/>
              <w:left w:val="single" w:sz="4" w:space="0" w:color="auto"/>
              <w:bottom w:val="single" w:sz="4" w:space="0" w:color="auto"/>
              <w:right w:val="single" w:sz="4" w:space="0" w:color="auto"/>
            </w:tcBorders>
          </w:tcPr>
          <w:p w14:paraId="3AE1688C" w14:textId="77777777" w:rsidR="000105F0" w:rsidRDefault="000105F0">
            <w:pPr>
              <w:pStyle w:val="Title"/>
              <w:jc w:val="left"/>
              <w:rPr>
                <w:rFonts w:ascii="Times New Roman" w:hAnsi="Times New Roman" w:cs="Times New Roman"/>
                <w:bCs w:val="0"/>
                <w:sz w:val="24"/>
              </w:rPr>
            </w:pPr>
            <w:r>
              <w:rPr>
                <w:bCs w:val="0"/>
                <w:sz w:val="24"/>
              </w:rPr>
              <w:t>Other Staff</w:t>
            </w:r>
          </w:p>
          <w:p w14:paraId="381117AF" w14:textId="77777777" w:rsidR="000105F0" w:rsidRDefault="000105F0">
            <w:pPr>
              <w:pStyle w:val="Title"/>
              <w:jc w:val="left"/>
              <w:rPr>
                <w:bCs w:val="0"/>
                <w:sz w:val="24"/>
              </w:rPr>
            </w:pPr>
            <w:r>
              <w:rPr>
                <w:bCs w:val="0"/>
                <w:sz w:val="24"/>
              </w:rPr>
              <w:t>Aidan</w:t>
            </w:r>
          </w:p>
          <w:p w14:paraId="02C66653" w14:textId="77777777" w:rsidR="000105F0" w:rsidRDefault="000105F0">
            <w:pPr>
              <w:pStyle w:val="Title"/>
              <w:jc w:val="left"/>
              <w:rPr>
                <w:bCs w:val="0"/>
                <w:sz w:val="24"/>
              </w:rPr>
            </w:pPr>
          </w:p>
          <w:p w14:paraId="10503826" w14:textId="77777777" w:rsidR="000105F0" w:rsidRDefault="000105F0">
            <w:pPr>
              <w:pStyle w:val="Title"/>
              <w:jc w:val="left"/>
              <w:rPr>
                <w:bCs w:val="0"/>
                <w:sz w:val="24"/>
              </w:rPr>
            </w:pPr>
            <w:r>
              <w:rPr>
                <w:bCs w:val="0"/>
                <w:sz w:val="24"/>
              </w:rPr>
              <w:t>Emer</w:t>
            </w:r>
          </w:p>
          <w:p w14:paraId="7086D3E9" w14:textId="77777777" w:rsidR="000105F0" w:rsidRDefault="000105F0">
            <w:pPr>
              <w:pStyle w:val="Title"/>
              <w:jc w:val="left"/>
              <w:rPr>
                <w:b w:val="0"/>
                <w:bCs w:val="0"/>
                <w:sz w:val="24"/>
              </w:rPr>
            </w:pPr>
          </w:p>
        </w:tc>
      </w:tr>
      <w:tr w:rsidR="000105F0" w:rsidRPr="000105F0" w14:paraId="760857EC" w14:textId="77777777" w:rsidTr="000105F0">
        <w:tc>
          <w:tcPr>
            <w:tcW w:w="14174" w:type="dxa"/>
            <w:gridSpan w:val="8"/>
            <w:tcBorders>
              <w:top w:val="single" w:sz="4" w:space="0" w:color="auto"/>
              <w:left w:val="single" w:sz="4" w:space="0" w:color="auto"/>
              <w:bottom w:val="single" w:sz="4" w:space="0" w:color="auto"/>
              <w:right w:val="single" w:sz="4" w:space="0" w:color="auto"/>
            </w:tcBorders>
          </w:tcPr>
          <w:p w14:paraId="5181A79F" w14:textId="6721B554" w:rsidR="000105F0" w:rsidRPr="00B86615" w:rsidRDefault="000105F0">
            <w:pPr>
              <w:pStyle w:val="Title"/>
              <w:jc w:val="left"/>
              <w:rPr>
                <w:rFonts w:ascii="Times New Roman" w:hAnsi="Times New Roman" w:cs="Times New Roman"/>
                <w:bCs w:val="0"/>
                <w:sz w:val="24"/>
              </w:rPr>
            </w:pPr>
            <w:r>
              <w:rPr>
                <w:bCs w:val="0"/>
                <w:sz w:val="24"/>
              </w:rPr>
              <w:t>Update:</w:t>
            </w:r>
          </w:p>
        </w:tc>
      </w:tr>
      <w:tr w:rsidR="000105F0" w:rsidRPr="000105F0" w14:paraId="68DB0FAA" w14:textId="77777777" w:rsidTr="000105F0">
        <w:tc>
          <w:tcPr>
            <w:tcW w:w="5688" w:type="dxa"/>
            <w:gridSpan w:val="2"/>
            <w:tcBorders>
              <w:top w:val="single" w:sz="4" w:space="0" w:color="auto"/>
              <w:left w:val="single" w:sz="4" w:space="0" w:color="auto"/>
              <w:bottom w:val="single" w:sz="4" w:space="0" w:color="auto"/>
              <w:right w:val="single" w:sz="4" w:space="0" w:color="auto"/>
            </w:tcBorders>
          </w:tcPr>
          <w:p w14:paraId="683816D8" w14:textId="77777777" w:rsidR="000105F0" w:rsidRDefault="000105F0">
            <w:pPr>
              <w:rPr>
                <w:rFonts w:ascii="Times New Roman" w:hAnsi="Times New Roman"/>
                <w:b/>
                <w:lang w:val="en-GB"/>
              </w:rPr>
            </w:pPr>
            <w:r>
              <w:rPr>
                <w:b/>
              </w:rPr>
              <w:t>Objective 3:</w:t>
            </w:r>
          </w:p>
          <w:p w14:paraId="5BA971FE" w14:textId="77777777" w:rsidR="000105F0" w:rsidRDefault="000105F0">
            <w:pPr>
              <w:rPr>
                <w:b/>
              </w:rPr>
            </w:pPr>
            <w:r>
              <w:rPr>
                <w:b/>
              </w:rPr>
              <w:t>Additional tasks set by support manager to understand CRM and use of pulling data from queries either in CRM and or Excel</w:t>
            </w:r>
          </w:p>
          <w:p w14:paraId="0E8709A0" w14:textId="77777777" w:rsidR="000105F0" w:rsidRDefault="000105F0">
            <w:pPr>
              <w:rPr>
                <w:b/>
              </w:rPr>
            </w:pPr>
          </w:p>
          <w:p w14:paraId="6D88E543" w14:textId="77777777" w:rsidR="000105F0" w:rsidRDefault="000105F0">
            <w:pPr>
              <w:rPr>
                <w:rFonts w:ascii="Times New Roman" w:hAnsi="Times New Roman"/>
                <w:b/>
                <w:lang w:val="en-GB"/>
              </w:rPr>
            </w:pPr>
          </w:p>
        </w:tc>
        <w:tc>
          <w:tcPr>
            <w:tcW w:w="4320" w:type="dxa"/>
            <w:gridSpan w:val="2"/>
            <w:tcBorders>
              <w:top w:val="single" w:sz="4" w:space="0" w:color="auto"/>
              <w:left w:val="single" w:sz="4" w:space="0" w:color="auto"/>
              <w:bottom w:val="single" w:sz="4" w:space="0" w:color="auto"/>
              <w:right w:val="single" w:sz="4" w:space="0" w:color="auto"/>
            </w:tcBorders>
          </w:tcPr>
          <w:p w14:paraId="37D026A3" w14:textId="77777777" w:rsidR="000105F0" w:rsidRDefault="000105F0">
            <w:pPr>
              <w:rPr>
                <w:rFonts w:ascii="Times New Roman" w:hAnsi="Times New Roman"/>
                <w:b/>
                <w:lang w:val="en-GB"/>
              </w:rPr>
            </w:pPr>
            <w:r>
              <w:rPr>
                <w:b/>
              </w:rPr>
              <w:t>Measures of Success:</w:t>
            </w:r>
          </w:p>
          <w:p w14:paraId="59408484" w14:textId="77777777" w:rsidR="000105F0" w:rsidRPr="0034196C" w:rsidRDefault="000105F0">
            <w:pPr>
              <w:rPr>
                <w:b/>
              </w:rPr>
            </w:pPr>
            <w:r w:rsidRPr="0034196C">
              <w:rPr>
                <w:b/>
              </w:rPr>
              <w:t>Advanced Find / Filter – CRM</w:t>
            </w:r>
          </w:p>
          <w:p w14:paraId="1B2894BF" w14:textId="77777777" w:rsidR="000105F0" w:rsidRPr="0034196C" w:rsidRDefault="000105F0">
            <w:pPr>
              <w:rPr>
                <w:b/>
              </w:rPr>
            </w:pPr>
          </w:p>
          <w:p w14:paraId="18BF776C" w14:textId="77777777" w:rsidR="0034196C" w:rsidRDefault="0034196C">
            <w:pPr>
              <w:rPr>
                <w:b/>
              </w:rPr>
            </w:pPr>
          </w:p>
          <w:p w14:paraId="7EDF203A" w14:textId="77777777" w:rsidR="000105F0" w:rsidRDefault="000105F0">
            <w:pPr>
              <w:rPr>
                <w:rFonts w:ascii="Times New Roman" w:hAnsi="Times New Roman"/>
                <w:lang w:val="en-GB"/>
              </w:rPr>
            </w:pPr>
            <w:r w:rsidRPr="0034196C">
              <w:rPr>
                <w:b/>
              </w:rPr>
              <w:t>Excel – use Pivot Table</w:t>
            </w:r>
          </w:p>
        </w:tc>
        <w:tc>
          <w:tcPr>
            <w:tcW w:w="2160" w:type="dxa"/>
            <w:gridSpan w:val="3"/>
            <w:tcBorders>
              <w:top w:val="single" w:sz="4" w:space="0" w:color="auto"/>
              <w:left w:val="single" w:sz="4" w:space="0" w:color="auto"/>
              <w:bottom w:val="single" w:sz="4" w:space="0" w:color="auto"/>
              <w:right w:val="single" w:sz="4" w:space="0" w:color="auto"/>
            </w:tcBorders>
          </w:tcPr>
          <w:p w14:paraId="50E43DCA" w14:textId="77777777" w:rsidR="000105F0" w:rsidRDefault="000105F0">
            <w:pPr>
              <w:rPr>
                <w:rFonts w:ascii="Times New Roman" w:hAnsi="Times New Roman"/>
                <w:b/>
                <w:lang w:val="en-GB"/>
              </w:rPr>
            </w:pPr>
            <w:r>
              <w:rPr>
                <w:b/>
              </w:rPr>
              <w:t>Due Date</w:t>
            </w:r>
          </w:p>
          <w:p w14:paraId="6AD25F21" w14:textId="77777777" w:rsidR="000105F0" w:rsidRDefault="000105F0">
            <w:pPr>
              <w:rPr>
                <w:b/>
              </w:rPr>
            </w:pPr>
            <w:r>
              <w:rPr>
                <w:b/>
              </w:rPr>
              <w:t>Weekly Thursdays (Review meetings)</w:t>
            </w:r>
          </w:p>
          <w:p w14:paraId="6EC65E5F" w14:textId="5A062D24" w:rsidR="000105F0" w:rsidRDefault="000105F0" w:rsidP="00B86615">
            <w:pPr>
              <w:rPr>
                <w:rFonts w:ascii="Times New Roman" w:hAnsi="Times New Roman"/>
                <w:lang w:val="en-GB"/>
              </w:rPr>
            </w:pPr>
            <w:r>
              <w:rPr>
                <w:b/>
              </w:rPr>
              <w:t>Then increase to 2-weeks, subject to review</w:t>
            </w:r>
          </w:p>
        </w:tc>
        <w:tc>
          <w:tcPr>
            <w:tcW w:w="2006" w:type="dxa"/>
            <w:tcBorders>
              <w:top w:val="single" w:sz="4" w:space="0" w:color="auto"/>
              <w:left w:val="single" w:sz="4" w:space="0" w:color="auto"/>
              <w:bottom w:val="single" w:sz="4" w:space="0" w:color="auto"/>
              <w:right w:val="single" w:sz="4" w:space="0" w:color="auto"/>
            </w:tcBorders>
          </w:tcPr>
          <w:p w14:paraId="4B1F5CB8" w14:textId="77777777" w:rsidR="000105F0" w:rsidRDefault="000105F0">
            <w:pPr>
              <w:pStyle w:val="Title"/>
              <w:jc w:val="left"/>
              <w:rPr>
                <w:rFonts w:ascii="Times New Roman" w:hAnsi="Times New Roman" w:cs="Times New Roman"/>
                <w:bCs w:val="0"/>
                <w:sz w:val="24"/>
              </w:rPr>
            </w:pPr>
            <w:r>
              <w:rPr>
                <w:bCs w:val="0"/>
                <w:sz w:val="24"/>
              </w:rPr>
              <w:t>Other Staff</w:t>
            </w:r>
          </w:p>
          <w:p w14:paraId="40E4F22D" w14:textId="77777777" w:rsidR="000105F0" w:rsidRDefault="000105F0">
            <w:pPr>
              <w:pStyle w:val="Title"/>
              <w:jc w:val="left"/>
              <w:rPr>
                <w:bCs w:val="0"/>
                <w:sz w:val="24"/>
              </w:rPr>
            </w:pPr>
            <w:r>
              <w:rPr>
                <w:bCs w:val="0"/>
                <w:sz w:val="24"/>
              </w:rPr>
              <w:t>Aidan</w:t>
            </w:r>
          </w:p>
          <w:p w14:paraId="2A2B7AD8" w14:textId="77777777" w:rsidR="000105F0" w:rsidRDefault="000105F0"/>
          <w:p w14:paraId="611489C8" w14:textId="77777777" w:rsidR="000105F0" w:rsidRDefault="000105F0"/>
          <w:p w14:paraId="6BF6AB46" w14:textId="77777777" w:rsidR="000105F0" w:rsidRDefault="000105F0"/>
          <w:p w14:paraId="50B91EAF" w14:textId="77777777" w:rsidR="000105F0" w:rsidRDefault="000105F0">
            <w:pPr>
              <w:rPr>
                <w:rFonts w:ascii="Times New Roman" w:hAnsi="Times New Roman"/>
                <w:lang w:val="en-GB"/>
              </w:rPr>
            </w:pPr>
          </w:p>
        </w:tc>
      </w:tr>
      <w:tr w:rsidR="000105F0" w:rsidRPr="000105F0" w14:paraId="5335F6E4" w14:textId="77777777" w:rsidTr="000105F0">
        <w:tc>
          <w:tcPr>
            <w:tcW w:w="14174" w:type="dxa"/>
            <w:gridSpan w:val="8"/>
            <w:tcBorders>
              <w:top w:val="single" w:sz="4" w:space="0" w:color="auto"/>
              <w:left w:val="single" w:sz="4" w:space="0" w:color="auto"/>
              <w:bottom w:val="single" w:sz="4" w:space="0" w:color="auto"/>
              <w:right w:val="single" w:sz="4" w:space="0" w:color="auto"/>
            </w:tcBorders>
          </w:tcPr>
          <w:p w14:paraId="36F4E2C5" w14:textId="77777777" w:rsidR="000105F0" w:rsidRDefault="000105F0">
            <w:pPr>
              <w:rPr>
                <w:rFonts w:ascii="Times New Roman" w:hAnsi="Times New Roman"/>
                <w:b/>
                <w:lang w:val="en-GB"/>
              </w:rPr>
            </w:pPr>
            <w:r>
              <w:rPr>
                <w:b/>
              </w:rPr>
              <w:t>Update:</w:t>
            </w:r>
          </w:p>
          <w:p w14:paraId="6BAC7CA0" w14:textId="77777777" w:rsidR="000105F0" w:rsidRDefault="000105F0" w:rsidP="000105F0">
            <w:pPr>
              <w:rPr>
                <w:rFonts w:ascii="Times New Roman" w:hAnsi="Times New Roman"/>
                <w:b/>
                <w:lang w:val="en-GB"/>
              </w:rPr>
            </w:pPr>
          </w:p>
        </w:tc>
      </w:tr>
    </w:tbl>
    <w:p w14:paraId="584D70E7" w14:textId="77777777" w:rsidR="000105F0" w:rsidRDefault="000105F0" w:rsidP="000105F0">
      <w:pPr>
        <w:rPr>
          <w:b/>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8"/>
        <w:gridCol w:w="4320"/>
        <w:gridCol w:w="2160"/>
        <w:gridCol w:w="2006"/>
      </w:tblGrid>
      <w:tr w:rsidR="000105F0" w:rsidRPr="000105F0" w14:paraId="697CF38C" w14:textId="77777777" w:rsidTr="000105F0">
        <w:tc>
          <w:tcPr>
            <w:tcW w:w="5688" w:type="dxa"/>
            <w:tcBorders>
              <w:top w:val="single" w:sz="4" w:space="0" w:color="auto"/>
              <w:left w:val="single" w:sz="4" w:space="0" w:color="auto"/>
              <w:bottom w:val="single" w:sz="4" w:space="0" w:color="auto"/>
              <w:right w:val="single" w:sz="4" w:space="0" w:color="auto"/>
            </w:tcBorders>
          </w:tcPr>
          <w:p w14:paraId="2DF13339" w14:textId="77777777" w:rsidR="000105F0" w:rsidRDefault="000105F0">
            <w:pPr>
              <w:pStyle w:val="Title"/>
              <w:jc w:val="left"/>
              <w:rPr>
                <w:rFonts w:ascii="Times New Roman" w:hAnsi="Times New Roman" w:cs="Times New Roman"/>
                <w:bCs w:val="0"/>
                <w:sz w:val="24"/>
              </w:rPr>
            </w:pPr>
            <w:r>
              <w:rPr>
                <w:bCs w:val="0"/>
                <w:sz w:val="24"/>
              </w:rPr>
              <w:lastRenderedPageBreak/>
              <w:t>Objective 4:</w:t>
            </w:r>
          </w:p>
          <w:p w14:paraId="4E5A4777" w14:textId="77777777" w:rsidR="000105F0" w:rsidRDefault="000105F0">
            <w:pPr>
              <w:pStyle w:val="Title"/>
              <w:jc w:val="left"/>
              <w:rPr>
                <w:bCs w:val="0"/>
                <w:sz w:val="24"/>
              </w:rPr>
            </w:pPr>
            <w:r>
              <w:rPr>
                <w:bCs w:val="0"/>
                <w:sz w:val="24"/>
              </w:rPr>
              <w:t>From Objective 1, identify ways to improve and reduce number of incidents and recommendations for business to improve in its future projection</w:t>
            </w:r>
          </w:p>
          <w:p w14:paraId="78748169" w14:textId="77777777" w:rsidR="000105F0" w:rsidRDefault="000105F0">
            <w:pPr>
              <w:pStyle w:val="Title"/>
              <w:jc w:val="left"/>
              <w:rPr>
                <w:bCs w:val="0"/>
                <w:sz w:val="24"/>
              </w:rPr>
            </w:pPr>
          </w:p>
        </w:tc>
        <w:tc>
          <w:tcPr>
            <w:tcW w:w="4320" w:type="dxa"/>
            <w:tcBorders>
              <w:top w:val="single" w:sz="4" w:space="0" w:color="auto"/>
              <w:left w:val="single" w:sz="4" w:space="0" w:color="auto"/>
              <w:bottom w:val="single" w:sz="4" w:space="0" w:color="auto"/>
              <w:right w:val="single" w:sz="4" w:space="0" w:color="auto"/>
            </w:tcBorders>
          </w:tcPr>
          <w:p w14:paraId="2895898A" w14:textId="77777777" w:rsidR="000105F0" w:rsidRPr="0034196C" w:rsidRDefault="000105F0">
            <w:pPr>
              <w:pStyle w:val="Title"/>
              <w:jc w:val="left"/>
              <w:rPr>
                <w:rFonts w:ascii="Times New Roman" w:hAnsi="Times New Roman" w:cs="Times New Roman"/>
                <w:bCs w:val="0"/>
                <w:sz w:val="24"/>
              </w:rPr>
            </w:pPr>
            <w:r w:rsidRPr="0034196C">
              <w:rPr>
                <w:bCs w:val="0"/>
                <w:sz w:val="24"/>
              </w:rPr>
              <w:t>Measures of Success:</w:t>
            </w:r>
          </w:p>
          <w:p w14:paraId="67DE61D2" w14:textId="77777777" w:rsidR="000105F0" w:rsidRPr="0034196C" w:rsidRDefault="000105F0">
            <w:pPr>
              <w:pStyle w:val="Title"/>
              <w:jc w:val="left"/>
              <w:rPr>
                <w:bCs w:val="0"/>
                <w:sz w:val="24"/>
              </w:rPr>
            </w:pPr>
            <w:r w:rsidRPr="0034196C">
              <w:rPr>
                <w:bCs w:val="0"/>
                <w:sz w:val="24"/>
              </w:rPr>
              <w:t>At end of weekly reports on Fridays write up a 3-4 bulletpoints and then use this to build a picture of pattern and make recommendations</w:t>
            </w:r>
          </w:p>
        </w:tc>
        <w:tc>
          <w:tcPr>
            <w:tcW w:w="2160" w:type="dxa"/>
            <w:tcBorders>
              <w:top w:val="single" w:sz="4" w:space="0" w:color="auto"/>
              <w:left w:val="single" w:sz="4" w:space="0" w:color="auto"/>
              <w:bottom w:val="single" w:sz="4" w:space="0" w:color="auto"/>
              <w:right w:val="single" w:sz="4" w:space="0" w:color="auto"/>
            </w:tcBorders>
          </w:tcPr>
          <w:p w14:paraId="595BA78E" w14:textId="77777777" w:rsidR="000105F0" w:rsidRDefault="000105F0">
            <w:pPr>
              <w:pStyle w:val="Title"/>
              <w:jc w:val="left"/>
              <w:rPr>
                <w:rFonts w:ascii="Times New Roman" w:hAnsi="Times New Roman" w:cs="Times New Roman"/>
                <w:bCs w:val="0"/>
                <w:sz w:val="24"/>
              </w:rPr>
            </w:pPr>
            <w:r>
              <w:rPr>
                <w:bCs w:val="0"/>
                <w:sz w:val="24"/>
              </w:rPr>
              <w:t>Due Date</w:t>
            </w:r>
          </w:p>
          <w:p w14:paraId="73AD2323" w14:textId="77777777" w:rsidR="000105F0" w:rsidRDefault="000105F0">
            <w:pPr>
              <w:pStyle w:val="Title"/>
              <w:jc w:val="left"/>
              <w:rPr>
                <w:bCs w:val="0"/>
                <w:sz w:val="24"/>
              </w:rPr>
            </w:pPr>
            <w:r>
              <w:rPr>
                <w:bCs w:val="0"/>
                <w:sz w:val="24"/>
              </w:rPr>
              <w:t>End of May for college</w:t>
            </w:r>
          </w:p>
          <w:p w14:paraId="681CB1EE" w14:textId="77777777" w:rsidR="000105F0" w:rsidRPr="000105F0" w:rsidRDefault="000105F0" w:rsidP="000105F0">
            <w:pPr>
              <w:pStyle w:val="Title"/>
              <w:jc w:val="left"/>
              <w:rPr>
                <w:bCs w:val="0"/>
                <w:sz w:val="24"/>
              </w:rPr>
            </w:pPr>
            <w:r>
              <w:rPr>
                <w:bCs w:val="0"/>
                <w:sz w:val="24"/>
              </w:rPr>
              <w:t>End of Aug for work</w:t>
            </w:r>
          </w:p>
        </w:tc>
        <w:tc>
          <w:tcPr>
            <w:tcW w:w="2006" w:type="dxa"/>
            <w:tcBorders>
              <w:top w:val="single" w:sz="4" w:space="0" w:color="auto"/>
              <w:left w:val="single" w:sz="4" w:space="0" w:color="auto"/>
              <w:bottom w:val="single" w:sz="4" w:space="0" w:color="auto"/>
              <w:right w:val="single" w:sz="4" w:space="0" w:color="auto"/>
            </w:tcBorders>
          </w:tcPr>
          <w:p w14:paraId="2FE2E60E" w14:textId="77777777" w:rsidR="000105F0" w:rsidRDefault="000105F0">
            <w:pPr>
              <w:pStyle w:val="Title"/>
              <w:jc w:val="left"/>
              <w:rPr>
                <w:rFonts w:ascii="Times New Roman" w:hAnsi="Times New Roman" w:cs="Times New Roman"/>
                <w:bCs w:val="0"/>
                <w:sz w:val="24"/>
              </w:rPr>
            </w:pPr>
            <w:r>
              <w:rPr>
                <w:bCs w:val="0"/>
                <w:sz w:val="24"/>
              </w:rPr>
              <w:t>Other Staff</w:t>
            </w:r>
          </w:p>
          <w:p w14:paraId="5F144F0B" w14:textId="77777777" w:rsidR="000105F0" w:rsidRDefault="000105F0">
            <w:pPr>
              <w:pStyle w:val="Title"/>
              <w:jc w:val="left"/>
              <w:rPr>
                <w:bCs w:val="0"/>
                <w:sz w:val="24"/>
              </w:rPr>
            </w:pPr>
            <w:r>
              <w:rPr>
                <w:bCs w:val="0"/>
                <w:sz w:val="24"/>
              </w:rPr>
              <w:t>ITT</w:t>
            </w:r>
          </w:p>
          <w:p w14:paraId="6A08AA5F" w14:textId="6C0862B4" w:rsidR="000105F0" w:rsidRPr="000105F0" w:rsidRDefault="0034196C">
            <w:pPr>
              <w:pStyle w:val="Title"/>
              <w:jc w:val="left"/>
              <w:rPr>
                <w:bCs w:val="0"/>
                <w:sz w:val="24"/>
              </w:rPr>
            </w:pPr>
            <w:r>
              <w:rPr>
                <w:bCs w:val="0"/>
                <w:sz w:val="24"/>
              </w:rPr>
              <w:t>A</w:t>
            </w:r>
            <w:r w:rsidR="000105F0">
              <w:rPr>
                <w:bCs w:val="0"/>
                <w:sz w:val="24"/>
              </w:rPr>
              <w:t>idan</w:t>
            </w:r>
          </w:p>
        </w:tc>
      </w:tr>
      <w:tr w:rsidR="000105F0" w:rsidRPr="000105F0" w14:paraId="26077EF7" w14:textId="77777777" w:rsidTr="000105F0">
        <w:tc>
          <w:tcPr>
            <w:tcW w:w="14174" w:type="dxa"/>
            <w:gridSpan w:val="4"/>
            <w:tcBorders>
              <w:top w:val="single" w:sz="4" w:space="0" w:color="auto"/>
              <w:left w:val="single" w:sz="4" w:space="0" w:color="auto"/>
              <w:bottom w:val="single" w:sz="4" w:space="0" w:color="auto"/>
              <w:right w:val="single" w:sz="4" w:space="0" w:color="auto"/>
            </w:tcBorders>
          </w:tcPr>
          <w:p w14:paraId="7998376B" w14:textId="77777777" w:rsidR="000105F0" w:rsidRDefault="000105F0">
            <w:pPr>
              <w:pStyle w:val="Title"/>
              <w:jc w:val="left"/>
              <w:rPr>
                <w:rFonts w:ascii="Times New Roman" w:hAnsi="Times New Roman" w:cs="Times New Roman"/>
                <w:bCs w:val="0"/>
                <w:sz w:val="24"/>
              </w:rPr>
            </w:pPr>
            <w:r>
              <w:rPr>
                <w:bCs w:val="0"/>
                <w:sz w:val="24"/>
              </w:rPr>
              <w:t>Update:</w:t>
            </w:r>
          </w:p>
          <w:p w14:paraId="5F9303D9" w14:textId="77777777" w:rsidR="000105F0" w:rsidRDefault="000105F0" w:rsidP="000105F0">
            <w:pPr>
              <w:pStyle w:val="Title"/>
              <w:jc w:val="left"/>
              <w:rPr>
                <w:bCs w:val="0"/>
                <w:sz w:val="24"/>
              </w:rPr>
            </w:pPr>
          </w:p>
        </w:tc>
      </w:tr>
    </w:tbl>
    <w:p w14:paraId="089E8920" w14:textId="77777777" w:rsidR="000105F0" w:rsidRDefault="000105F0" w:rsidP="000105F0">
      <w:pPr>
        <w:rPr>
          <w:lang w:val="en-GB"/>
        </w:rPr>
      </w:pPr>
    </w:p>
    <w:p w14:paraId="4678A375" w14:textId="3EE1FF3B" w:rsidR="00944C9A" w:rsidRDefault="000105F0" w:rsidP="00944C9A">
      <w:pPr>
        <w:spacing w:line="480" w:lineRule="auto"/>
        <w:jc w:val="center"/>
        <w:rPr>
          <w:b/>
          <w:u w:val="single"/>
        </w:rPr>
      </w:pPr>
      <w:r>
        <w:br w:type="page"/>
      </w:r>
      <w:r w:rsidR="00944C9A">
        <w:rPr>
          <w:b/>
          <w:u w:val="single"/>
        </w:rPr>
        <w:lastRenderedPageBreak/>
        <w:t xml:space="preserve">APPENDIX vi. </w:t>
      </w:r>
    </w:p>
    <w:p w14:paraId="44FF375D" w14:textId="6A2D928D" w:rsidR="00E3542C" w:rsidRPr="00944C9A" w:rsidRDefault="00944C9A" w:rsidP="00E3542C">
      <w:pPr>
        <w:pStyle w:val="Title"/>
        <w:rPr>
          <w:u w:val="single"/>
        </w:rPr>
      </w:pPr>
      <w:r w:rsidRPr="00944C9A">
        <w:rPr>
          <w:u w:val="single"/>
        </w:rPr>
        <w:t>PERFORMANCE PLAN AND REVIEW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3544"/>
        <w:gridCol w:w="1450"/>
        <w:gridCol w:w="2944"/>
        <w:gridCol w:w="2126"/>
        <w:gridCol w:w="2017"/>
      </w:tblGrid>
      <w:tr w:rsidR="00E3542C" w14:paraId="451E9DA3" w14:textId="77777777" w:rsidTr="00960446">
        <w:tc>
          <w:tcPr>
            <w:tcW w:w="2093" w:type="dxa"/>
            <w:shd w:val="clear" w:color="auto" w:fill="auto"/>
          </w:tcPr>
          <w:p w14:paraId="0DFBC11B" w14:textId="77777777" w:rsidR="00E3542C" w:rsidRPr="0072357F" w:rsidRDefault="00E3542C" w:rsidP="00960446">
            <w:pPr>
              <w:rPr>
                <w:b/>
              </w:rPr>
            </w:pPr>
            <w:r w:rsidRPr="0072357F">
              <w:rPr>
                <w:b/>
              </w:rPr>
              <w:t>Type of Review:</w:t>
            </w:r>
          </w:p>
        </w:tc>
        <w:tc>
          <w:tcPr>
            <w:tcW w:w="12081" w:type="dxa"/>
            <w:gridSpan w:val="5"/>
            <w:shd w:val="clear" w:color="auto" w:fill="auto"/>
          </w:tcPr>
          <w:p w14:paraId="0E2BE5E1" w14:textId="77777777" w:rsidR="00E3542C" w:rsidRPr="0072357F" w:rsidRDefault="00E3542C" w:rsidP="00960446">
            <w:pPr>
              <w:rPr>
                <w:b/>
              </w:rPr>
            </w:pPr>
            <w:r w:rsidRPr="0072357F">
              <w:rPr>
                <w:b/>
              </w:rPr>
              <w:t xml:space="preserve">        Probationary   </w:t>
            </w:r>
            <w:r>
              <w:rPr>
                <w:b/>
              </w:rPr>
              <w:sym w:font="Wingdings" w:char="F0FC"/>
            </w:r>
            <w:r w:rsidRPr="0072357F">
              <w:rPr>
                <w:b/>
              </w:rPr>
              <w:t xml:space="preserve">                                          Quarterly                                             Annual</w:t>
            </w:r>
          </w:p>
        </w:tc>
      </w:tr>
      <w:tr w:rsidR="00E3542C" w14:paraId="0374AAFC" w14:textId="77777777" w:rsidTr="00960446">
        <w:trPr>
          <w:trHeight w:val="554"/>
        </w:trPr>
        <w:tc>
          <w:tcPr>
            <w:tcW w:w="14174" w:type="dxa"/>
            <w:gridSpan w:val="6"/>
            <w:shd w:val="clear" w:color="auto" w:fill="auto"/>
          </w:tcPr>
          <w:p w14:paraId="42925932" w14:textId="77777777" w:rsidR="00E3542C" w:rsidRPr="0072357F" w:rsidRDefault="00E3542C" w:rsidP="00960446">
            <w:pPr>
              <w:rPr>
                <w:b/>
              </w:rPr>
            </w:pPr>
            <w:r w:rsidRPr="0072357F">
              <w:rPr>
                <w:b/>
              </w:rPr>
              <w:t>Employee Name:</w:t>
            </w:r>
            <w:r w:rsidRPr="0072357F">
              <w:rPr>
                <w:bCs/>
              </w:rPr>
              <w:t xml:space="preserve"> </w:t>
            </w:r>
            <w:r>
              <w:rPr>
                <w:bCs/>
              </w:rPr>
              <w:t xml:space="preserve"> Ramona Valentine</w:t>
            </w:r>
          </w:p>
        </w:tc>
      </w:tr>
      <w:tr w:rsidR="00E3542C" w14:paraId="69DA3C8D" w14:textId="77777777" w:rsidTr="00960446">
        <w:tc>
          <w:tcPr>
            <w:tcW w:w="7087" w:type="dxa"/>
            <w:gridSpan w:val="3"/>
            <w:shd w:val="clear" w:color="auto" w:fill="auto"/>
          </w:tcPr>
          <w:p w14:paraId="2DD03487" w14:textId="77777777" w:rsidR="00E3542C" w:rsidRPr="0072357F" w:rsidRDefault="00E3542C" w:rsidP="00960446">
            <w:pPr>
              <w:rPr>
                <w:b/>
              </w:rPr>
            </w:pPr>
            <w:r w:rsidRPr="0072357F">
              <w:rPr>
                <w:b/>
              </w:rPr>
              <w:t xml:space="preserve">Team: </w:t>
            </w:r>
            <w:r w:rsidRPr="00BC43F0">
              <w:t>Support</w:t>
            </w:r>
            <w:r>
              <w:t xml:space="preserve"> Team</w:t>
            </w:r>
          </w:p>
        </w:tc>
        <w:tc>
          <w:tcPr>
            <w:tcW w:w="7087" w:type="dxa"/>
            <w:gridSpan w:val="3"/>
            <w:shd w:val="clear" w:color="auto" w:fill="auto"/>
          </w:tcPr>
          <w:p w14:paraId="277BF49D" w14:textId="77777777" w:rsidR="00E3542C" w:rsidRPr="0072357F" w:rsidRDefault="00E3542C" w:rsidP="00960446">
            <w:pPr>
              <w:rPr>
                <w:b/>
              </w:rPr>
            </w:pPr>
            <w:r w:rsidRPr="0072357F">
              <w:rPr>
                <w:b/>
              </w:rPr>
              <w:t>Performance Period</w:t>
            </w:r>
          </w:p>
          <w:p w14:paraId="5963EF25" w14:textId="77777777" w:rsidR="00E3542C" w:rsidRPr="0072357F" w:rsidRDefault="00E3542C" w:rsidP="00960446">
            <w:pPr>
              <w:rPr>
                <w:b/>
              </w:rPr>
            </w:pPr>
            <w:r w:rsidRPr="0072357F">
              <w:rPr>
                <w:b/>
              </w:rPr>
              <w:t xml:space="preserve">From:      </w:t>
            </w:r>
            <w:r>
              <w:rPr>
                <w:b/>
              </w:rPr>
              <w:t>1</w:t>
            </w:r>
            <w:r w:rsidRPr="00BC43F0">
              <w:rPr>
                <w:b/>
                <w:vertAlign w:val="superscript"/>
              </w:rPr>
              <w:t>st</w:t>
            </w:r>
            <w:r>
              <w:rPr>
                <w:b/>
              </w:rPr>
              <w:t xml:space="preserve"> Feb 2016</w:t>
            </w:r>
            <w:r w:rsidRPr="0072357F">
              <w:rPr>
                <w:b/>
              </w:rPr>
              <w:t xml:space="preserve">                                 To:</w:t>
            </w:r>
            <w:r>
              <w:rPr>
                <w:b/>
              </w:rPr>
              <w:t xml:space="preserve">  26</w:t>
            </w:r>
            <w:r w:rsidRPr="00BC43F0">
              <w:rPr>
                <w:b/>
                <w:vertAlign w:val="superscript"/>
              </w:rPr>
              <w:t>th</w:t>
            </w:r>
            <w:r>
              <w:rPr>
                <w:b/>
              </w:rPr>
              <w:t xml:space="preserve"> Aug 2016</w:t>
            </w:r>
          </w:p>
        </w:tc>
      </w:tr>
      <w:tr w:rsidR="00E3542C" w14:paraId="011D792D" w14:textId="77777777" w:rsidTr="00960446">
        <w:trPr>
          <w:trHeight w:val="569"/>
        </w:trPr>
        <w:tc>
          <w:tcPr>
            <w:tcW w:w="14174" w:type="dxa"/>
            <w:gridSpan w:val="6"/>
            <w:shd w:val="clear" w:color="auto" w:fill="auto"/>
          </w:tcPr>
          <w:p w14:paraId="7451CC74" w14:textId="77777777" w:rsidR="00E3542C" w:rsidRDefault="00E3542C" w:rsidP="00960446">
            <w:r w:rsidRPr="0072357F">
              <w:rPr>
                <w:b/>
              </w:rPr>
              <w:t>Line Manager Name:</w:t>
            </w:r>
            <w:r w:rsidRPr="0072357F">
              <w:rPr>
                <w:bCs/>
              </w:rPr>
              <w:t xml:space="preserve"> </w:t>
            </w:r>
            <w:r>
              <w:rPr>
                <w:bCs/>
              </w:rPr>
              <w:t xml:space="preserve"> Aidan Swords</w:t>
            </w:r>
          </w:p>
        </w:tc>
      </w:tr>
      <w:tr w:rsidR="00E3542C" w14:paraId="3EF12D83" w14:textId="77777777" w:rsidTr="00960446">
        <w:trPr>
          <w:trHeight w:val="548"/>
        </w:trPr>
        <w:tc>
          <w:tcPr>
            <w:tcW w:w="14174" w:type="dxa"/>
            <w:gridSpan w:val="6"/>
            <w:shd w:val="clear" w:color="auto" w:fill="auto"/>
          </w:tcPr>
          <w:p w14:paraId="62BE7090" w14:textId="77777777" w:rsidR="00E3542C" w:rsidRDefault="00E3542C" w:rsidP="00960446">
            <w:r w:rsidRPr="0072357F">
              <w:rPr>
                <w:b/>
              </w:rPr>
              <w:t>Evaluated By:</w:t>
            </w:r>
            <w:r w:rsidRPr="0072357F">
              <w:rPr>
                <w:bCs/>
              </w:rPr>
              <w:t xml:space="preserve"> </w:t>
            </w:r>
            <w:r>
              <w:rPr>
                <w:bCs/>
              </w:rPr>
              <w:t xml:space="preserve"> Aidan Swords</w:t>
            </w:r>
          </w:p>
        </w:tc>
      </w:tr>
      <w:tr w:rsidR="00E3542C" w14:paraId="569B9C4B" w14:textId="77777777" w:rsidTr="00960446">
        <w:tc>
          <w:tcPr>
            <w:tcW w:w="14174" w:type="dxa"/>
            <w:gridSpan w:val="6"/>
            <w:shd w:val="clear" w:color="auto" w:fill="auto"/>
          </w:tcPr>
          <w:p w14:paraId="456BE0CB" w14:textId="77777777" w:rsidR="00E3542C" w:rsidRPr="0072357F" w:rsidRDefault="00E3542C" w:rsidP="00960446">
            <w:pPr>
              <w:rPr>
                <w:b/>
              </w:rPr>
            </w:pPr>
            <w:r w:rsidRPr="0072357F">
              <w:rPr>
                <w:b/>
              </w:rPr>
              <w:t>Last Review Date:</w:t>
            </w:r>
            <w:r>
              <w:rPr>
                <w:b/>
              </w:rPr>
              <w:t xml:space="preserve"> </w:t>
            </w:r>
            <w:r w:rsidRPr="00BC43F0">
              <w:t>First New</w:t>
            </w:r>
          </w:p>
        </w:tc>
      </w:tr>
      <w:tr w:rsidR="00E3542C" w14:paraId="6C7889DD" w14:textId="77777777" w:rsidTr="00960446">
        <w:trPr>
          <w:trHeight w:val="3462"/>
        </w:trPr>
        <w:tc>
          <w:tcPr>
            <w:tcW w:w="5637" w:type="dxa"/>
            <w:gridSpan w:val="2"/>
            <w:shd w:val="clear" w:color="auto" w:fill="auto"/>
          </w:tcPr>
          <w:p w14:paraId="2AC7CD34" w14:textId="77777777" w:rsidR="00E3542C" w:rsidRPr="0072357F" w:rsidRDefault="00E3542C" w:rsidP="00960446">
            <w:pPr>
              <w:rPr>
                <w:b/>
                <w:bCs/>
              </w:rPr>
            </w:pPr>
            <w:r w:rsidRPr="0072357F">
              <w:rPr>
                <w:b/>
                <w:bCs/>
              </w:rPr>
              <w:t>Objective</w:t>
            </w:r>
            <w:r>
              <w:rPr>
                <w:b/>
                <w:bCs/>
              </w:rPr>
              <w:t xml:space="preserve"> 1</w:t>
            </w:r>
            <w:r w:rsidRPr="0072357F">
              <w:rPr>
                <w:b/>
                <w:bCs/>
              </w:rPr>
              <w:t>:</w:t>
            </w:r>
          </w:p>
          <w:p w14:paraId="697A0079" w14:textId="77777777" w:rsidR="00E3542C" w:rsidRPr="0072357F" w:rsidRDefault="00E3542C" w:rsidP="00960446">
            <w:pPr>
              <w:rPr>
                <w:b/>
                <w:bCs/>
              </w:rPr>
            </w:pPr>
            <w:r w:rsidRPr="003F0D0A">
              <w:rPr>
                <w:bCs/>
              </w:rPr>
              <w:t>To gain knowledge and skills undertaking tasks and duties in own role within the IT industry through work placement by completing as many competencies, by end May 2016</w:t>
            </w:r>
            <w:r>
              <w:rPr>
                <w:b/>
                <w:bCs/>
              </w:rPr>
              <w:t xml:space="preserve"> </w:t>
            </w:r>
          </w:p>
        </w:tc>
        <w:tc>
          <w:tcPr>
            <w:tcW w:w="4394" w:type="dxa"/>
            <w:gridSpan w:val="2"/>
            <w:shd w:val="clear" w:color="auto" w:fill="auto"/>
          </w:tcPr>
          <w:p w14:paraId="087100BF" w14:textId="77777777" w:rsidR="00E3542C" w:rsidRPr="0072357F" w:rsidRDefault="00E3542C" w:rsidP="00960446">
            <w:pPr>
              <w:rPr>
                <w:b/>
                <w:bCs/>
              </w:rPr>
            </w:pPr>
            <w:r w:rsidRPr="0072357F">
              <w:rPr>
                <w:b/>
                <w:bCs/>
              </w:rPr>
              <w:t>Measures of Success</w:t>
            </w:r>
          </w:p>
          <w:p w14:paraId="27CB28D5" w14:textId="77777777" w:rsidR="00E3542C" w:rsidRDefault="00E3542C" w:rsidP="00960446">
            <w:pPr>
              <w:pStyle w:val="Title"/>
              <w:jc w:val="left"/>
              <w:rPr>
                <w:b w:val="0"/>
                <w:bCs w:val="0"/>
                <w:sz w:val="24"/>
              </w:rPr>
            </w:pPr>
            <w:r>
              <w:rPr>
                <w:b w:val="0"/>
                <w:bCs w:val="0"/>
                <w:sz w:val="24"/>
              </w:rPr>
              <w:t xml:space="preserve">Draw up competencies table with margins for key named person and topic or area </w:t>
            </w:r>
          </w:p>
          <w:p w14:paraId="2EDB5A78" w14:textId="77777777" w:rsidR="00E3542C" w:rsidRDefault="00E3542C" w:rsidP="00960446">
            <w:pPr>
              <w:pStyle w:val="Title"/>
              <w:jc w:val="left"/>
              <w:rPr>
                <w:b w:val="0"/>
                <w:bCs w:val="0"/>
                <w:sz w:val="24"/>
              </w:rPr>
            </w:pPr>
            <w:r>
              <w:rPr>
                <w:b w:val="0"/>
                <w:bCs w:val="0"/>
                <w:sz w:val="24"/>
              </w:rPr>
              <w:t>Meet Manager and go over this checklist of competencies and discuss</w:t>
            </w:r>
          </w:p>
          <w:p w14:paraId="6B133990" w14:textId="77777777" w:rsidR="00E3542C" w:rsidRDefault="00E3542C" w:rsidP="00960446">
            <w:pPr>
              <w:pStyle w:val="Title"/>
              <w:jc w:val="left"/>
              <w:rPr>
                <w:b w:val="0"/>
                <w:bCs w:val="0"/>
                <w:sz w:val="24"/>
              </w:rPr>
            </w:pPr>
            <w:r>
              <w:rPr>
                <w:b w:val="0"/>
                <w:bCs w:val="0"/>
                <w:sz w:val="24"/>
              </w:rPr>
              <w:t>Identify key staff to meet and to participate in</w:t>
            </w:r>
          </w:p>
          <w:p w14:paraId="5B94356F" w14:textId="77777777" w:rsidR="00E3542C" w:rsidRPr="00C2450B" w:rsidRDefault="00E3542C" w:rsidP="00960446">
            <w:pPr>
              <w:rPr>
                <w:bCs/>
              </w:rPr>
            </w:pPr>
          </w:p>
        </w:tc>
        <w:tc>
          <w:tcPr>
            <w:tcW w:w="2126" w:type="dxa"/>
            <w:shd w:val="clear" w:color="auto" w:fill="auto"/>
          </w:tcPr>
          <w:p w14:paraId="5FD2C15C" w14:textId="77777777" w:rsidR="00E3542C" w:rsidRDefault="00E3542C" w:rsidP="00960446">
            <w:pPr>
              <w:rPr>
                <w:b/>
              </w:rPr>
            </w:pPr>
            <w:r w:rsidRPr="0072357F">
              <w:rPr>
                <w:b/>
              </w:rPr>
              <w:t>Due Date</w:t>
            </w:r>
          </w:p>
          <w:p w14:paraId="3BB03EBA" w14:textId="77777777" w:rsidR="00E3542C" w:rsidRPr="005D723C" w:rsidRDefault="00E3542C" w:rsidP="00960446"/>
        </w:tc>
        <w:tc>
          <w:tcPr>
            <w:tcW w:w="2017" w:type="dxa"/>
            <w:shd w:val="clear" w:color="auto" w:fill="auto"/>
          </w:tcPr>
          <w:p w14:paraId="736348C6" w14:textId="77777777" w:rsidR="00E3542C" w:rsidRDefault="00E3542C" w:rsidP="00960446">
            <w:pPr>
              <w:rPr>
                <w:b/>
              </w:rPr>
            </w:pPr>
            <w:r w:rsidRPr="0072357F">
              <w:rPr>
                <w:b/>
              </w:rPr>
              <w:t>Weight (%)</w:t>
            </w:r>
          </w:p>
          <w:p w14:paraId="694A8FB9" w14:textId="77777777" w:rsidR="00E3542C" w:rsidRPr="00DE4653" w:rsidRDefault="00E3542C" w:rsidP="00960446"/>
        </w:tc>
      </w:tr>
      <w:tr w:rsidR="00E3542C" w14:paraId="515C140C" w14:textId="77777777" w:rsidTr="00E3542C">
        <w:trPr>
          <w:trHeight w:val="693"/>
        </w:trPr>
        <w:tc>
          <w:tcPr>
            <w:tcW w:w="14174" w:type="dxa"/>
            <w:gridSpan w:val="6"/>
            <w:shd w:val="clear" w:color="auto" w:fill="auto"/>
          </w:tcPr>
          <w:p w14:paraId="674DE56F" w14:textId="77777777" w:rsidR="00E3542C" w:rsidRDefault="00E3542C" w:rsidP="00960446">
            <w:r w:rsidRPr="0072357F">
              <w:rPr>
                <w:b/>
              </w:rPr>
              <w:t>Update: (Quarterly: Employee and Line Manager)</w:t>
            </w:r>
          </w:p>
          <w:p w14:paraId="3267C0CC" w14:textId="77777777" w:rsidR="00E3542C" w:rsidRPr="00DE4653" w:rsidRDefault="00E3542C" w:rsidP="00960446"/>
        </w:tc>
      </w:tr>
    </w:tbl>
    <w:p w14:paraId="5479E434" w14:textId="77777777" w:rsidR="00E3542C" w:rsidRPr="00EA54E2" w:rsidRDefault="00E3542C" w:rsidP="00E3542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8"/>
        <w:gridCol w:w="4320"/>
        <w:gridCol w:w="2160"/>
        <w:gridCol w:w="2006"/>
      </w:tblGrid>
      <w:tr w:rsidR="00E3542C" w:rsidRPr="00EA54E2" w14:paraId="73F5FE03" w14:textId="77777777" w:rsidTr="00960446">
        <w:tc>
          <w:tcPr>
            <w:tcW w:w="5688" w:type="dxa"/>
          </w:tcPr>
          <w:p w14:paraId="6334828B" w14:textId="77777777" w:rsidR="00E3542C" w:rsidRDefault="00E3542C" w:rsidP="00960446">
            <w:pPr>
              <w:pStyle w:val="Title"/>
              <w:jc w:val="left"/>
              <w:rPr>
                <w:bCs w:val="0"/>
                <w:sz w:val="24"/>
              </w:rPr>
            </w:pPr>
            <w:r w:rsidRPr="00EA54E2">
              <w:rPr>
                <w:bCs w:val="0"/>
                <w:sz w:val="24"/>
              </w:rPr>
              <w:lastRenderedPageBreak/>
              <w:t>Objective</w:t>
            </w:r>
            <w:r>
              <w:rPr>
                <w:bCs w:val="0"/>
                <w:sz w:val="24"/>
              </w:rPr>
              <w:t xml:space="preserve"> 2:</w:t>
            </w:r>
          </w:p>
          <w:p w14:paraId="1BEC51B5" w14:textId="77777777" w:rsidR="00E3542C" w:rsidRPr="00EA54E2" w:rsidRDefault="00E3542C" w:rsidP="00960446">
            <w:pPr>
              <w:pStyle w:val="Title"/>
              <w:jc w:val="left"/>
              <w:rPr>
                <w:b w:val="0"/>
                <w:bCs w:val="0"/>
                <w:sz w:val="24"/>
              </w:rPr>
            </w:pPr>
            <w:r>
              <w:rPr>
                <w:b w:val="0"/>
                <w:bCs w:val="0"/>
                <w:sz w:val="24"/>
              </w:rPr>
              <w:t>To identify two initial project proposals, 600-800 words each, for upload and decide which one for mini-project completion, by end of May 2016</w:t>
            </w:r>
          </w:p>
          <w:p w14:paraId="54074ADE" w14:textId="77777777" w:rsidR="00E3542C" w:rsidRPr="00EA54E2" w:rsidRDefault="00E3542C" w:rsidP="00960446">
            <w:pPr>
              <w:pStyle w:val="Title"/>
              <w:jc w:val="left"/>
              <w:rPr>
                <w:bCs w:val="0"/>
                <w:sz w:val="24"/>
              </w:rPr>
            </w:pPr>
          </w:p>
          <w:p w14:paraId="36D016BE" w14:textId="77777777" w:rsidR="00E3542C" w:rsidRPr="00EA54E2" w:rsidRDefault="00E3542C" w:rsidP="00960446">
            <w:pPr>
              <w:pStyle w:val="Title"/>
              <w:jc w:val="left"/>
              <w:rPr>
                <w:bCs w:val="0"/>
                <w:sz w:val="24"/>
              </w:rPr>
            </w:pPr>
          </w:p>
          <w:p w14:paraId="680546AC" w14:textId="77777777" w:rsidR="00E3542C" w:rsidRPr="00EA54E2" w:rsidRDefault="00E3542C" w:rsidP="00960446">
            <w:pPr>
              <w:pStyle w:val="Title"/>
              <w:jc w:val="left"/>
              <w:rPr>
                <w:bCs w:val="0"/>
                <w:sz w:val="24"/>
              </w:rPr>
            </w:pPr>
          </w:p>
          <w:p w14:paraId="2D75118C" w14:textId="77777777" w:rsidR="00E3542C" w:rsidRPr="00EA54E2" w:rsidRDefault="00E3542C" w:rsidP="00960446">
            <w:pPr>
              <w:pStyle w:val="Title"/>
              <w:jc w:val="left"/>
              <w:rPr>
                <w:bCs w:val="0"/>
                <w:sz w:val="24"/>
              </w:rPr>
            </w:pPr>
          </w:p>
          <w:p w14:paraId="7F2EF242" w14:textId="77777777" w:rsidR="00E3542C" w:rsidRPr="00EA54E2" w:rsidRDefault="00E3542C" w:rsidP="00960446">
            <w:pPr>
              <w:pStyle w:val="Title"/>
              <w:jc w:val="left"/>
              <w:rPr>
                <w:bCs w:val="0"/>
                <w:sz w:val="24"/>
              </w:rPr>
            </w:pPr>
          </w:p>
          <w:p w14:paraId="4710DC57" w14:textId="77777777" w:rsidR="00E3542C" w:rsidRPr="00EA54E2" w:rsidRDefault="00E3542C" w:rsidP="00960446">
            <w:pPr>
              <w:pStyle w:val="Title"/>
              <w:jc w:val="left"/>
              <w:rPr>
                <w:bCs w:val="0"/>
                <w:sz w:val="24"/>
              </w:rPr>
            </w:pPr>
          </w:p>
        </w:tc>
        <w:tc>
          <w:tcPr>
            <w:tcW w:w="4320" w:type="dxa"/>
          </w:tcPr>
          <w:p w14:paraId="6CE1D3F0" w14:textId="77777777" w:rsidR="00E3542C" w:rsidRDefault="00E3542C" w:rsidP="00960446">
            <w:pPr>
              <w:pStyle w:val="Title"/>
              <w:jc w:val="left"/>
              <w:rPr>
                <w:bCs w:val="0"/>
                <w:sz w:val="24"/>
              </w:rPr>
            </w:pPr>
            <w:r w:rsidRPr="00EA54E2">
              <w:rPr>
                <w:bCs w:val="0"/>
                <w:sz w:val="24"/>
              </w:rPr>
              <w:t>Measures of Success</w:t>
            </w:r>
            <w:r>
              <w:rPr>
                <w:bCs w:val="0"/>
                <w:sz w:val="24"/>
              </w:rPr>
              <w:t>:</w:t>
            </w:r>
          </w:p>
          <w:p w14:paraId="61D668D2" w14:textId="7FAED666" w:rsidR="00E3542C" w:rsidRDefault="00E3542C" w:rsidP="00960446">
            <w:pPr>
              <w:pStyle w:val="Title"/>
              <w:jc w:val="left"/>
              <w:rPr>
                <w:b w:val="0"/>
                <w:bCs w:val="0"/>
                <w:sz w:val="24"/>
              </w:rPr>
            </w:pPr>
            <w:r>
              <w:rPr>
                <w:b w:val="0"/>
                <w:bCs w:val="0"/>
                <w:sz w:val="24"/>
              </w:rPr>
              <w:t xml:space="preserve">Discuss with Aidan, </w:t>
            </w:r>
            <w:r w:rsidR="00A7329C">
              <w:rPr>
                <w:b w:val="0"/>
                <w:bCs w:val="0"/>
                <w:sz w:val="24"/>
              </w:rPr>
              <w:t>CareWorks</w:t>
            </w:r>
          </w:p>
          <w:p w14:paraId="798024FD" w14:textId="77777777" w:rsidR="00E3542C" w:rsidRDefault="00E3542C" w:rsidP="00C535FB">
            <w:pPr>
              <w:pStyle w:val="Title"/>
              <w:numPr>
                <w:ilvl w:val="0"/>
                <w:numId w:val="8"/>
              </w:numPr>
              <w:spacing w:before="0" w:after="0" w:afterAutospacing="0"/>
              <w:jc w:val="left"/>
              <w:outlineLvl w:val="9"/>
              <w:rPr>
                <w:b w:val="0"/>
                <w:bCs w:val="0"/>
                <w:sz w:val="24"/>
              </w:rPr>
            </w:pPr>
            <w:r>
              <w:rPr>
                <w:b w:val="0"/>
                <w:bCs w:val="0"/>
                <w:sz w:val="24"/>
              </w:rPr>
              <w:t>Incidents Trends – duty focused around this all the time</w:t>
            </w:r>
          </w:p>
          <w:p w14:paraId="68346801" w14:textId="77777777" w:rsidR="00E3542C" w:rsidRDefault="00E3542C" w:rsidP="00960446">
            <w:pPr>
              <w:pStyle w:val="Title"/>
              <w:jc w:val="left"/>
              <w:rPr>
                <w:b w:val="0"/>
                <w:bCs w:val="0"/>
                <w:sz w:val="24"/>
              </w:rPr>
            </w:pPr>
            <w:r>
              <w:rPr>
                <w:b w:val="0"/>
                <w:bCs w:val="0"/>
                <w:sz w:val="24"/>
              </w:rPr>
              <w:t>Own option</w:t>
            </w:r>
          </w:p>
          <w:p w14:paraId="3D86D384" w14:textId="77777777" w:rsidR="00E3542C" w:rsidRPr="006B6771" w:rsidRDefault="00E3542C" w:rsidP="00C535FB">
            <w:pPr>
              <w:pStyle w:val="Title"/>
              <w:numPr>
                <w:ilvl w:val="0"/>
                <w:numId w:val="8"/>
              </w:numPr>
              <w:spacing w:before="0" w:after="0" w:afterAutospacing="0"/>
              <w:jc w:val="left"/>
              <w:outlineLvl w:val="9"/>
              <w:rPr>
                <w:b w:val="0"/>
                <w:bCs w:val="0"/>
                <w:sz w:val="24"/>
              </w:rPr>
            </w:pPr>
            <w:r>
              <w:rPr>
                <w:b w:val="0"/>
                <w:bCs w:val="0"/>
                <w:sz w:val="24"/>
              </w:rPr>
              <w:t>Research into hearing equipment for deaf relating to headphone set at work</w:t>
            </w:r>
          </w:p>
          <w:p w14:paraId="14CA9732" w14:textId="77777777" w:rsidR="00E3542C" w:rsidRDefault="00E3542C" w:rsidP="00960446">
            <w:pPr>
              <w:pStyle w:val="Title"/>
              <w:jc w:val="left"/>
              <w:rPr>
                <w:b w:val="0"/>
                <w:bCs w:val="0"/>
                <w:sz w:val="24"/>
              </w:rPr>
            </w:pPr>
            <w:r>
              <w:rPr>
                <w:b w:val="0"/>
                <w:bCs w:val="0"/>
                <w:sz w:val="24"/>
              </w:rPr>
              <w:t xml:space="preserve">Upload to Patricia, ITT </w:t>
            </w:r>
          </w:p>
          <w:p w14:paraId="49D2F404" w14:textId="77777777" w:rsidR="00E3542C" w:rsidRDefault="00E3542C" w:rsidP="00960446">
            <w:pPr>
              <w:pStyle w:val="Title"/>
              <w:jc w:val="left"/>
              <w:rPr>
                <w:b w:val="0"/>
                <w:bCs w:val="0"/>
                <w:sz w:val="24"/>
              </w:rPr>
            </w:pPr>
            <w:r>
              <w:rPr>
                <w:b w:val="0"/>
                <w:bCs w:val="0"/>
                <w:sz w:val="24"/>
              </w:rPr>
              <w:t>ITT/Patricia approve mini-project option</w:t>
            </w:r>
          </w:p>
          <w:p w14:paraId="320884EF" w14:textId="77777777" w:rsidR="00E3542C" w:rsidRDefault="00E3542C" w:rsidP="00960446">
            <w:pPr>
              <w:pStyle w:val="Title"/>
              <w:jc w:val="left"/>
              <w:rPr>
                <w:b w:val="0"/>
                <w:bCs w:val="0"/>
                <w:sz w:val="24"/>
              </w:rPr>
            </w:pPr>
            <w:r>
              <w:rPr>
                <w:b w:val="0"/>
                <w:bCs w:val="0"/>
                <w:sz w:val="24"/>
              </w:rPr>
              <w:t>Start mini-project</w:t>
            </w:r>
          </w:p>
          <w:p w14:paraId="0BE0827E" w14:textId="77777777" w:rsidR="00E3542C" w:rsidRPr="00544894" w:rsidRDefault="00E3542C" w:rsidP="00960446">
            <w:pPr>
              <w:pStyle w:val="Title"/>
              <w:jc w:val="left"/>
              <w:rPr>
                <w:b w:val="0"/>
                <w:bCs w:val="0"/>
                <w:sz w:val="24"/>
              </w:rPr>
            </w:pPr>
            <w:r>
              <w:rPr>
                <w:b w:val="0"/>
                <w:bCs w:val="0"/>
                <w:sz w:val="24"/>
              </w:rPr>
              <w:t>End / upload by</w:t>
            </w:r>
          </w:p>
        </w:tc>
        <w:tc>
          <w:tcPr>
            <w:tcW w:w="2160" w:type="dxa"/>
          </w:tcPr>
          <w:p w14:paraId="3EFAE20E" w14:textId="77777777" w:rsidR="00E3542C" w:rsidRDefault="00E3542C" w:rsidP="00960446">
            <w:pPr>
              <w:pStyle w:val="Title"/>
              <w:jc w:val="left"/>
              <w:rPr>
                <w:bCs w:val="0"/>
                <w:sz w:val="24"/>
              </w:rPr>
            </w:pPr>
            <w:r w:rsidRPr="00EA54E2">
              <w:rPr>
                <w:bCs w:val="0"/>
                <w:sz w:val="24"/>
              </w:rPr>
              <w:t>Due Date</w:t>
            </w:r>
          </w:p>
          <w:p w14:paraId="738D58AD" w14:textId="77777777" w:rsidR="00E3542C" w:rsidRDefault="00E3542C" w:rsidP="00960446">
            <w:pPr>
              <w:pStyle w:val="Title"/>
              <w:jc w:val="left"/>
              <w:rPr>
                <w:b w:val="0"/>
                <w:bCs w:val="0"/>
                <w:sz w:val="24"/>
              </w:rPr>
            </w:pPr>
            <w:r>
              <w:rPr>
                <w:b w:val="0"/>
                <w:bCs w:val="0"/>
                <w:sz w:val="24"/>
              </w:rPr>
              <w:t>19</w:t>
            </w:r>
            <w:r w:rsidRPr="000C5625">
              <w:rPr>
                <w:b w:val="0"/>
                <w:bCs w:val="0"/>
                <w:sz w:val="24"/>
                <w:vertAlign w:val="superscript"/>
              </w:rPr>
              <w:t>th</w:t>
            </w:r>
            <w:r>
              <w:rPr>
                <w:b w:val="0"/>
                <w:bCs w:val="0"/>
                <w:sz w:val="24"/>
              </w:rPr>
              <w:t xml:space="preserve"> Feb</w:t>
            </w:r>
          </w:p>
          <w:p w14:paraId="108FEABF" w14:textId="77777777" w:rsidR="00E3542C" w:rsidRDefault="00E3542C" w:rsidP="00960446">
            <w:pPr>
              <w:pStyle w:val="Title"/>
              <w:jc w:val="left"/>
              <w:rPr>
                <w:b w:val="0"/>
                <w:bCs w:val="0"/>
                <w:sz w:val="24"/>
              </w:rPr>
            </w:pPr>
          </w:p>
          <w:p w14:paraId="75874CA4" w14:textId="77777777" w:rsidR="00E3542C" w:rsidRDefault="00E3542C" w:rsidP="00960446">
            <w:pPr>
              <w:pStyle w:val="Title"/>
              <w:jc w:val="left"/>
              <w:rPr>
                <w:b w:val="0"/>
                <w:bCs w:val="0"/>
                <w:sz w:val="24"/>
              </w:rPr>
            </w:pPr>
          </w:p>
          <w:p w14:paraId="62941627" w14:textId="77777777" w:rsidR="00E3542C" w:rsidRDefault="00E3542C" w:rsidP="00960446">
            <w:pPr>
              <w:pStyle w:val="Title"/>
              <w:jc w:val="left"/>
              <w:rPr>
                <w:b w:val="0"/>
                <w:bCs w:val="0"/>
                <w:sz w:val="24"/>
              </w:rPr>
            </w:pPr>
            <w:r>
              <w:rPr>
                <w:b w:val="0"/>
                <w:bCs w:val="0"/>
                <w:sz w:val="24"/>
              </w:rPr>
              <w:t>18</w:t>
            </w:r>
            <w:r w:rsidRPr="000C5625">
              <w:rPr>
                <w:b w:val="0"/>
                <w:bCs w:val="0"/>
                <w:sz w:val="24"/>
                <w:vertAlign w:val="superscript"/>
              </w:rPr>
              <w:t>th</w:t>
            </w:r>
            <w:r>
              <w:rPr>
                <w:b w:val="0"/>
                <w:bCs w:val="0"/>
                <w:sz w:val="24"/>
              </w:rPr>
              <w:t xml:space="preserve"> Feb</w:t>
            </w:r>
          </w:p>
          <w:p w14:paraId="7FF560FB" w14:textId="77777777" w:rsidR="00E3542C" w:rsidRDefault="00E3542C" w:rsidP="00960446">
            <w:pPr>
              <w:pStyle w:val="Title"/>
              <w:jc w:val="left"/>
              <w:rPr>
                <w:b w:val="0"/>
                <w:bCs w:val="0"/>
                <w:sz w:val="24"/>
              </w:rPr>
            </w:pPr>
            <w:r>
              <w:rPr>
                <w:b w:val="0"/>
                <w:bCs w:val="0"/>
                <w:sz w:val="24"/>
              </w:rPr>
              <w:t>Draft 22</w:t>
            </w:r>
            <w:r w:rsidRPr="000C5625">
              <w:rPr>
                <w:b w:val="0"/>
                <w:bCs w:val="0"/>
                <w:sz w:val="24"/>
                <w:vertAlign w:val="superscript"/>
              </w:rPr>
              <w:t>nd</w:t>
            </w:r>
            <w:r>
              <w:rPr>
                <w:b w:val="0"/>
                <w:bCs w:val="0"/>
                <w:sz w:val="24"/>
              </w:rPr>
              <w:t xml:space="preserve"> Feb</w:t>
            </w:r>
          </w:p>
          <w:p w14:paraId="03968688" w14:textId="77777777" w:rsidR="00E3542C" w:rsidRDefault="00E3542C" w:rsidP="00960446">
            <w:pPr>
              <w:pStyle w:val="Title"/>
              <w:jc w:val="left"/>
              <w:rPr>
                <w:b w:val="0"/>
                <w:bCs w:val="0"/>
                <w:sz w:val="24"/>
              </w:rPr>
            </w:pPr>
            <w:r>
              <w:rPr>
                <w:b w:val="0"/>
                <w:bCs w:val="0"/>
                <w:sz w:val="24"/>
              </w:rPr>
              <w:t>Upload 26</w:t>
            </w:r>
            <w:r w:rsidRPr="000C5625">
              <w:rPr>
                <w:b w:val="0"/>
                <w:bCs w:val="0"/>
                <w:sz w:val="24"/>
                <w:vertAlign w:val="superscript"/>
              </w:rPr>
              <w:t>th</w:t>
            </w:r>
            <w:r>
              <w:rPr>
                <w:b w:val="0"/>
                <w:bCs w:val="0"/>
                <w:sz w:val="24"/>
              </w:rPr>
              <w:t xml:space="preserve"> Feb</w:t>
            </w:r>
          </w:p>
          <w:p w14:paraId="4AFD6D23" w14:textId="77777777" w:rsidR="00E3542C" w:rsidRDefault="00E3542C" w:rsidP="00960446">
            <w:pPr>
              <w:pStyle w:val="Title"/>
              <w:jc w:val="left"/>
              <w:rPr>
                <w:b w:val="0"/>
                <w:bCs w:val="0"/>
                <w:sz w:val="24"/>
              </w:rPr>
            </w:pPr>
            <w:r>
              <w:rPr>
                <w:b w:val="0"/>
                <w:bCs w:val="0"/>
                <w:sz w:val="24"/>
              </w:rPr>
              <w:t>Meeting 11</w:t>
            </w:r>
            <w:r w:rsidRPr="000C5625">
              <w:rPr>
                <w:b w:val="0"/>
                <w:bCs w:val="0"/>
                <w:sz w:val="24"/>
                <w:vertAlign w:val="superscript"/>
              </w:rPr>
              <w:t>th</w:t>
            </w:r>
            <w:r>
              <w:rPr>
                <w:b w:val="0"/>
                <w:bCs w:val="0"/>
                <w:sz w:val="24"/>
              </w:rPr>
              <w:t xml:space="preserve"> March</w:t>
            </w:r>
          </w:p>
          <w:p w14:paraId="6C7674BD" w14:textId="77777777" w:rsidR="00E3542C" w:rsidRDefault="00E3542C" w:rsidP="00960446">
            <w:pPr>
              <w:pStyle w:val="Title"/>
              <w:jc w:val="left"/>
              <w:rPr>
                <w:b w:val="0"/>
                <w:bCs w:val="0"/>
                <w:sz w:val="24"/>
              </w:rPr>
            </w:pPr>
            <w:r>
              <w:rPr>
                <w:b w:val="0"/>
                <w:bCs w:val="0"/>
                <w:sz w:val="24"/>
              </w:rPr>
              <w:t>11</w:t>
            </w:r>
            <w:r w:rsidRPr="000C5625">
              <w:rPr>
                <w:b w:val="0"/>
                <w:bCs w:val="0"/>
                <w:sz w:val="24"/>
                <w:vertAlign w:val="superscript"/>
              </w:rPr>
              <w:t>th</w:t>
            </w:r>
            <w:r>
              <w:rPr>
                <w:b w:val="0"/>
                <w:bCs w:val="0"/>
                <w:sz w:val="24"/>
              </w:rPr>
              <w:t xml:space="preserve"> April</w:t>
            </w:r>
          </w:p>
          <w:p w14:paraId="1769779D" w14:textId="77777777" w:rsidR="00E3542C" w:rsidRPr="004E2F8B" w:rsidRDefault="00E3542C" w:rsidP="00960446">
            <w:pPr>
              <w:pStyle w:val="Title"/>
              <w:jc w:val="left"/>
              <w:rPr>
                <w:b w:val="0"/>
                <w:bCs w:val="0"/>
                <w:sz w:val="24"/>
              </w:rPr>
            </w:pPr>
            <w:r>
              <w:rPr>
                <w:b w:val="0"/>
                <w:bCs w:val="0"/>
                <w:sz w:val="24"/>
              </w:rPr>
              <w:t>27</w:t>
            </w:r>
            <w:r w:rsidRPr="000C5625">
              <w:rPr>
                <w:b w:val="0"/>
                <w:bCs w:val="0"/>
                <w:sz w:val="24"/>
                <w:vertAlign w:val="superscript"/>
              </w:rPr>
              <w:t>th</w:t>
            </w:r>
            <w:r>
              <w:rPr>
                <w:b w:val="0"/>
                <w:bCs w:val="0"/>
                <w:sz w:val="24"/>
              </w:rPr>
              <w:t xml:space="preserve"> May</w:t>
            </w:r>
          </w:p>
        </w:tc>
        <w:tc>
          <w:tcPr>
            <w:tcW w:w="2006" w:type="dxa"/>
          </w:tcPr>
          <w:p w14:paraId="441E8CBD" w14:textId="77777777" w:rsidR="00E3542C" w:rsidRDefault="00E3542C" w:rsidP="00960446">
            <w:pPr>
              <w:pStyle w:val="Title"/>
              <w:jc w:val="left"/>
              <w:rPr>
                <w:bCs w:val="0"/>
                <w:sz w:val="24"/>
              </w:rPr>
            </w:pPr>
            <w:r w:rsidRPr="00EA54E2">
              <w:rPr>
                <w:bCs w:val="0"/>
                <w:sz w:val="24"/>
              </w:rPr>
              <w:t>Weight (%)</w:t>
            </w:r>
          </w:p>
          <w:p w14:paraId="1381C1D7" w14:textId="77777777" w:rsidR="00E3542C" w:rsidRPr="004E2F8B" w:rsidRDefault="00E3542C" w:rsidP="00960446">
            <w:pPr>
              <w:pStyle w:val="Title"/>
              <w:jc w:val="left"/>
              <w:rPr>
                <w:b w:val="0"/>
                <w:bCs w:val="0"/>
                <w:sz w:val="24"/>
              </w:rPr>
            </w:pPr>
          </w:p>
        </w:tc>
      </w:tr>
      <w:tr w:rsidR="00E3542C" w:rsidRPr="00EA54E2" w14:paraId="0E7981CB" w14:textId="77777777" w:rsidTr="00960446">
        <w:tc>
          <w:tcPr>
            <w:tcW w:w="14174" w:type="dxa"/>
            <w:gridSpan w:val="4"/>
          </w:tcPr>
          <w:p w14:paraId="3F1EC009" w14:textId="77777777" w:rsidR="00E3542C" w:rsidRPr="00EA54E2" w:rsidRDefault="00E3542C" w:rsidP="00960446">
            <w:pPr>
              <w:pStyle w:val="Title"/>
              <w:jc w:val="left"/>
              <w:rPr>
                <w:bCs w:val="0"/>
                <w:sz w:val="24"/>
              </w:rPr>
            </w:pPr>
            <w:r w:rsidRPr="00EA54E2">
              <w:rPr>
                <w:bCs w:val="0"/>
                <w:sz w:val="24"/>
              </w:rPr>
              <w:t>Update:</w:t>
            </w:r>
          </w:p>
          <w:p w14:paraId="19B9F85B" w14:textId="77777777" w:rsidR="00E3542C" w:rsidRPr="00EA54E2" w:rsidRDefault="00E3542C" w:rsidP="00960446">
            <w:pPr>
              <w:pStyle w:val="Title"/>
              <w:jc w:val="left"/>
              <w:rPr>
                <w:bCs w:val="0"/>
                <w:sz w:val="24"/>
              </w:rPr>
            </w:pPr>
          </w:p>
        </w:tc>
      </w:tr>
      <w:tr w:rsidR="00E3542C" w:rsidRPr="00EA54E2" w14:paraId="322205B4" w14:textId="77777777" w:rsidTr="00960446">
        <w:tc>
          <w:tcPr>
            <w:tcW w:w="5688" w:type="dxa"/>
          </w:tcPr>
          <w:p w14:paraId="33AEC957" w14:textId="77777777" w:rsidR="00E3542C" w:rsidRPr="00EA54E2" w:rsidRDefault="00E3542C" w:rsidP="00960446">
            <w:pPr>
              <w:rPr>
                <w:b/>
              </w:rPr>
            </w:pPr>
            <w:r w:rsidRPr="00EA54E2">
              <w:rPr>
                <w:b/>
              </w:rPr>
              <w:t>Objective</w:t>
            </w:r>
            <w:r>
              <w:rPr>
                <w:b/>
              </w:rPr>
              <w:t xml:space="preserve"> 3</w:t>
            </w:r>
            <w:r w:rsidRPr="00EA54E2">
              <w:rPr>
                <w:b/>
              </w:rPr>
              <w:t>:</w:t>
            </w:r>
          </w:p>
          <w:p w14:paraId="68800B51" w14:textId="77777777" w:rsidR="00E3542C" w:rsidRPr="00EA54E2" w:rsidRDefault="00E3542C" w:rsidP="00960446">
            <w:pPr>
              <w:rPr>
                <w:b/>
              </w:rPr>
            </w:pPr>
            <w:r>
              <w:t>To complete requirements for Project Report and processes by following own timetable_Project timeline and words limit and tick off each item with uploaded own time and ITT upload due date, by end of June/Sept 2016.</w:t>
            </w:r>
          </w:p>
          <w:p w14:paraId="133F1EE2" w14:textId="77777777" w:rsidR="00E3542C" w:rsidRPr="00EA54E2" w:rsidRDefault="00E3542C" w:rsidP="00960446">
            <w:pPr>
              <w:rPr>
                <w:b/>
              </w:rPr>
            </w:pPr>
          </w:p>
          <w:p w14:paraId="779092A0" w14:textId="77777777" w:rsidR="00E3542C" w:rsidRPr="00EA54E2" w:rsidRDefault="00E3542C" w:rsidP="00960446">
            <w:pPr>
              <w:rPr>
                <w:b/>
              </w:rPr>
            </w:pPr>
          </w:p>
        </w:tc>
        <w:tc>
          <w:tcPr>
            <w:tcW w:w="4320" w:type="dxa"/>
          </w:tcPr>
          <w:p w14:paraId="0055EBC1" w14:textId="77777777" w:rsidR="00E3542C" w:rsidRDefault="00E3542C" w:rsidP="00960446">
            <w:pPr>
              <w:rPr>
                <w:b/>
              </w:rPr>
            </w:pPr>
            <w:r w:rsidRPr="00EA54E2">
              <w:rPr>
                <w:b/>
              </w:rPr>
              <w:lastRenderedPageBreak/>
              <w:t>Measures of Success:</w:t>
            </w:r>
          </w:p>
          <w:p w14:paraId="2F072A90" w14:textId="77777777" w:rsidR="00E3542C" w:rsidRDefault="00E3542C" w:rsidP="00960446">
            <w:r>
              <w:t>Mini project proposals</w:t>
            </w:r>
          </w:p>
          <w:p w14:paraId="1E2BE99F" w14:textId="77777777" w:rsidR="00E3542C" w:rsidRDefault="00E3542C" w:rsidP="00960446">
            <w:r>
              <w:t>Feb Bi monthly report</w:t>
            </w:r>
          </w:p>
          <w:p w14:paraId="566DEBA0" w14:textId="77777777" w:rsidR="00E3542C" w:rsidRDefault="00E3542C" w:rsidP="00960446">
            <w:r>
              <w:t>Mini project proposal meeting (approval)</w:t>
            </w:r>
          </w:p>
          <w:p w14:paraId="45B9CA86" w14:textId="77777777" w:rsidR="00E3542C" w:rsidRDefault="00E3542C" w:rsidP="00960446">
            <w:r>
              <w:lastRenderedPageBreak/>
              <w:t>Chapter 1 section</w:t>
            </w:r>
          </w:p>
          <w:p w14:paraId="79BA40FC" w14:textId="77777777" w:rsidR="00E3542C" w:rsidRDefault="00E3542C" w:rsidP="00960446">
            <w:r>
              <w:t>Chapter 2 section</w:t>
            </w:r>
          </w:p>
          <w:p w14:paraId="57510DCB" w14:textId="77777777" w:rsidR="00E3542C" w:rsidRDefault="00E3542C" w:rsidP="00960446">
            <w:r>
              <w:t>Start on mini-Project to end</w:t>
            </w:r>
          </w:p>
          <w:p w14:paraId="7F4CC70A" w14:textId="77777777" w:rsidR="00E3542C" w:rsidRDefault="00E3542C" w:rsidP="00960446">
            <w:r>
              <w:t>April Bi monthly report</w:t>
            </w:r>
          </w:p>
          <w:p w14:paraId="300E560B" w14:textId="77777777" w:rsidR="00E3542C" w:rsidRDefault="00E3542C" w:rsidP="00960446">
            <w:r>
              <w:t>Mini project progress report</w:t>
            </w:r>
          </w:p>
          <w:p w14:paraId="1094B1B8" w14:textId="77777777" w:rsidR="00E3542C" w:rsidRDefault="00E3542C" w:rsidP="00960446">
            <w:r>
              <w:t>June Bi monthly report</w:t>
            </w:r>
          </w:p>
          <w:p w14:paraId="4FCC4877" w14:textId="77777777" w:rsidR="00E3542C" w:rsidRDefault="00E3542C" w:rsidP="00960446">
            <w:r>
              <w:t>Chapter 3 section</w:t>
            </w:r>
          </w:p>
          <w:p w14:paraId="360324F5" w14:textId="77777777" w:rsidR="00E3542C" w:rsidRDefault="00E3542C" w:rsidP="00960446">
            <w:r>
              <w:t>Chapter 4 section</w:t>
            </w:r>
          </w:p>
          <w:p w14:paraId="6EA7F7FB" w14:textId="77777777" w:rsidR="00E3542C" w:rsidRDefault="00E3542C" w:rsidP="00960446">
            <w:r>
              <w:t>Final Project Report</w:t>
            </w:r>
          </w:p>
          <w:p w14:paraId="2B67A6F5" w14:textId="77777777" w:rsidR="00E3542C" w:rsidRDefault="00E3542C" w:rsidP="00960446">
            <w:r>
              <w:t>Oral Project Presentation</w:t>
            </w:r>
          </w:p>
          <w:p w14:paraId="46CF2C12" w14:textId="77777777" w:rsidR="00E3542C" w:rsidRPr="00333B84" w:rsidRDefault="00E3542C" w:rsidP="00960446">
            <w:r>
              <w:t>Oral Presentation (including employers)</w:t>
            </w:r>
          </w:p>
        </w:tc>
        <w:tc>
          <w:tcPr>
            <w:tcW w:w="2160" w:type="dxa"/>
          </w:tcPr>
          <w:p w14:paraId="14DA8010" w14:textId="77777777" w:rsidR="00E3542C" w:rsidRDefault="00E3542C" w:rsidP="00960446">
            <w:pPr>
              <w:rPr>
                <w:b/>
              </w:rPr>
            </w:pPr>
            <w:r w:rsidRPr="00EA54E2">
              <w:rPr>
                <w:b/>
              </w:rPr>
              <w:lastRenderedPageBreak/>
              <w:t>Due Date</w:t>
            </w:r>
          </w:p>
          <w:p w14:paraId="60F0542B" w14:textId="77777777" w:rsidR="00E3542C" w:rsidRDefault="00E3542C" w:rsidP="00960446">
            <w:r>
              <w:t>26</w:t>
            </w:r>
            <w:r w:rsidRPr="00CA0B0A">
              <w:rPr>
                <w:vertAlign w:val="superscript"/>
              </w:rPr>
              <w:t>th</w:t>
            </w:r>
            <w:r>
              <w:t xml:space="preserve"> Feb</w:t>
            </w:r>
          </w:p>
          <w:p w14:paraId="166A7031" w14:textId="0EC7655B" w:rsidR="00E3542C" w:rsidRDefault="00E3542C" w:rsidP="00960446">
            <w:r>
              <w:t>6</w:t>
            </w:r>
            <w:r w:rsidRPr="00CA0B0A">
              <w:rPr>
                <w:vertAlign w:val="superscript"/>
              </w:rPr>
              <w:t>th</w:t>
            </w:r>
            <w:r>
              <w:t xml:space="preserve"> March</w:t>
            </w:r>
          </w:p>
          <w:p w14:paraId="0C5ED894" w14:textId="77777777" w:rsidR="00E3542C" w:rsidRDefault="00E3542C" w:rsidP="00960446">
            <w:r>
              <w:t>11</w:t>
            </w:r>
            <w:r w:rsidRPr="00CA0B0A">
              <w:rPr>
                <w:vertAlign w:val="superscript"/>
              </w:rPr>
              <w:t>th</w:t>
            </w:r>
            <w:r>
              <w:t xml:space="preserve"> March</w:t>
            </w:r>
          </w:p>
          <w:p w14:paraId="06FDBDDF" w14:textId="77777777" w:rsidR="00E3542C" w:rsidRDefault="00E3542C" w:rsidP="00960446">
            <w:r>
              <w:t>16</w:t>
            </w:r>
            <w:r w:rsidRPr="00CA0B0A">
              <w:rPr>
                <w:vertAlign w:val="superscript"/>
              </w:rPr>
              <w:t>th</w:t>
            </w:r>
            <w:r>
              <w:t xml:space="preserve"> March</w:t>
            </w:r>
          </w:p>
          <w:p w14:paraId="2B0DB5F1" w14:textId="77777777" w:rsidR="00E3542C" w:rsidRDefault="00E3542C" w:rsidP="00960446">
            <w:r>
              <w:lastRenderedPageBreak/>
              <w:t>8</w:t>
            </w:r>
            <w:r w:rsidRPr="00CA0B0A">
              <w:rPr>
                <w:vertAlign w:val="superscript"/>
              </w:rPr>
              <w:t>th</w:t>
            </w:r>
            <w:r>
              <w:t xml:space="preserve"> April</w:t>
            </w:r>
          </w:p>
          <w:p w14:paraId="40F1902A" w14:textId="0AC6AAB2" w:rsidR="00E3542C" w:rsidRDefault="00E3542C" w:rsidP="00960446">
            <w:r>
              <w:t>11</w:t>
            </w:r>
            <w:r w:rsidRPr="00CA0B0A">
              <w:rPr>
                <w:vertAlign w:val="superscript"/>
              </w:rPr>
              <w:t>th</w:t>
            </w:r>
            <w:r>
              <w:t xml:space="preserve"> Apr-27</w:t>
            </w:r>
            <w:r w:rsidRPr="00CA0B0A">
              <w:rPr>
                <w:vertAlign w:val="superscript"/>
              </w:rPr>
              <w:t>th</w:t>
            </w:r>
            <w:r>
              <w:t xml:space="preserve"> May</w:t>
            </w:r>
          </w:p>
          <w:p w14:paraId="0E346F08" w14:textId="77777777" w:rsidR="00E3542C" w:rsidRDefault="00E3542C" w:rsidP="00960446">
            <w:r>
              <w:t>1</w:t>
            </w:r>
            <w:r w:rsidRPr="00CA0B0A">
              <w:rPr>
                <w:vertAlign w:val="superscript"/>
              </w:rPr>
              <w:t>st</w:t>
            </w:r>
            <w:r>
              <w:t xml:space="preserve"> May</w:t>
            </w:r>
          </w:p>
          <w:p w14:paraId="2DD7715C" w14:textId="77777777" w:rsidR="00E3542C" w:rsidRDefault="00E3542C" w:rsidP="00960446">
            <w:r>
              <w:t>4</w:t>
            </w:r>
            <w:r w:rsidRPr="00CA0B0A">
              <w:rPr>
                <w:vertAlign w:val="superscript"/>
              </w:rPr>
              <w:t>th</w:t>
            </w:r>
            <w:r>
              <w:t xml:space="preserve"> May</w:t>
            </w:r>
          </w:p>
          <w:p w14:paraId="4300D238" w14:textId="77777777" w:rsidR="00E3542C" w:rsidRDefault="00E3542C" w:rsidP="00960446">
            <w:r>
              <w:t>From 14</w:t>
            </w:r>
            <w:r w:rsidRPr="00CA0B0A">
              <w:rPr>
                <w:vertAlign w:val="superscript"/>
              </w:rPr>
              <w:t>th</w:t>
            </w:r>
            <w:r>
              <w:t xml:space="preserve"> May</w:t>
            </w:r>
          </w:p>
          <w:p w14:paraId="7E82FB2C" w14:textId="77777777" w:rsidR="00E3542C" w:rsidRDefault="00E3542C" w:rsidP="00960446">
            <w:r>
              <w:t>27</w:t>
            </w:r>
            <w:r w:rsidRPr="00CA0B0A">
              <w:rPr>
                <w:vertAlign w:val="superscript"/>
              </w:rPr>
              <w:t>th</w:t>
            </w:r>
            <w:r>
              <w:t xml:space="preserve"> May</w:t>
            </w:r>
          </w:p>
          <w:p w14:paraId="2721CB99" w14:textId="77777777" w:rsidR="00E3542C" w:rsidRDefault="00E3542C" w:rsidP="00960446">
            <w:r>
              <w:t>3</w:t>
            </w:r>
            <w:r w:rsidRPr="00CA0B0A">
              <w:rPr>
                <w:vertAlign w:val="superscript"/>
              </w:rPr>
              <w:t>rd</w:t>
            </w:r>
            <w:r>
              <w:t xml:space="preserve"> June</w:t>
            </w:r>
          </w:p>
          <w:p w14:paraId="682D647C" w14:textId="77777777" w:rsidR="00E3542C" w:rsidRDefault="00E3542C" w:rsidP="00960446">
            <w:r>
              <w:t>3</w:t>
            </w:r>
            <w:r w:rsidRPr="00CA0B0A">
              <w:rPr>
                <w:vertAlign w:val="superscript"/>
              </w:rPr>
              <w:t>rd</w:t>
            </w:r>
            <w:r>
              <w:t xml:space="preserve"> June</w:t>
            </w:r>
          </w:p>
          <w:p w14:paraId="0DACAA60" w14:textId="77777777" w:rsidR="00E3542C" w:rsidRDefault="00E3542C" w:rsidP="00960446">
            <w:r>
              <w:t>9</w:t>
            </w:r>
            <w:r w:rsidRPr="00CA0B0A">
              <w:rPr>
                <w:vertAlign w:val="superscript"/>
              </w:rPr>
              <w:t>th</w:t>
            </w:r>
            <w:r>
              <w:t xml:space="preserve"> June</w:t>
            </w:r>
          </w:p>
          <w:p w14:paraId="08DADD3F" w14:textId="77777777" w:rsidR="00E3542C" w:rsidRDefault="00E3542C" w:rsidP="00960446">
            <w:r>
              <w:t>2</w:t>
            </w:r>
            <w:r w:rsidRPr="00CA0B0A">
              <w:rPr>
                <w:vertAlign w:val="superscript"/>
              </w:rPr>
              <w:t>nd</w:t>
            </w:r>
            <w:r>
              <w:t xml:space="preserve"> Sept</w:t>
            </w:r>
          </w:p>
          <w:p w14:paraId="4F6666C5" w14:textId="77777777" w:rsidR="00E3542C" w:rsidRPr="00333B84" w:rsidRDefault="00E3542C" w:rsidP="00960446"/>
        </w:tc>
        <w:tc>
          <w:tcPr>
            <w:tcW w:w="2006" w:type="dxa"/>
          </w:tcPr>
          <w:p w14:paraId="268165D7" w14:textId="77777777" w:rsidR="00E3542C" w:rsidRDefault="00E3542C" w:rsidP="00960446">
            <w:pPr>
              <w:rPr>
                <w:b/>
              </w:rPr>
            </w:pPr>
            <w:r w:rsidRPr="00EA54E2">
              <w:rPr>
                <w:b/>
              </w:rPr>
              <w:lastRenderedPageBreak/>
              <w:t>Weight (%)</w:t>
            </w:r>
          </w:p>
          <w:p w14:paraId="46097493" w14:textId="77777777" w:rsidR="00E3542C" w:rsidRDefault="00E3542C" w:rsidP="00960446"/>
          <w:p w14:paraId="73C9FA26" w14:textId="77777777" w:rsidR="00E3542C" w:rsidRDefault="00E3542C" w:rsidP="00960446"/>
          <w:p w14:paraId="268E8056" w14:textId="77777777" w:rsidR="00E3542C" w:rsidRDefault="00E3542C" w:rsidP="00960446"/>
          <w:p w14:paraId="43DE38BC" w14:textId="77777777" w:rsidR="00E3542C" w:rsidRDefault="00E3542C" w:rsidP="00960446"/>
          <w:p w14:paraId="3F3367CD" w14:textId="77777777" w:rsidR="00E3542C" w:rsidRPr="00333B84" w:rsidRDefault="00E3542C" w:rsidP="00960446"/>
        </w:tc>
      </w:tr>
      <w:tr w:rsidR="00E3542C" w:rsidRPr="00EA54E2" w14:paraId="5910C4DF" w14:textId="77777777" w:rsidTr="00960446">
        <w:tc>
          <w:tcPr>
            <w:tcW w:w="14174" w:type="dxa"/>
            <w:gridSpan w:val="4"/>
          </w:tcPr>
          <w:p w14:paraId="5E41A940" w14:textId="77777777" w:rsidR="00E3542C" w:rsidRPr="00EA54E2" w:rsidRDefault="00E3542C" w:rsidP="00960446">
            <w:pPr>
              <w:rPr>
                <w:b/>
              </w:rPr>
            </w:pPr>
            <w:r w:rsidRPr="00EA54E2">
              <w:rPr>
                <w:b/>
              </w:rPr>
              <w:lastRenderedPageBreak/>
              <w:t>Update:</w:t>
            </w:r>
          </w:p>
          <w:p w14:paraId="1806D472" w14:textId="77777777" w:rsidR="00E3542C" w:rsidRPr="00EA54E2" w:rsidRDefault="00E3542C" w:rsidP="00960446">
            <w:pPr>
              <w:rPr>
                <w:b/>
              </w:rPr>
            </w:pPr>
          </w:p>
        </w:tc>
      </w:tr>
    </w:tbl>
    <w:p w14:paraId="735D8656" w14:textId="77777777" w:rsidR="00E3542C" w:rsidRPr="00EA54E2" w:rsidRDefault="00E3542C" w:rsidP="00E3542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8"/>
        <w:gridCol w:w="4320"/>
        <w:gridCol w:w="2160"/>
        <w:gridCol w:w="2006"/>
      </w:tblGrid>
      <w:tr w:rsidR="00E3542C" w:rsidRPr="00EA54E2" w14:paraId="37CBF32B" w14:textId="77777777" w:rsidTr="00960446">
        <w:tc>
          <w:tcPr>
            <w:tcW w:w="5688" w:type="dxa"/>
          </w:tcPr>
          <w:p w14:paraId="65F77D96" w14:textId="77777777" w:rsidR="00E3542C" w:rsidRDefault="00E3542C" w:rsidP="00960446">
            <w:pPr>
              <w:pStyle w:val="Title"/>
              <w:jc w:val="left"/>
              <w:rPr>
                <w:bCs w:val="0"/>
                <w:sz w:val="24"/>
              </w:rPr>
            </w:pPr>
            <w:r w:rsidRPr="00EA54E2">
              <w:rPr>
                <w:bCs w:val="0"/>
                <w:sz w:val="24"/>
              </w:rPr>
              <w:t>Objective</w:t>
            </w:r>
            <w:r>
              <w:rPr>
                <w:bCs w:val="0"/>
                <w:sz w:val="24"/>
              </w:rPr>
              <w:t xml:space="preserve"> 4:</w:t>
            </w:r>
          </w:p>
          <w:p w14:paraId="35B7F9FC" w14:textId="77777777" w:rsidR="00E3542C" w:rsidRPr="00CA0B0A" w:rsidRDefault="00E3542C" w:rsidP="00960446">
            <w:pPr>
              <w:pStyle w:val="Title"/>
              <w:jc w:val="left"/>
              <w:rPr>
                <w:b w:val="0"/>
                <w:bCs w:val="0"/>
                <w:sz w:val="24"/>
              </w:rPr>
            </w:pPr>
            <w:r w:rsidRPr="00CA0B0A">
              <w:rPr>
                <w:b w:val="0"/>
                <w:bCs w:val="0"/>
                <w:sz w:val="24"/>
              </w:rPr>
              <w:t>To achieve a better understanding of how the organisation works in terms of IT</w:t>
            </w:r>
            <w:r>
              <w:rPr>
                <w:b w:val="0"/>
                <w:bCs w:val="0"/>
                <w:sz w:val="24"/>
              </w:rPr>
              <w:t xml:space="preserve"> by 26</w:t>
            </w:r>
            <w:r w:rsidRPr="00CA0B0A">
              <w:rPr>
                <w:b w:val="0"/>
                <w:bCs w:val="0"/>
                <w:sz w:val="24"/>
                <w:vertAlign w:val="superscript"/>
              </w:rPr>
              <w:t>th</w:t>
            </w:r>
            <w:r>
              <w:rPr>
                <w:b w:val="0"/>
                <w:bCs w:val="0"/>
                <w:sz w:val="24"/>
              </w:rPr>
              <w:t xml:space="preserve"> Aug 2016</w:t>
            </w:r>
          </w:p>
          <w:p w14:paraId="6DFE1156" w14:textId="77777777" w:rsidR="00E3542C" w:rsidRPr="00EA54E2" w:rsidRDefault="00E3542C" w:rsidP="00960446">
            <w:pPr>
              <w:pStyle w:val="Title"/>
              <w:jc w:val="left"/>
              <w:rPr>
                <w:bCs w:val="0"/>
                <w:sz w:val="24"/>
              </w:rPr>
            </w:pPr>
          </w:p>
          <w:p w14:paraId="46EBF372" w14:textId="77777777" w:rsidR="00E3542C" w:rsidRPr="00EA54E2" w:rsidRDefault="00E3542C" w:rsidP="00960446">
            <w:pPr>
              <w:pStyle w:val="Title"/>
              <w:jc w:val="left"/>
              <w:rPr>
                <w:bCs w:val="0"/>
                <w:sz w:val="24"/>
              </w:rPr>
            </w:pPr>
          </w:p>
          <w:p w14:paraId="64E74922" w14:textId="77777777" w:rsidR="00E3542C" w:rsidRPr="00EA54E2" w:rsidRDefault="00E3542C" w:rsidP="00960446">
            <w:pPr>
              <w:pStyle w:val="Title"/>
              <w:jc w:val="left"/>
              <w:rPr>
                <w:bCs w:val="0"/>
                <w:sz w:val="24"/>
              </w:rPr>
            </w:pPr>
          </w:p>
          <w:p w14:paraId="17ED8CB3" w14:textId="77777777" w:rsidR="00E3542C" w:rsidRPr="00EA54E2" w:rsidRDefault="00E3542C" w:rsidP="00960446">
            <w:pPr>
              <w:pStyle w:val="Title"/>
              <w:jc w:val="left"/>
              <w:rPr>
                <w:bCs w:val="0"/>
                <w:sz w:val="24"/>
              </w:rPr>
            </w:pPr>
          </w:p>
        </w:tc>
        <w:tc>
          <w:tcPr>
            <w:tcW w:w="4320" w:type="dxa"/>
          </w:tcPr>
          <w:p w14:paraId="0F3B5F5C" w14:textId="77777777" w:rsidR="00E3542C" w:rsidRDefault="00E3542C" w:rsidP="00960446">
            <w:pPr>
              <w:pStyle w:val="Title"/>
              <w:jc w:val="left"/>
              <w:rPr>
                <w:bCs w:val="0"/>
                <w:sz w:val="24"/>
              </w:rPr>
            </w:pPr>
            <w:r w:rsidRPr="00EA54E2">
              <w:rPr>
                <w:bCs w:val="0"/>
                <w:sz w:val="24"/>
              </w:rPr>
              <w:lastRenderedPageBreak/>
              <w:t>Measures of Success</w:t>
            </w:r>
            <w:r>
              <w:rPr>
                <w:bCs w:val="0"/>
                <w:sz w:val="24"/>
              </w:rPr>
              <w:t>:</w:t>
            </w:r>
          </w:p>
          <w:p w14:paraId="06B12B64" w14:textId="23DF1317" w:rsidR="00E3542C" w:rsidRDefault="00A7329C" w:rsidP="00960446">
            <w:pPr>
              <w:pStyle w:val="Title"/>
              <w:jc w:val="left"/>
              <w:rPr>
                <w:b w:val="0"/>
                <w:bCs w:val="0"/>
                <w:sz w:val="24"/>
              </w:rPr>
            </w:pPr>
            <w:r>
              <w:rPr>
                <w:b w:val="0"/>
                <w:bCs w:val="0"/>
                <w:sz w:val="24"/>
              </w:rPr>
              <w:t>CareWorks</w:t>
            </w:r>
            <w:r w:rsidR="00E3542C">
              <w:rPr>
                <w:b w:val="0"/>
                <w:bCs w:val="0"/>
                <w:sz w:val="24"/>
              </w:rPr>
              <w:t xml:space="preserve"> work placement (seven months)</w:t>
            </w:r>
          </w:p>
          <w:p w14:paraId="55DA5240" w14:textId="77777777" w:rsidR="00E3542C" w:rsidRDefault="00E3542C" w:rsidP="00960446">
            <w:pPr>
              <w:pStyle w:val="Title"/>
              <w:jc w:val="left"/>
              <w:rPr>
                <w:b w:val="0"/>
                <w:bCs w:val="0"/>
                <w:sz w:val="24"/>
              </w:rPr>
            </w:pPr>
          </w:p>
          <w:p w14:paraId="3392408F" w14:textId="6027BCDB" w:rsidR="00E3542C" w:rsidRPr="00333B84" w:rsidRDefault="00E3542C" w:rsidP="00960446">
            <w:pPr>
              <w:pStyle w:val="Title"/>
              <w:jc w:val="left"/>
              <w:rPr>
                <w:b w:val="0"/>
                <w:bCs w:val="0"/>
                <w:sz w:val="24"/>
              </w:rPr>
            </w:pPr>
            <w:r>
              <w:rPr>
                <w:b w:val="0"/>
                <w:bCs w:val="0"/>
                <w:sz w:val="24"/>
              </w:rPr>
              <w:lastRenderedPageBreak/>
              <w:t xml:space="preserve">Review / feedback from both (me and </w:t>
            </w:r>
            <w:r w:rsidR="00A7329C">
              <w:rPr>
                <w:b w:val="0"/>
                <w:bCs w:val="0"/>
                <w:sz w:val="24"/>
              </w:rPr>
              <w:t>CareWorks</w:t>
            </w:r>
            <w:r>
              <w:rPr>
                <w:b w:val="0"/>
                <w:bCs w:val="0"/>
                <w:sz w:val="24"/>
              </w:rPr>
              <w:t>)</w:t>
            </w:r>
          </w:p>
        </w:tc>
        <w:tc>
          <w:tcPr>
            <w:tcW w:w="2160" w:type="dxa"/>
          </w:tcPr>
          <w:p w14:paraId="63A65DC3" w14:textId="77777777" w:rsidR="00B86615" w:rsidRDefault="00E3542C" w:rsidP="00960446">
            <w:pPr>
              <w:pStyle w:val="Title"/>
              <w:jc w:val="left"/>
              <w:rPr>
                <w:bCs w:val="0"/>
                <w:sz w:val="24"/>
              </w:rPr>
            </w:pPr>
            <w:r w:rsidRPr="00EA54E2">
              <w:rPr>
                <w:bCs w:val="0"/>
                <w:sz w:val="24"/>
              </w:rPr>
              <w:lastRenderedPageBreak/>
              <w:t>Due Date</w:t>
            </w:r>
          </w:p>
          <w:p w14:paraId="24ECA178" w14:textId="0067F144" w:rsidR="00E3542C" w:rsidRPr="00B86615" w:rsidRDefault="00E3542C" w:rsidP="00960446">
            <w:pPr>
              <w:pStyle w:val="Title"/>
              <w:jc w:val="left"/>
              <w:rPr>
                <w:bCs w:val="0"/>
                <w:sz w:val="24"/>
              </w:rPr>
            </w:pPr>
            <w:r>
              <w:rPr>
                <w:b w:val="0"/>
                <w:bCs w:val="0"/>
                <w:sz w:val="24"/>
              </w:rPr>
              <w:t>26</w:t>
            </w:r>
            <w:r w:rsidRPr="00CA0B0A">
              <w:rPr>
                <w:b w:val="0"/>
                <w:bCs w:val="0"/>
                <w:sz w:val="24"/>
                <w:vertAlign w:val="superscript"/>
              </w:rPr>
              <w:t>th</w:t>
            </w:r>
            <w:r>
              <w:rPr>
                <w:b w:val="0"/>
                <w:bCs w:val="0"/>
                <w:sz w:val="24"/>
              </w:rPr>
              <w:t xml:space="preserve"> Aug</w:t>
            </w:r>
          </w:p>
          <w:p w14:paraId="57236EAE" w14:textId="77777777" w:rsidR="00E3542C" w:rsidRDefault="00E3542C" w:rsidP="00960446">
            <w:pPr>
              <w:pStyle w:val="Title"/>
              <w:jc w:val="left"/>
              <w:rPr>
                <w:b w:val="0"/>
                <w:bCs w:val="0"/>
                <w:sz w:val="24"/>
              </w:rPr>
            </w:pPr>
          </w:p>
          <w:p w14:paraId="6385259C" w14:textId="4B980220" w:rsidR="00E3542C" w:rsidRDefault="00E3542C" w:rsidP="00960446">
            <w:pPr>
              <w:pStyle w:val="Title"/>
              <w:jc w:val="left"/>
              <w:rPr>
                <w:b w:val="0"/>
                <w:bCs w:val="0"/>
                <w:sz w:val="24"/>
              </w:rPr>
            </w:pPr>
            <w:r>
              <w:rPr>
                <w:b w:val="0"/>
                <w:bCs w:val="0"/>
                <w:sz w:val="24"/>
              </w:rPr>
              <w:lastRenderedPageBreak/>
              <w:t>26</w:t>
            </w:r>
            <w:r w:rsidRPr="00CA0B0A">
              <w:rPr>
                <w:b w:val="0"/>
                <w:bCs w:val="0"/>
                <w:sz w:val="24"/>
                <w:vertAlign w:val="superscript"/>
              </w:rPr>
              <w:t>th</w:t>
            </w:r>
            <w:r w:rsidR="00B86615">
              <w:rPr>
                <w:b w:val="0"/>
                <w:bCs w:val="0"/>
                <w:sz w:val="24"/>
              </w:rPr>
              <w:t xml:space="preserve"> Aug</w:t>
            </w:r>
          </w:p>
          <w:p w14:paraId="0600BDB9" w14:textId="77777777" w:rsidR="00E3542C" w:rsidRPr="002E55C4" w:rsidRDefault="00E3542C" w:rsidP="00960446">
            <w:pPr>
              <w:pStyle w:val="Title"/>
              <w:jc w:val="left"/>
              <w:rPr>
                <w:b w:val="0"/>
                <w:bCs w:val="0"/>
                <w:sz w:val="24"/>
              </w:rPr>
            </w:pPr>
          </w:p>
        </w:tc>
        <w:tc>
          <w:tcPr>
            <w:tcW w:w="2006" w:type="dxa"/>
          </w:tcPr>
          <w:p w14:paraId="657B12D5" w14:textId="77777777" w:rsidR="00E3542C" w:rsidRDefault="00E3542C" w:rsidP="00960446">
            <w:pPr>
              <w:pStyle w:val="Title"/>
              <w:jc w:val="left"/>
              <w:rPr>
                <w:bCs w:val="0"/>
                <w:sz w:val="24"/>
              </w:rPr>
            </w:pPr>
            <w:r w:rsidRPr="00EA54E2">
              <w:rPr>
                <w:bCs w:val="0"/>
                <w:sz w:val="24"/>
              </w:rPr>
              <w:lastRenderedPageBreak/>
              <w:t>Weight (%)</w:t>
            </w:r>
          </w:p>
          <w:p w14:paraId="3D8E7129" w14:textId="77777777" w:rsidR="00E3542C" w:rsidRDefault="00E3542C" w:rsidP="00960446">
            <w:pPr>
              <w:pStyle w:val="Title"/>
              <w:jc w:val="left"/>
              <w:rPr>
                <w:b w:val="0"/>
                <w:bCs w:val="0"/>
                <w:sz w:val="24"/>
              </w:rPr>
            </w:pPr>
          </w:p>
          <w:p w14:paraId="20FF9D93" w14:textId="77777777" w:rsidR="00E3542C" w:rsidRDefault="00E3542C" w:rsidP="00960446">
            <w:pPr>
              <w:pStyle w:val="Title"/>
              <w:jc w:val="left"/>
              <w:rPr>
                <w:b w:val="0"/>
                <w:bCs w:val="0"/>
                <w:sz w:val="24"/>
              </w:rPr>
            </w:pPr>
          </w:p>
          <w:p w14:paraId="094CD078" w14:textId="77777777" w:rsidR="00E3542C" w:rsidRDefault="00E3542C" w:rsidP="00960446">
            <w:pPr>
              <w:pStyle w:val="Title"/>
              <w:jc w:val="left"/>
              <w:rPr>
                <w:b w:val="0"/>
                <w:bCs w:val="0"/>
                <w:sz w:val="24"/>
              </w:rPr>
            </w:pPr>
          </w:p>
          <w:p w14:paraId="62E64AAE" w14:textId="77777777" w:rsidR="00E3542C" w:rsidRPr="002E55C4" w:rsidRDefault="00E3542C" w:rsidP="00960446">
            <w:pPr>
              <w:pStyle w:val="Title"/>
              <w:jc w:val="left"/>
              <w:rPr>
                <w:b w:val="0"/>
                <w:bCs w:val="0"/>
                <w:sz w:val="24"/>
              </w:rPr>
            </w:pPr>
          </w:p>
        </w:tc>
      </w:tr>
      <w:tr w:rsidR="00E3542C" w:rsidRPr="00EA54E2" w14:paraId="20507097" w14:textId="77777777" w:rsidTr="00960446">
        <w:tc>
          <w:tcPr>
            <w:tcW w:w="14174" w:type="dxa"/>
            <w:gridSpan w:val="4"/>
          </w:tcPr>
          <w:p w14:paraId="263C7910" w14:textId="77777777" w:rsidR="00E3542C" w:rsidRPr="00EA54E2" w:rsidRDefault="00E3542C" w:rsidP="00960446">
            <w:pPr>
              <w:pStyle w:val="Title"/>
              <w:jc w:val="left"/>
              <w:rPr>
                <w:bCs w:val="0"/>
                <w:sz w:val="24"/>
              </w:rPr>
            </w:pPr>
            <w:r w:rsidRPr="00EA54E2">
              <w:rPr>
                <w:bCs w:val="0"/>
                <w:sz w:val="24"/>
              </w:rPr>
              <w:lastRenderedPageBreak/>
              <w:t>Update:</w:t>
            </w:r>
          </w:p>
          <w:p w14:paraId="78FD1661" w14:textId="77777777" w:rsidR="00E3542C" w:rsidRPr="00EA54E2" w:rsidRDefault="00E3542C" w:rsidP="00E3542C">
            <w:pPr>
              <w:pStyle w:val="Title"/>
              <w:jc w:val="left"/>
              <w:rPr>
                <w:bCs w:val="0"/>
                <w:sz w:val="24"/>
              </w:rPr>
            </w:pPr>
          </w:p>
        </w:tc>
      </w:tr>
    </w:tbl>
    <w:p w14:paraId="48FC132B" w14:textId="77777777" w:rsidR="00E3542C" w:rsidRDefault="00E3542C" w:rsidP="00E3542C"/>
    <w:p w14:paraId="64E0463C" w14:textId="77777777" w:rsidR="00E3542C" w:rsidRPr="0012335D" w:rsidRDefault="00E3542C" w:rsidP="00E3542C">
      <w:pPr>
        <w:rPr>
          <w:vanish/>
        </w:rPr>
      </w:pPr>
    </w:p>
    <w:p w14:paraId="213C44FE" w14:textId="77777777" w:rsidR="00B86615" w:rsidRPr="00960446" w:rsidRDefault="00B86615" w:rsidP="00960446">
      <w:pPr>
        <w:spacing w:after="0" w:afterAutospacing="0"/>
        <w:rPr>
          <w:vanish/>
        </w:rPr>
      </w:pPr>
    </w:p>
    <w:p w14:paraId="715C147F" w14:textId="713B76D4" w:rsidR="00944C9A" w:rsidRDefault="001474FD" w:rsidP="00944C9A">
      <w:pPr>
        <w:spacing w:line="480" w:lineRule="auto"/>
        <w:jc w:val="center"/>
        <w:rPr>
          <w:b/>
          <w:u w:val="single"/>
        </w:rPr>
      </w:pPr>
      <w:r>
        <w:rPr>
          <w:b/>
          <w:u w:val="single"/>
        </w:rPr>
        <w:br w:type="page"/>
      </w:r>
      <w:r w:rsidR="00944C9A">
        <w:rPr>
          <w:b/>
          <w:u w:val="single"/>
        </w:rPr>
        <w:lastRenderedPageBreak/>
        <w:t>APPENDIX v.</w:t>
      </w:r>
    </w:p>
    <w:p w14:paraId="4A0923A5" w14:textId="72E6A0D1" w:rsidR="001474FD" w:rsidRDefault="00944C9A" w:rsidP="001474FD">
      <w:pPr>
        <w:spacing w:after="0"/>
        <w:jc w:val="center"/>
        <w:rPr>
          <w:b/>
          <w:u w:val="single"/>
        </w:rPr>
      </w:pPr>
      <w:r>
        <w:rPr>
          <w:b/>
          <w:u w:val="single"/>
        </w:rPr>
        <w:t>PROJECT PRESENTATION SLIDES</w:t>
      </w:r>
    </w:p>
    <w:p w14:paraId="20522496" w14:textId="54F10621" w:rsidR="000105F0" w:rsidRDefault="00A8009D" w:rsidP="004D71D1">
      <w:pPr>
        <w:spacing w:after="0" w:afterAutospacing="0" w:line="480" w:lineRule="auto"/>
        <w:jc w:val="center"/>
        <w:rPr>
          <w:noProof/>
          <w:lang w:eastAsia="en-IE"/>
        </w:rPr>
      </w:pPr>
      <w:r>
        <w:rPr>
          <w:noProof/>
          <w:lang w:eastAsia="en-IE"/>
        </w:rPr>
        <w:drawing>
          <wp:inline distT="0" distB="0" distL="0" distR="0" wp14:anchorId="3D850824" wp14:editId="339629FE">
            <wp:extent cx="5943600" cy="2715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715260"/>
                    </a:xfrm>
                    <a:prstGeom prst="rect">
                      <a:avLst/>
                    </a:prstGeom>
                  </pic:spPr>
                </pic:pic>
              </a:graphicData>
            </a:graphic>
          </wp:inline>
        </w:drawing>
      </w:r>
    </w:p>
    <w:p w14:paraId="0A525ED2" w14:textId="4DD83443" w:rsidR="004D71D1" w:rsidRPr="00451F78" w:rsidRDefault="00451F78" w:rsidP="004D71D1">
      <w:pPr>
        <w:spacing w:after="0" w:afterAutospacing="0" w:line="480" w:lineRule="auto"/>
        <w:jc w:val="center"/>
        <w:rPr>
          <w:i/>
          <w:noProof/>
          <w:lang w:eastAsia="en-IE"/>
        </w:rPr>
      </w:pPr>
      <w:r>
        <w:rPr>
          <w:i/>
          <w:noProof/>
          <w:lang w:eastAsia="en-IE"/>
        </w:rPr>
        <w:t>(Subject to Change)</w:t>
      </w:r>
    </w:p>
    <w:p w14:paraId="150C5DFB" w14:textId="77777777" w:rsidR="004D71D1" w:rsidRDefault="004D71D1" w:rsidP="0063447A">
      <w:pPr>
        <w:spacing w:after="0" w:afterAutospacing="0" w:line="480" w:lineRule="auto"/>
      </w:pPr>
    </w:p>
    <w:p w14:paraId="167E28CC" w14:textId="77777777" w:rsidR="0063447A" w:rsidRDefault="0063447A" w:rsidP="00FD3DFE">
      <w:pPr>
        <w:spacing w:after="0" w:afterAutospacing="0" w:line="480" w:lineRule="auto"/>
        <w:jc w:val="center"/>
      </w:pPr>
    </w:p>
    <w:p w14:paraId="00EFDFF2" w14:textId="56AB0587" w:rsidR="00E3542C" w:rsidRDefault="00E3542C" w:rsidP="00FD3DFE">
      <w:pPr>
        <w:spacing w:after="0" w:afterAutospacing="0" w:line="480" w:lineRule="auto"/>
        <w:jc w:val="center"/>
      </w:pPr>
    </w:p>
    <w:p w14:paraId="7738DBFF" w14:textId="77777777" w:rsidR="00C535FB" w:rsidRDefault="00C535FB" w:rsidP="00FD3DFE">
      <w:pPr>
        <w:spacing w:after="0" w:afterAutospacing="0" w:line="480" w:lineRule="auto"/>
        <w:jc w:val="center"/>
        <w:sectPr w:rsidR="00C535FB" w:rsidSect="000105F0">
          <w:pgSz w:w="16840" w:h="11907" w:orient="landscape" w:code="9"/>
          <w:pgMar w:top="244" w:right="510" w:bottom="238" w:left="1134" w:header="709" w:footer="709" w:gutter="964"/>
          <w:cols w:space="708"/>
          <w:docGrid w:linePitch="360"/>
        </w:sect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2"/>
        <w:gridCol w:w="3402"/>
      </w:tblGrid>
      <w:tr w:rsidR="00C535FB" w:rsidRPr="00960446" w14:paraId="6885378D" w14:textId="77777777" w:rsidTr="00EA35FE">
        <w:tc>
          <w:tcPr>
            <w:tcW w:w="9214" w:type="dxa"/>
            <w:gridSpan w:val="2"/>
            <w:shd w:val="clear" w:color="auto" w:fill="auto"/>
          </w:tcPr>
          <w:p w14:paraId="1C3D2AED" w14:textId="52BF6027" w:rsidR="00EA35FE" w:rsidRDefault="00EA35FE" w:rsidP="00EA35FE">
            <w:pPr>
              <w:spacing w:after="0" w:afterAutospacing="0" w:line="480" w:lineRule="auto"/>
              <w:jc w:val="center"/>
              <w:rPr>
                <w:b/>
                <w:u w:val="single"/>
              </w:rPr>
            </w:pPr>
            <w:r>
              <w:rPr>
                <w:b/>
                <w:u w:val="single"/>
              </w:rPr>
              <w:lastRenderedPageBreak/>
              <w:t xml:space="preserve">APPENDIX vi. </w:t>
            </w:r>
          </w:p>
          <w:p w14:paraId="6A55615E" w14:textId="18FD4630" w:rsidR="00C535FB" w:rsidRPr="00960446" w:rsidRDefault="00C535FB" w:rsidP="00EA35FE">
            <w:pPr>
              <w:spacing w:after="0" w:afterAutospacing="0" w:line="480" w:lineRule="auto"/>
              <w:jc w:val="center"/>
              <w:rPr>
                <w:b/>
                <w:sz w:val="22"/>
                <w:szCs w:val="22"/>
                <w:u w:val="single"/>
              </w:rPr>
            </w:pPr>
            <w:r>
              <w:rPr>
                <w:b/>
                <w:sz w:val="22"/>
                <w:szCs w:val="22"/>
                <w:u w:val="single"/>
              </w:rPr>
              <w:t>SWOT</w:t>
            </w:r>
          </w:p>
        </w:tc>
      </w:tr>
      <w:tr w:rsidR="00F445B4" w:rsidRPr="00960446" w14:paraId="71321C07" w14:textId="77777777" w:rsidTr="00EA35FE">
        <w:tc>
          <w:tcPr>
            <w:tcW w:w="5812" w:type="dxa"/>
            <w:shd w:val="clear" w:color="auto" w:fill="auto"/>
          </w:tcPr>
          <w:p w14:paraId="0D6F057C" w14:textId="4305E5C3" w:rsidR="00F445B4" w:rsidRPr="00960446" w:rsidRDefault="00F445B4" w:rsidP="00960446">
            <w:pPr>
              <w:jc w:val="center"/>
              <w:rPr>
                <w:b/>
                <w:sz w:val="22"/>
                <w:szCs w:val="22"/>
                <w:u w:val="single"/>
              </w:rPr>
            </w:pPr>
            <w:r w:rsidRPr="00960446">
              <w:rPr>
                <w:b/>
                <w:sz w:val="22"/>
                <w:szCs w:val="22"/>
                <w:u w:val="single"/>
              </w:rPr>
              <w:t>STRENGTHS</w:t>
            </w:r>
          </w:p>
          <w:p w14:paraId="77320CDC" w14:textId="77777777" w:rsidR="00F445B4" w:rsidRPr="00960446" w:rsidRDefault="00F445B4" w:rsidP="00F445B4">
            <w:pPr>
              <w:rPr>
                <w:sz w:val="22"/>
                <w:szCs w:val="22"/>
              </w:rPr>
            </w:pPr>
            <w:r w:rsidRPr="00960446">
              <w:rPr>
                <w:sz w:val="22"/>
                <w:szCs w:val="22"/>
              </w:rPr>
              <w:t>Competent using excel and room to improve!</w:t>
            </w:r>
          </w:p>
          <w:p w14:paraId="56243CB5" w14:textId="77777777" w:rsidR="00F445B4" w:rsidRPr="00960446" w:rsidRDefault="00F445B4" w:rsidP="00F445B4">
            <w:pPr>
              <w:rPr>
                <w:sz w:val="22"/>
                <w:szCs w:val="22"/>
              </w:rPr>
            </w:pPr>
            <w:r w:rsidRPr="00960446">
              <w:rPr>
                <w:sz w:val="22"/>
                <w:szCs w:val="22"/>
              </w:rPr>
              <w:t>Time manage workload</w:t>
            </w:r>
          </w:p>
          <w:p w14:paraId="4739D9AC" w14:textId="77777777" w:rsidR="00F445B4" w:rsidRPr="00960446" w:rsidRDefault="00F445B4" w:rsidP="00F445B4">
            <w:pPr>
              <w:rPr>
                <w:sz w:val="22"/>
                <w:szCs w:val="22"/>
              </w:rPr>
            </w:pPr>
            <w:r w:rsidRPr="00960446">
              <w:rPr>
                <w:sz w:val="22"/>
                <w:szCs w:val="22"/>
              </w:rPr>
              <w:t>Confident to chase up or follow up incidents</w:t>
            </w:r>
          </w:p>
          <w:p w14:paraId="1160873C" w14:textId="77777777" w:rsidR="00F445B4" w:rsidRPr="00960446" w:rsidRDefault="00F445B4" w:rsidP="00F445B4">
            <w:pPr>
              <w:rPr>
                <w:sz w:val="22"/>
                <w:szCs w:val="22"/>
              </w:rPr>
            </w:pPr>
            <w:r w:rsidRPr="00960446">
              <w:rPr>
                <w:sz w:val="22"/>
                <w:szCs w:val="22"/>
              </w:rPr>
              <w:t>Confident to inform/check/ask staff on IT and incidents’ issues</w:t>
            </w:r>
          </w:p>
          <w:p w14:paraId="3F30C3EA" w14:textId="77777777" w:rsidR="00F445B4" w:rsidRPr="00960446" w:rsidRDefault="00F445B4" w:rsidP="00F445B4">
            <w:pPr>
              <w:rPr>
                <w:sz w:val="22"/>
                <w:szCs w:val="22"/>
              </w:rPr>
            </w:pPr>
            <w:r w:rsidRPr="00960446">
              <w:rPr>
                <w:sz w:val="22"/>
                <w:szCs w:val="22"/>
              </w:rPr>
              <w:t>Transferable skills such as objective plans, project plan, SWOT (as this), typing, File management, Office365, Skype, excel (especially for graphs and data formulas), time management, communication skills</w:t>
            </w:r>
          </w:p>
          <w:p w14:paraId="4CD8CDE9" w14:textId="77777777" w:rsidR="00F445B4" w:rsidRPr="00960446" w:rsidRDefault="00F445B4" w:rsidP="00F445B4">
            <w:pPr>
              <w:rPr>
                <w:sz w:val="22"/>
                <w:szCs w:val="22"/>
              </w:rPr>
            </w:pPr>
            <w:r w:rsidRPr="00960446">
              <w:rPr>
                <w:sz w:val="22"/>
                <w:szCs w:val="22"/>
              </w:rPr>
              <w:t>Project Management skill</w:t>
            </w:r>
          </w:p>
          <w:p w14:paraId="34603EAF" w14:textId="77777777" w:rsidR="00F445B4" w:rsidRPr="00960446" w:rsidRDefault="00F445B4" w:rsidP="00F445B4">
            <w:pPr>
              <w:rPr>
                <w:sz w:val="22"/>
                <w:szCs w:val="22"/>
              </w:rPr>
            </w:pPr>
            <w:r w:rsidRPr="00960446">
              <w:rPr>
                <w:sz w:val="22"/>
                <w:szCs w:val="22"/>
              </w:rPr>
              <w:t>Presentation skill</w:t>
            </w:r>
          </w:p>
        </w:tc>
        <w:tc>
          <w:tcPr>
            <w:tcW w:w="3402" w:type="dxa"/>
            <w:shd w:val="clear" w:color="auto" w:fill="auto"/>
          </w:tcPr>
          <w:p w14:paraId="6B518DA6" w14:textId="77777777" w:rsidR="00F445B4" w:rsidRPr="00960446" w:rsidRDefault="00F445B4" w:rsidP="00960446">
            <w:pPr>
              <w:jc w:val="center"/>
              <w:rPr>
                <w:b/>
                <w:sz w:val="22"/>
                <w:szCs w:val="22"/>
                <w:u w:val="single"/>
              </w:rPr>
            </w:pPr>
            <w:r w:rsidRPr="00960446">
              <w:rPr>
                <w:b/>
                <w:sz w:val="22"/>
                <w:szCs w:val="22"/>
                <w:u w:val="single"/>
              </w:rPr>
              <w:t>WEAKNESSES</w:t>
            </w:r>
          </w:p>
          <w:p w14:paraId="32B3FD7C" w14:textId="77777777" w:rsidR="00F445B4" w:rsidRPr="00960446" w:rsidRDefault="00F445B4" w:rsidP="00F445B4">
            <w:pPr>
              <w:rPr>
                <w:sz w:val="22"/>
                <w:szCs w:val="22"/>
              </w:rPr>
            </w:pPr>
            <w:r w:rsidRPr="00960446">
              <w:rPr>
                <w:sz w:val="22"/>
                <w:szCs w:val="22"/>
              </w:rPr>
              <w:t>Not using headphone set equipment</w:t>
            </w:r>
          </w:p>
          <w:p w14:paraId="3E105257" w14:textId="77777777" w:rsidR="00F445B4" w:rsidRPr="00960446" w:rsidRDefault="00F445B4" w:rsidP="00F445B4">
            <w:pPr>
              <w:rPr>
                <w:sz w:val="22"/>
                <w:szCs w:val="22"/>
              </w:rPr>
            </w:pPr>
            <w:r w:rsidRPr="00960446">
              <w:rPr>
                <w:sz w:val="22"/>
                <w:szCs w:val="22"/>
              </w:rPr>
              <w:t>No experience on front desk customer service</w:t>
            </w:r>
          </w:p>
          <w:p w14:paraId="1333BAB6" w14:textId="77777777" w:rsidR="00F445B4" w:rsidRPr="00960446" w:rsidRDefault="00F445B4" w:rsidP="00F445B4">
            <w:pPr>
              <w:rPr>
                <w:sz w:val="22"/>
                <w:szCs w:val="22"/>
              </w:rPr>
            </w:pPr>
            <w:r w:rsidRPr="00960446">
              <w:rPr>
                <w:sz w:val="22"/>
                <w:szCs w:val="22"/>
              </w:rPr>
              <w:t>No experience on use of MS Dynamic CRM</w:t>
            </w:r>
          </w:p>
          <w:p w14:paraId="428E8932" w14:textId="77777777" w:rsidR="00F445B4" w:rsidRPr="00960446" w:rsidRDefault="00F445B4" w:rsidP="00F445B4">
            <w:pPr>
              <w:rPr>
                <w:sz w:val="22"/>
                <w:szCs w:val="22"/>
              </w:rPr>
            </w:pPr>
          </w:p>
        </w:tc>
      </w:tr>
      <w:tr w:rsidR="00F445B4" w:rsidRPr="00960446" w14:paraId="79C1951D" w14:textId="77777777" w:rsidTr="00EA35FE">
        <w:tc>
          <w:tcPr>
            <w:tcW w:w="5812" w:type="dxa"/>
            <w:shd w:val="clear" w:color="auto" w:fill="auto"/>
          </w:tcPr>
          <w:p w14:paraId="2A6A22B8" w14:textId="77777777" w:rsidR="00F445B4" w:rsidRPr="00960446" w:rsidRDefault="00F445B4" w:rsidP="00960446">
            <w:pPr>
              <w:jc w:val="center"/>
              <w:rPr>
                <w:b/>
                <w:sz w:val="22"/>
                <w:szCs w:val="22"/>
                <w:u w:val="single"/>
              </w:rPr>
            </w:pPr>
            <w:r w:rsidRPr="00960446">
              <w:rPr>
                <w:b/>
                <w:sz w:val="22"/>
                <w:szCs w:val="22"/>
                <w:u w:val="single"/>
              </w:rPr>
              <w:t>OPPORTUNITIES</w:t>
            </w:r>
          </w:p>
          <w:p w14:paraId="44C2AF28" w14:textId="77777777" w:rsidR="00F445B4" w:rsidRPr="00960446" w:rsidRDefault="00F445B4" w:rsidP="00F445B4">
            <w:pPr>
              <w:rPr>
                <w:sz w:val="22"/>
                <w:szCs w:val="22"/>
              </w:rPr>
            </w:pPr>
            <w:r w:rsidRPr="00960446">
              <w:rPr>
                <w:sz w:val="22"/>
                <w:szCs w:val="22"/>
              </w:rPr>
              <w:t>Learning how to use MS Dynamic CRM</w:t>
            </w:r>
          </w:p>
          <w:p w14:paraId="7BC661DA" w14:textId="77777777" w:rsidR="00F445B4" w:rsidRPr="00960446" w:rsidRDefault="00F445B4" w:rsidP="00F445B4">
            <w:pPr>
              <w:rPr>
                <w:sz w:val="22"/>
                <w:szCs w:val="22"/>
              </w:rPr>
            </w:pPr>
            <w:r w:rsidRPr="00960446">
              <w:rPr>
                <w:sz w:val="22"/>
                <w:szCs w:val="22"/>
              </w:rPr>
              <w:t>Learning how to word things to customers</w:t>
            </w:r>
          </w:p>
          <w:p w14:paraId="04A4DD9D" w14:textId="77777777" w:rsidR="00F445B4" w:rsidRPr="00960446" w:rsidRDefault="00F445B4" w:rsidP="00F445B4">
            <w:pPr>
              <w:rPr>
                <w:sz w:val="22"/>
                <w:szCs w:val="22"/>
              </w:rPr>
            </w:pPr>
            <w:r w:rsidRPr="00960446">
              <w:rPr>
                <w:sz w:val="22"/>
                <w:szCs w:val="22"/>
              </w:rPr>
              <w:t>Understanding SLA clocking on and off</w:t>
            </w:r>
          </w:p>
          <w:p w14:paraId="43D6756D" w14:textId="77777777" w:rsidR="00F445B4" w:rsidRPr="00960446" w:rsidRDefault="00F445B4" w:rsidP="00F445B4">
            <w:pPr>
              <w:rPr>
                <w:sz w:val="22"/>
                <w:szCs w:val="22"/>
              </w:rPr>
            </w:pPr>
            <w:r w:rsidRPr="00960446">
              <w:rPr>
                <w:sz w:val="22"/>
                <w:szCs w:val="22"/>
              </w:rPr>
              <w:t>Interpreting and analysing data and graphs to report</w:t>
            </w:r>
          </w:p>
          <w:p w14:paraId="1563A294" w14:textId="77777777" w:rsidR="00F445B4" w:rsidRPr="00960446" w:rsidRDefault="00F445B4" w:rsidP="00F445B4">
            <w:pPr>
              <w:rPr>
                <w:sz w:val="22"/>
                <w:szCs w:val="22"/>
              </w:rPr>
            </w:pPr>
            <w:r w:rsidRPr="00960446">
              <w:rPr>
                <w:sz w:val="22"/>
                <w:szCs w:val="22"/>
              </w:rPr>
              <w:t>Learning ITIL</w:t>
            </w:r>
          </w:p>
          <w:p w14:paraId="2A60C249" w14:textId="77777777" w:rsidR="00F445B4" w:rsidRPr="00960446" w:rsidRDefault="00F445B4" w:rsidP="00F445B4">
            <w:pPr>
              <w:rPr>
                <w:sz w:val="22"/>
                <w:szCs w:val="22"/>
              </w:rPr>
            </w:pPr>
            <w:r w:rsidRPr="00960446">
              <w:rPr>
                <w:sz w:val="22"/>
                <w:szCs w:val="22"/>
              </w:rPr>
              <w:t>Using SQL queries</w:t>
            </w:r>
          </w:p>
          <w:p w14:paraId="5D0A3F0A" w14:textId="77777777" w:rsidR="00F445B4" w:rsidRPr="00960446" w:rsidRDefault="00F445B4" w:rsidP="00F445B4">
            <w:pPr>
              <w:rPr>
                <w:sz w:val="22"/>
                <w:szCs w:val="22"/>
              </w:rPr>
            </w:pPr>
            <w:r w:rsidRPr="00960446">
              <w:rPr>
                <w:sz w:val="22"/>
                <w:szCs w:val="22"/>
              </w:rPr>
              <w:t>Using and carrying out main IT skills – eg. restore/backup/URLs/remote access/connectivity/ etc</w:t>
            </w:r>
          </w:p>
          <w:p w14:paraId="6D213846" w14:textId="77777777" w:rsidR="00F445B4" w:rsidRPr="00960446" w:rsidRDefault="00F445B4" w:rsidP="00F445B4">
            <w:pPr>
              <w:rPr>
                <w:sz w:val="22"/>
                <w:szCs w:val="22"/>
              </w:rPr>
            </w:pPr>
            <w:r w:rsidRPr="00960446">
              <w:rPr>
                <w:sz w:val="22"/>
                <w:szCs w:val="22"/>
              </w:rPr>
              <w:t xml:space="preserve">Recognising where servers sit and operate as </w:t>
            </w:r>
          </w:p>
          <w:p w14:paraId="2E78C6DF" w14:textId="77777777" w:rsidR="00F445B4" w:rsidRPr="00960446" w:rsidRDefault="00F445B4" w:rsidP="00F445B4">
            <w:pPr>
              <w:rPr>
                <w:sz w:val="22"/>
                <w:szCs w:val="22"/>
              </w:rPr>
            </w:pPr>
            <w:r w:rsidRPr="00960446">
              <w:rPr>
                <w:sz w:val="22"/>
                <w:szCs w:val="22"/>
              </w:rPr>
              <w:t>Learning priority of incidents</w:t>
            </w:r>
          </w:p>
          <w:p w14:paraId="6A723300" w14:textId="77777777" w:rsidR="00F445B4" w:rsidRPr="00960446" w:rsidRDefault="00F445B4" w:rsidP="00F445B4">
            <w:pPr>
              <w:rPr>
                <w:sz w:val="22"/>
                <w:szCs w:val="22"/>
              </w:rPr>
            </w:pPr>
            <w:r w:rsidRPr="00960446">
              <w:rPr>
                <w:sz w:val="22"/>
                <w:szCs w:val="22"/>
              </w:rPr>
              <w:t>Learning 3 steps review to follow up incidents and to close off</w:t>
            </w:r>
          </w:p>
          <w:p w14:paraId="3A1B669C" w14:textId="77777777" w:rsidR="00F445B4" w:rsidRPr="00960446" w:rsidRDefault="00F445B4" w:rsidP="00F445B4">
            <w:pPr>
              <w:rPr>
                <w:sz w:val="22"/>
                <w:szCs w:val="22"/>
              </w:rPr>
            </w:pPr>
            <w:r w:rsidRPr="00960446">
              <w:rPr>
                <w:sz w:val="22"/>
                <w:szCs w:val="22"/>
              </w:rPr>
              <w:t>Weekly Contracts and Weekly Incident Reports</w:t>
            </w:r>
          </w:p>
          <w:p w14:paraId="483C3FD2" w14:textId="77777777" w:rsidR="00F445B4" w:rsidRPr="00960446" w:rsidRDefault="00F445B4" w:rsidP="00F445B4">
            <w:pPr>
              <w:rPr>
                <w:sz w:val="22"/>
                <w:szCs w:val="22"/>
              </w:rPr>
            </w:pPr>
            <w:r w:rsidRPr="00960446">
              <w:rPr>
                <w:sz w:val="22"/>
                <w:szCs w:val="22"/>
              </w:rPr>
              <w:t>Understanding roles of Implementation, Engineer, and Development to see where I fit in – Backend is preference</w:t>
            </w:r>
          </w:p>
          <w:p w14:paraId="4A692A43" w14:textId="77777777" w:rsidR="00F445B4" w:rsidRPr="00960446" w:rsidRDefault="00F445B4" w:rsidP="00F445B4">
            <w:pPr>
              <w:rPr>
                <w:sz w:val="22"/>
                <w:szCs w:val="22"/>
              </w:rPr>
            </w:pPr>
          </w:p>
        </w:tc>
        <w:tc>
          <w:tcPr>
            <w:tcW w:w="3402" w:type="dxa"/>
            <w:shd w:val="clear" w:color="auto" w:fill="auto"/>
          </w:tcPr>
          <w:p w14:paraId="3F87376A" w14:textId="77777777" w:rsidR="00F445B4" w:rsidRPr="00960446" w:rsidRDefault="00F445B4" w:rsidP="00960446">
            <w:pPr>
              <w:jc w:val="center"/>
              <w:rPr>
                <w:b/>
                <w:sz w:val="22"/>
                <w:szCs w:val="22"/>
                <w:u w:val="single"/>
              </w:rPr>
            </w:pPr>
            <w:r w:rsidRPr="00960446">
              <w:rPr>
                <w:b/>
                <w:sz w:val="22"/>
                <w:szCs w:val="22"/>
                <w:u w:val="single"/>
              </w:rPr>
              <w:t>THREATS</w:t>
            </w:r>
          </w:p>
          <w:p w14:paraId="4165A6A3" w14:textId="77777777" w:rsidR="00F445B4" w:rsidRPr="00960446" w:rsidRDefault="00F445B4" w:rsidP="00F445B4">
            <w:pPr>
              <w:rPr>
                <w:sz w:val="22"/>
                <w:szCs w:val="22"/>
              </w:rPr>
            </w:pPr>
          </w:p>
          <w:p w14:paraId="73B69FD7" w14:textId="77777777" w:rsidR="00F445B4" w:rsidRPr="00960446" w:rsidRDefault="00F445B4" w:rsidP="00F445B4">
            <w:pPr>
              <w:rPr>
                <w:sz w:val="22"/>
                <w:szCs w:val="22"/>
              </w:rPr>
            </w:pPr>
          </w:p>
          <w:p w14:paraId="401EF923" w14:textId="77777777" w:rsidR="00F445B4" w:rsidRPr="00960446" w:rsidRDefault="00F445B4" w:rsidP="00F445B4">
            <w:pPr>
              <w:rPr>
                <w:sz w:val="22"/>
                <w:szCs w:val="22"/>
              </w:rPr>
            </w:pPr>
            <w:r w:rsidRPr="00960446">
              <w:rPr>
                <w:sz w:val="22"/>
                <w:szCs w:val="22"/>
              </w:rPr>
              <w:t>Not being able to communicate with customers over phone</w:t>
            </w:r>
          </w:p>
          <w:p w14:paraId="7F487B1E" w14:textId="77777777" w:rsidR="00F445B4" w:rsidRPr="00960446" w:rsidRDefault="00F445B4" w:rsidP="00F445B4">
            <w:pPr>
              <w:rPr>
                <w:sz w:val="22"/>
                <w:szCs w:val="22"/>
              </w:rPr>
            </w:pPr>
          </w:p>
          <w:p w14:paraId="1AA83213" w14:textId="77777777" w:rsidR="00F445B4" w:rsidRPr="00960446" w:rsidRDefault="00F445B4" w:rsidP="00F445B4">
            <w:pPr>
              <w:rPr>
                <w:sz w:val="22"/>
                <w:szCs w:val="22"/>
              </w:rPr>
            </w:pPr>
            <w:r w:rsidRPr="00960446">
              <w:rPr>
                <w:sz w:val="22"/>
                <w:szCs w:val="22"/>
              </w:rPr>
              <w:t>Not being able to participate in teleconferencing</w:t>
            </w:r>
          </w:p>
          <w:p w14:paraId="4195C643" w14:textId="77777777" w:rsidR="00F445B4" w:rsidRPr="00960446" w:rsidRDefault="00F445B4" w:rsidP="00F445B4">
            <w:pPr>
              <w:rPr>
                <w:sz w:val="22"/>
                <w:szCs w:val="22"/>
              </w:rPr>
            </w:pPr>
          </w:p>
          <w:p w14:paraId="29E3DD7F" w14:textId="77777777" w:rsidR="00F445B4" w:rsidRPr="00960446" w:rsidRDefault="00F445B4" w:rsidP="00F445B4">
            <w:pPr>
              <w:rPr>
                <w:sz w:val="22"/>
                <w:szCs w:val="22"/>
              </w:rPr>
            </w:pPr>
            <w:r w:rsidRPr="00960446">
              <w:rPr>
                <w:sz w:val="22"/>
                <w:szCs w:val="22"/>
              </w:rPr>
              <w:t>Not being able to be trained up on staff training via teleconferencing</w:t>
            </w:r>
          </w:p>
          <w:p w14:paraId="25B50CDB" w14:textId="77777777" w:rsidR="00F445B4" w:rsidRPr="00960446" w:rsidRDefault="00F445B4" w:rsidP="00F445B4">
            <w:pPr>
              <w:rPr>
                <w:sz w:val="22"/>
                <w:szCs w:val="22"/>
              </w:rPr>
            </w:pPr>
          </w:p>
          <w:p w14:paraId="2DBAFE7C" w14:textId="77777777" w:rsidR="00F445B4" w:rsidRPr="00960446" w:rsidRDefault="00F445B4" w:rsidP="00F445B4">
            <w:pPr>
              <w:rPr>
                <w:sz w:val="22"/>
                <w:szCs w:val="22"/>
              </w:rPr>
            </w:pPr>
            <w:r w:rsidRPr="00960446">
              <w:rPr>
                <w:sz w:val="22"/>
                <w:szCs w:val="22"/>
              </w:rPr>
              <w:t>Stuck at Frontend duty/role (even if moving to new job)</w:t>
            </w:r>
          </w:p>
        </w:tc>
      </w:tr>
    </w:tbl>
    <w:p w14:paraId="3134C877" w14:textId="7FBB2A97" w:rsidR="0013568A" w:rsidRPr="00A5797B" w:rsidRDefault="00FF6FA3" w:rsidP="00FD3DFE">
      <w:pPr>
        <w:spacing w:after="0" w:afterAutospacing="0" w:line="480" w:lineRule="auto"/>
        <w:jc w:val="center"/>
        <w:rPr>
          <w:b/>
          <w:u w:val="single"/>
        </w:rPr>
      </w:pPr>
      <w:r w:rsidRPr="00A5797B">
        <w:rPr>
          <w:b/>
          <w:u w:val="single"/>
        </w:rPr>
        <w:lastRenderedPageBreak/>
        <w:t>REFERENCES</w:t>
      </w:r>
    </w:p>
    <w:p w14:paraId="1312701C" w14:textId="77777777" w:rsidR="009B0E90" w:rsidRPr="00D40F69" w:rsidRDefault="009B0E90" w:rsidP="009B0E90">
      <w:pPr>
        <w:spacing w:after="0" w:afterAutospacing="0" w:line="480" w:lineRule="auto"/>
        <w:rPr>
          <w:lang w:val="en-GB"/>
        </w:rPr>
      </w:pPr>
      <w:r>
        <w:t xml:space="preserve">Carmody, Lorraine (2014) </w:t>
      </w:r>
      <w:r>
        <w:rPr>
          <w:i/>
        </w:rPr>
        <w:t xml:space="preserve">Lecture Notes </w:t>
      </w:r>
      <w:r>
        <w:t>[Coursework handouts] October 2014</w:t>
      </w:r>
    </w:p>
    <w:p w14:paraId="52BB9C91" w14:textId="792BC4BF" w:rsidR="006D425E" w:rsidRDefault="00A7329C" w:rsidP="00A875B2">
      <w:pPr>
        <w:spacing w:line="360" w:lineRule="auto"/>
      </w:pPr>
      <w:r>
        <w:t>CareWorks</w:t>
      </w:r>
      <w:r w:rsidR="00A875B2">
        <w:t xml:space="preserve">, </w:t>
      </w:r>
      <w:r w:rsidR="00A875B2">
        <w:rPr>
          <w:i/>
        </w:rPr>
        <w:t xml:space="preserve">Company </w:t>
      </w:r>
      <w:r w:rsidR="00A875B2">
        <w:t xml:space="preserve">  (2015) </w:t>
      </w:r>
      <w:r w:rsidR="00A84252">
        <w:t>[O</w:t>
      </w:r>
      <w:r w:rsidR="00A875B2">
        <w:t xml:space="preserve">nline] Available from: </w:t>
      </w:r>
      <w:hyperlink r:id="rId50" w:history="1">
        <w:r w:rsidR="00587E1A" w:rsidRPr="00821BC3">
          <w:rPr>
            <w:rStyle w:val="Hyperlink"/>
          </w:rPr>
          <w:t>http://www.careworks.co.uk/company</w:t>
        </w:r>
      </w:hyperlink>
      <w:r w:rsidR="00A875B2">
        <w:t xml:space="preserve"> [Accessed 7 February 2016]</w:t>
      </w:r>
    </w:p>
    <w:p w14:paraId="5606C843" w14:textId="198A864E" w:rsidR="009B0E90" w:rsidRDefault="009B0E90" w:rsidP="00A875B2">
      <w:pPr>
        <w:spacing w:line="360" w:lineRule="auto"/>
      </w:pPr>
      <w:r>
        <w:t xml:space="preserve">Dolan, Michael (2016) </w:t>
      </w:r>
      <w:r>
        <w:rPr>
          <w:i/>
        </w:rPr>
        <w:t xml:space="preserve">Interview meeting </w:t>
      </w:r>
      <w:r>
        <w:t>[internal source] March 2016</w:t>
      </w:r>
    </w:p>
    <w:p w14:paraId="45916103" w14:textId="77777777" w:rsidR="009B0E90" w:rsidRDefault="009B0E90" w:rsidP="009B0E90">
      <w:pPr>
        <w:spacing w:after="0" w:afterAutospacing="0" w:line="480" w:lineRule="auto"/>
        <w:rPr>
          <w:lang w:val="en-GB"/>
        </w:rPr>
      </w:pPr>
      <w:r>
        <w:rPr>
          <w:lang w:val="en-GB"/>
        </w:rPr>
        <w:t xml:space="preserve">Optimize Smart, </w:t>
      </w:r>
      <w:r>
        <w:rPr>
          <w:i/>
          <w:lang w:val="en-GB"/>
        </w:rPr>
        <w:t xml:space="preserve">Google Universal Analytics Data Trend Analysis – Complete Guide </w:t>
      </w:r>
      <w:r>
        <w:rPr>
          <w:lang w:val="en-GB"/>
        </w:rPr>
        <w:t xml:space="preserve">(2011) [Online] Available from: </w:t>
      </w:r>
      <w:hyperlink r:id="rId51" w:history="1">
        <w:r w:rsidRPr="00CE2D4E">
          <w:rPr>
            <w:rStyle w:val="Hyperlink"/>
            <w:lang w:val="en-GB"/>
          </w:rPr>
          <w:t>https://www.optimizesmart.com/analyze-interpret-report-data-trends-google-analytics/</w:t>
        </w:r>
      </w:hyperlink>
      <w:r>
        <w:rPr>
          <w:lang w:val="en-GB"/>
        </w:rPr>
        <w:t xml:space="preserve"> [Accessed 2</w:t>
      </w:r>
      <w:r w:rsidRPr="00571E08">
        <w:rPr>
          <w:vertAlign w:val="superscript"/>
          <w:lang w:val="en-GB"/>
        </w:rPr>
        <w:t>nd</w:t>
      </w:r>
      <w:r>
        <w:rPr>
          <w:lang w:val="en-GB"/>
        </w:rPr>
        <w:t xml:space="preserve"> May 2016]</w:t>
      </w:r>
    </w:p>
    <w:p w14:paraId="754390D2" w14:textId="77777777" w:rsidR="009B0E90" w:rsidRDefault="009B0E90" w:rsidP="009B0E90">
      <w:pPr>
        <w:spacing w:after="0" w:afterAutospacing="0" w:line="480" w:lineRule="auto"/>
        <w:rPr>
          <w:lang w:val="en-GB"/>
        </w:rPr>
      </w:pPr>
    </w:p>
    <w:p w14:paraId="3C17B53C" w14:textId="77777777" w:rsidR="009B0E90" w:rsidRPr="008E3D66" w:rsidRDefault="009B0E90" w:rsidP="009B0E90">
      <w:pPr>
        <w:spacing w:after="0" w:afterAutospacing="0" w:line="480" w:lineRule="auto"/>
        <w:rPr>
          <w:lang w:val="en-GB"/>
        </w:rPr>
      </w:pPr>
      <w:r>
        <w:rPr>
          <w:lang w:val="en-GB"/>
        </w:rPr>
        <w:t xml:space="preserve">Van Bon, J., Pieper, M. and van der Veen, A. (2015). </w:t>
      </w:r>
      <w:r>
        <w:rPr>
          <w:i/>
          <w:lang w:val="en-GB"/>
        </w:rPr>
        <w:t xml:space="preserve">Foundations of IT Service Management, based on ITIL. </w:t>
      </w:r>
      <w:r w:rsidRPr="00877529">
        <w:rPr>
          <w:lang w:val="en-GB"/>
        </w:rPr>
        <w:t>2</w:t>
      </w:r>
      <w:r w:rsidRPr="00877529">
        <w:rPr>
          <w:vertAlign w:val="superscript"/>
          <w:lang w:val="en-GB"/>
        </w:rPr>
        <w:t>nd</w:t>
      </w:r>
      <w:r w:rsidRPr="00877529">
        <w:rPr>
          <w:lang w:val="en-GB"/>
        </w:rPr>
        <w:t xml:space="preserve"> edition</w:t>
      </w:r>
      <w:r>
        <w:rPr>
          <w:i/>
          <w:lang w:val="en-GB"/>
        </w:rPr>
        <w:t xml:space="preserve">. </w:t>
      </w:r>
      <w:r>
        <w:rPr>
          <w:lang w:val="en-GB"/>
        </w:rPr>
        <w:t>Netherlands: Van Haren Publishing, pp. 43-55, 57-62</w:t>
      </w:r>
    </w:p>
    <w:p w14:paraId="74909CAE" w14:textId="77777777" w:rsidR="009B0E90" w:rsidRDefault="009B0E90" w:rsidP="009B0E90">
      <w:pPr>
        <w:spacing w:after="0" w:afterAutospacing="0"/>
        <w:jc w:val="left"/>
        <w:rPr>
          <w:b/>
          <w:u w:val="single"/>
          <w:lang w:val="en-GB"/>
        </w:rPr>
      </w:pPr>
    </w:p>
    <w:p w14:paraId="37ADD0AF" w14:textId="724F237E" w:rsidR="006D425E" w:rsidRPr="009B0E90" w:rsidRDefault="006D425E" w:rsidP="00A2760E">
      <w:pPr>
        <w:tabs>
          <w:tab w:val="right" w:leader="dot" w:pos="9214"/>
        </w:tabs>
        <w:spacing w:line="480" w:lineRule="auto"/>
        <w:jc w:val="center"/>
        <w:rPr>
          <w:b/>
          <w:u w:val="single"/>
          <w:lang w:val="en-GB"/>
        </w:rPr>
      </w:pPr>
      <w:r w:rsidRPr="009B0E90">
        <w:rPr>
          <w:b/>
          <w:u w:val="single"/>
          <w:lang w:val="en-GB"/>
        </w:rPr>
        <w:t>BIBLIOGRAPHY</w:t>
      </w:r>
    </w:p>
    <w:p w14:paraId="38B179CF" w14:textId="77777777" w:rsidR="009B0E90" w:rsidRDefault="009B0E90" w:rsidP="009B0E90">
      <w:pPr>
        <w:spacing w:after="0" w:afterAutospacing="0" w:line="480" w:lineRule="auto"/>
        <w:rPr>
          <w:bCs/>
        </w:rPr>
      </w:pPr>
      <w:r>
        <w:rPr>
          <w:bCs/>
        </w:rPr>
        <w:t>Academy of Management Journal Volume 57 Number 2 April 2014 “The Impact of Social Context on the Relationship Between Individual Job Satisfaction and Absenteeism:  The Roles of Different Foci of Job Satisfaction and Work-Unit Absenteeism” Stefan Diestel, Jurgen Wegge, and Klaus-Helmut Schmidt pp 353</w:t>
      </w:r>
    </w:p>
    <w:p w14:paraId="602302D6" w14:textId="77777777" w:rsidR="0016515F" w:rsidRDefault="0016515F" w:rsidP="00A2760E">
      <w:pPr>
        <w:spacing w:line="480" w:lineRule="auto"/>
        <w:rPr>
          <w:lang w:val="en-GB"/>
        </w:rPr>
      </w:pPr>
    </w:p>
    <w:p w14:paraId="222BA776" w14:textId="77777777" w:rsidR="00A2760E" w:rsidRPr="00B642C0" w:rsidRDefault="00A2760E" w:rsidP="00A2760E">
      <w:pPr>
        <w:spacing w:line="480" w:lineRule="auto"/>
        <w:rPr>
          <w:lang w:val="en-GB"/>
        </w:rPr>
      </w:pPr>
      <w:r>
        <w:rPr>
          <w:lang w:val="en-GB"/>
        </w:rPr>
        <w:t xml:space="preserve">Axelos Global Best Practice, </w:t>
      </w:r>
      <w:r>
        <w:rPr>
          <w:i/>
          <w:lang w:val="en-GB"/>
        </w:rPr>
        <w:t xml:space="preserve">IT Service Management (ITIL) </w:t>
      </w:r>
      <w:r>
        <w:rPr>
          <w:lang w:val="en-GB"/>
        </w:rPr>
        <w:t>(201</w:t>
      </w:r>
      <w:r w:rsidR="00E04F1B">
        <w:rPr>
          <w:lang w:val="en-GB"/>
        </w:rPr>
        <w:t>4</w:t>
      </w:r>
      <w:r>
        <w:rPr>
          <w:lang w:val="en-GB"/>
        </w:rPr>
        <w:t xml:space="preserve">) [Online] Available from:  </w:t>
      </w:r>
      <w:hyperlink r:id="rId52" w:history="1">
        <w:r w:rsidRPr="002C5014">
          <w:rPr>
            <w:rStyle w:val="Hyperlink"/>
            <w:lang w:val="en-GB"/>
          </w:rPr>
          <w:t>http://www.axelos.com/IT-Service-Management-ITIL/</w:t>
        </w:r>
      </w:hyperlink>
      <w:r w:rsidRPr="00B642C0">
        <w:rPr>
          <w:lang w:val="en-GB"/>
        </w:rPr>
        <w:t xml:space="preserve"> [Accessed </w:t>
      </w:r>
      <w:r>
        <w:rPr>
          <w:lang w:val="en-GB"/>
        </w:rPr>
        <w:t>7</w:t>
      </w:r>
      <w:r w:rsidRPr="000C570E">
        <w:rPr>
          <w:vertAlign w:val="superscript"/>
          <w:lang w:val="en-GB"/>
        </w:rPr>
        <w:t>TH</w:t>
      </w:r>
      <w:r>
        <w:rPr>
          <w:lang w:val="en-GB"/>
        </w:rPr>
        <w:t xml:space="preserve"> February 2016</w:t>
      </w:r>
      <w:r w:rsidRPr="00B642C0">
        <w:rPr>
          <w:lang w:val="en-GB"/>
        </w:rPr>
        <w:t>]</w:t>
      </w:r>
    </w:p>
    <w:p w14:paraId="673E57FD" w14:textId="77777777" w:rsidR="0016515F" w:rsidRDefault="0016515F" w:rsidP="0016515F">
      <w:pPr>
        <w:spacing w:after="0" w:afterAutospacing="0" w:line="480" w:lineRule="auto"/>
        <w:rPr>
          <w:lang w:val="en-GB"/>
        </w:rPr>
      </w:pPr>
      <w:r>
        <w:rPr>
          <w:lang w:val="en-GB"/>
        </w:rPr>
        <w:t xml:space="preserve">Benyon, Robert and Johnston, Robert (2006), </w:t>
      </w:r>
      <w:r>
        <w:rPr>
          <w:i/>
          <w:lang w:val="en-GB"/>
        </w:rPr>
        <w:t xml:space="preserve">Service Agreements – A Management Guide. </w:t>
      </w:r>
      <w:r>
        <w:rPr>
          <w:lang w:val="en-GB"/>
        </w:rPr>
        <w:t>Netherlands, Van Haren Publishing.</w:t>
      </w:r>
    </w:p>
    <w:p w14:paraId="6D903775" w14:textId="77777777" w:rsidR="0016515F" w:rsidRDefault="0016515F" w:rsidP="0016515F">
      <w:pPr>
        <w:spacing w:after="0" w:afterAutospacing="0" w:line="480" w:lineRule="auto"/>
        <w:rPr>
          <w:lang w:val="en-GB"/>
        </w:rPr>
      </w:pPr>
    </w:p>
    <w:p w14:paraId="214DE71A" w14:textId="77777777" w:rsidR="0016515F" w:rsidRDefault="0016515F" w:rsidP="0016515F">
      <w:pPr>
        <w:spacing w:after="0" w:afterAutospacing="0" w:line="480" w:lineRule="auto"/>
        <w:rPr>
          <w:shd w:val="clear" w:color="auto" w:fill="FFFFFF"/>
        </w:rPr>
      </w:pPr>
      <w:r>
        <w:rPr>
          <w:lang w:val="en-GB"/>
        </w:rPr>
        <w:lastRenderedPageBreak/>
        <w:t xml:space="preserve">Chartered Accountants Ireland (2009), </w:t>
      </w:r>
      <w:r>
        <w:rPr>
          <w:i/>
          <w:lang w:val="en-GB"/>
        </w:rPr>
        <w:t xml:space="preserve">Information Management Principles, </w:t>
      </w:r>
      <w:r>
        <w:rPr>
          <w:lang w:val="en-GB"/>
        </w:rPr>
        <w:t>Ireland, Chartered Accountants Ireland.</w:t>
      </w:r>
      <w:r w:rsidRPr="00DB3433">
        <w:rPr>
          <w:shd w:val="clear" w:color="auto" w:fill="FFFFFF"/>
        </w:rPr>
        <w:t xml:space="preserve"> </w:t>
      </w:r>
    </w:p>
    <w:p w14:paraId="50AC837B" w14:textId="77777777" w:rsidR="0016515F" w:rsidRDefault="0016515F" w:rsidP="0016515F">
      <w:pPr>
        <w:spacing w:after="0" w:afterAutospacing="0" w:line="480" w:lineRule="auto"/>
        <w:rPr>
          <w:shd w:val="clear" w:color="auto" w:fill="FFFFFF"/>
        </w:rPr>
      </w:pPr>
    </w:p>
    <w:p w14:paraId="44A79F1F" w14:textId="77777777" w:rsidR="0016515F" w:rsidRDefault="0016515F" w:rsidP="0016515F">
      <w:pPr>
        <w:spacing w:after="0" w:afterAutospacing="0" w:line="480" w:lineRule="auto"/>
        <w:rPr>
          <w:shd w:val="clear" w:color="auto" w:fill="FFFFFF"/>
        </w:rPr>
      </w:pPr>
      <w:r>
        <w:rPr>
          <w:shd w:val="clear" w:color="auto" w:fill="FFFFFF"/>
        </w:rPr>
        <w:t>CMMI – v1.3 (2010) For Services</w:t>
      </w:r>
      <w:r w:rsidRPr="00DB3433">
        <w:rPr>
          <w:shd w:val="clear" w:color="auto" w:fill="FFFFFF"/>
        </w:rPr>
        <w:t xml:space="preserve"> </w:t>
      </w:r>
      <w:r>
        <w:rPr>
          <w:shd w:val="clear" w:color="auto" w:fill="FFFFFF"/>
        </w:rPr>
        <w:t>- Under CMMI I am looking at the Optimizing of the Maturity Level which covers the Process Areas of Causal Analysis and Resolution as well as Organisational Innovation and Deployment</w:t>
      </w:r>
    </w:p>
    <w:p w14:paraId="781C0D7C" w14:textId="77777777" w:rsidR="0016515F" w:rsidRDefault="0016515F" w:rsidP="00A2760E">
      <w:pPr>
        <w:tabs>
          <w:tab w:val="right" w:leader="dot" w:pos="9214"/>
        </w:tabs>
        <w:spacing w:line="480" w:lineRule="auto"/>
      </w:pPr>
    </w:p>
    <w:p w14:paraId="7FC42431" w14:textId="77777777" w:rsidR="004966C2" w:rsidRDefault="004966C2" w:rsidP="00A2760E">
      <w:pPr>
        <w:tabs>
          <w:tab w:val="right" w:leader="dot" w:pos="9214"/>
        </w:tabs>
        <w:spacing w:line="480" w:lineRule="auto"/>
      </w:pPr>
      <w:r>
        <w:t xml:space="preserve">CMMI </w:t>
      </w:r>
      <w:hyperlink r:id="rId53" w:history="1">
        <w:r w:rsidRPr="00626FDF">
          <w:rPr>
            <w:rStyle w:val="Hyperlink"/>
          </w:rPr>
          <w:t>https://sas.cmmiinstitute.com/pars/</w:t>
        </w:r>
      </w:hyperlink>
    </w:p>
    <w:p w14:paraId="52849680" w14:textId="77777777" w:rsidR="0016515F" w:rsidRDefault="0016515F" w:rsidP="0016515F">
      <w:pPr>
        <w:spacing w:after="0" w:afterAutospacing="0" w:line="480" w:lineRule="auto"/>
        <w:rPr>
          <w:shd w:val="clear" w:color="auto" w:fill="FFFFFF"/>
        </w:rPr>
      </w:pPr>
      <w:r>
        <w:rPr>
          <w:shd w:val="clear" w:color="auto" w:fill="FFFFFF"/>
        </w:rPr>
        <w:t>Control Objectives for Information and related Technology (CobiT)</w:t>
      </w:r>
    </w:p>
    <w:p w14:paraId="22AD7333" w14:textId="77777777" w:rsidR="004966C2" w:rsidRPr="004966C2" w:rsidRDefault="004966C2" w:rsidP="00A2760E">
      <w:pPr>
        <w:tabs>
          <w:tab w:val="right" w:leader="dot" w:pos="9214"/>
        </w:tabs>
        <w:spacing w:line="480" w:lineRule="auto"/>
        <w:rPr>
          <w:b/>
        </w:rPr>
      </w:pPr>
    </w:p>
    <w:p w14:paraId="732927B1" w14:textId="77777777" w:rsidR="000C570E" w:rsidRDefault="000C570E" w:rsidP="00A2760E">
      <w:pPr>
        <w:tabs>
          <w:tab w:val="right" w:leader="dot" w:pos="9214"/>
        </w:tabs>
        <w:spacing w:line="480" w:lineRule="auto"/>
      </w:pPr>
      <w:r>
        <w:t xml:space="preserve">EFQM, </w:t>
      </w:r>
      <w:r>
        <w:rPr>
          <w:i/>
        </w:rPr>
        <w:t xml:space="preserve">The EFQM Excellence Model </w:t>
      </w:r>
      <w:r>
        <w:t xml:space="preserve">(2014) [Online] Available from: </w:t>
      </w:r>
      <w:hyperlink r:id="rId54" w:history="1">
        <w:r w:rsidRPr="006D0091">
          <w:rPr>
            <w:rStyle w:val="Hyperlink"/>
          </w:rPr>
          <w:t>http://www.efqm.org/the-efqm-excellence-model</w:t>
        </w:r>
      </w:hyperlink>
      <w:r>
        <w:t xml:space="preserve">  [Accessed </w:t>
      </w:r>
      <w:r w:rsidR="00A2760E">
        <w:rPr>
          <w:lang w:val="en-GB"/>
        </w:rPr>
        <w:t>7</w:t>
      </w:r>
      <w:r w:rsidR="00A2760E" w:rsidRPr="000C570E">
        <w:rPr>
          <w:vertAlign w:val="superscript"/>
          <w:lang w:val="en-GB"/>
        </w:rPr>
        <w:t>th</w:t>
      </w:r>
      <w:r w:rsidR="00A2760E">
        <w:rPr>
          <w:lang w:val="en-GB"/>
        </w:rPr>
        <w:t xml:space="preserve"> February 2016</w:t>
      </w:r>
      <w:r>
        <w:t>]</w:t>
      </w:r>
    </w:p>
    <w:p w14:paraId="0CE4AC09" w14:textId="77777777" w:rsidR="000C570E" w:rsidRPr="00A21CCD" w:rsidRDefault="000C570E" w:rsidP="00A2760E">
      <w:pPr>
        <w:tabs>
          <w:tab w:val="right" w:leader="dot" w:pos="9214"/>
        </w:tabs>
        <w:spacing w:line="480" w:lineRule="auto"/>
      </w:pPr>
      <w:r>
        <w:t xml:space="preserve">FINEOS, </w:t>
      </w:r>
      <w:r>
        <w:rPr>
          <w:i/>
        </w:rPr>
        <w:t xml:space="preserve">FINEOS Claims – Measurable Results </w:t>
      </w:r>
      <w:r>
        <w:t xml:space="preserve">(2011) [Online] Available from: </w:t>
      </w:r>
      <w:hyperlink r:id="rId55" w:history="1">
        <w:r w:rsidRPr="006D0091">
          <w:rPr>
            <w:rStyle w:val="Hyperlink"/>
          </w:rPr>
          <w:t>http://www.fineos.com/about/why-fineos/</w:t>
        </w:r>
      </w:hyperlink>
      <w:r>
        <w:t xml:space="preserve">  [Accessed </w:t>
      </w:r>
      <w:r w:rsidR="00A2760E">
        <w:rPr>
          <w:lang w:val="en-GB"/>
        </w:rPr>
        <w:t>7</w:t>
      </w:r>
      <w:r w:rsidR="00A2760E" w:rsidRPr="000C570E">
        <w:rPr>
          <w:vertAlign w:val="superscript"/>
          <w:lang w:val="en-GB"/>
        </w:rPr>
        <w:t>th</w:t>
      </w:r>
      <w:r w:rsidR="00A2760E">
        <w:rPr>
          <w:lang w:val="en-GB"/>
        </w:rPr>
        <w:t xml:space="preserve"> February 2016</w:t>
      </w:r>
      <w:r>
        <w:t>]</w:t>
      </w:r>
    </w:p>
    <w:p w14:paraId="7BF29636" w14:textId="77777777" w:rsidR="0016515F" w:rsidRPr="00EC6571" w:rsidRDefault="0016515F" w:rsidP="0016515F">
      <w:pPr>
        <w:tabs>
          <w:tab w:val="right" w:leader="dot" w:pos="9214"/>
        </w:tabs>
        <w:spacing w:line="480" w:lineRule="auto"/>
        <w:rPr>
          <w:b/>
        </w:rPr>
      </w:pPr>
      <w:r>
        <w:t>Google Universal Analystics Data Trend Analaysis – Complete Guide – Himanshu Sharma 2012</w:t>
      </w:r>
    </w:p>
    <w:p w14:paraId="5D3BBC97" w14:textId="77777777" w:rsidR="0016515F" w:rsidRDefault="0016515F" w:rsidP="0016515F">
      <w:pPr>
        <w:spacing w:after="0" w:afterAutospacing="0" w:line="480" w:lineRule="auto"/>
        <w:rPr>
          <w:lang w:val="en-GB"/>
        </w:rPr>
      </w:pPr>
      <w:r>
        <w:rPr>
          <w:lang w:val="en-GB"/>
        </w:rPr>
        <w:t xml:space="preserve">Heller, Robert (1998), </w:t>
      </w:r>
      <w:r w:rsidRPr="00757360">
        <w:rPr>
          <w:i/>
          <w:lang w:val="en-GB"/>
        </w:rPr>
        <w:t>Essential DK Managers -</w:t>
      </w:r>
      <w:r>
        <w:rPr>
          <w:lang w:val="en-GB"/>
        </w:rPr>
        <w:t xml:space="preserve"> </w:t>
      </w:r>
      <w:r>
        <w:rPr>
          <w:i/>
          <w:lang w:val="en-GB"/>
        </w:rPr>
        <w:t>Making Decisions.</w:t>
      </w:r>
      <w:r>
        <w:rPr>
          <w:lang w:val="en-GB"/>
        </w:rPr>
        <w:t xml:space="preserve"> London:  Dorling Kindersley Limited.</w:t>
      </w:r>
    </w:p>
    <w:p w14:paraId="247994EC" w14:textId="77777777" w:rsidR="0016515F" w:rsidRDefault="0016515F" w:rsidP="00A2760E">
      <w:pPr>
        <w:spacing w:line="480" w:lineRule="auto"/>
        <w:rPr>
          <w:lang w:val="en-GB"/>
        </w:rPr>
      </w:pPr>
    </w:p>
    <w:p w14:paraId="3BA89CFA" w14:textId="77777777" w:rsidR="000C570E" w:rsidRPr="00671235" w:rsidRDefault="000C570E" w:rsidP="00A2760E">
      <w:pPr>
        <w:spacing w:line="480" w:lineRule="auto"/>
        <w:rPr>
          <w:lang w:val="en-GB"/>
        </w:rPr>
      </w:pPr>
      <w:r>
        <w:rPr>
          <w:lang w:val="en-GB"/>
        </w:rPr>
        <w:t xml:space="preserve">Hub PM, </w:t>
      </w:r>
      <w:r>
        <w:rPr>
          <w:i/>
          <w:lang w:val="en-GB"/>
        </w:rPr>
        <w:t xml:space="preserve">Brief Definitions &amp; Differences Between CCMI vs ITIL </w:t>
      </w:r>
      <w:r>
        <w:rPr>
          <w:lang w:val="en-GB"/>
        </w:rPr>
        <w:t>(11</w:t>
      </w:r>
      <w:r w:rsidRPr="00671235">
        <w:rPr>
          <w:vertAlign w:val="superscript"/>
          <w:lang w:val="en-GB"/>
        </w:rPr>
        <w:t>th</w:t>
      </w:r>
      <w:r>
        <w:rPr>
          <w:lang w:val="en-GB"/>
        </w:rPr>
        <w:t xml:space="preserve"> May 2013) Nayab, N [Online] Available from: </w:t>
      </w:r>
      <w:hyperlink r:id="rId56" w:history="1">
        <w:r w:rsidRPr="002C5014">
          <w:rPr>
            <w:rStyle w:val="Hyperlink"/>
            <w:lang w:val="en-GB"/>
          </w:rPr>
          <w:t>http://www.brighthubpm.com/monitoring-projects/72298-differences-in-cmmi-vs-itil/</w:t>
        </w:r>
      </w:hyperlink>
      <w:r>
        <w:rPr>
          <w:u w:val="single"/>
          <w:lang w:val="en-GB"/>
        </w:rPr>
        <w:t xml:space="preserve"> </w:t>
      </w:r>
      <w:r>
        <w:rPr>
          <w:lang w:val="en-GB"/>
        </w:rPr>
        <w:t xml:space="preserve">[Accessed </w:t>
      </w:r>
      <w:r w:rsidR="00A2760E">
        <w:rPr>
          <w:lang w:val="en-GB"/>
        </w:rPr>
        <w:t>7</w:t>
      </w:r>
      <w:r w:rsidR="00A2760E" w:rsidRPr="000C570E">
        <w:rPr>
          <w:vertAlign w:val="superscript"/>
          <w:lang w:val="en-GB"/>
        </w:rPr>
        <w:t>th</w:t>
      </w:r>
      <w:r w:rsidR="00A2760E">
        <w:rPr>
          <w:lang w:val="en-GB"/>
        </w:rPr>
        <w:t xml:space="preserve"> February 2016</w:t>
      </w:r>
      <w:r>
        <w:rPr>
          <w:lang w:val="en-GB"/>
        </w:rPr>
        <w:t>]</w:t>
      </w:r>
    </w:p>
    <w:p w14:paraId="23BA6428" w14:textId="77777777" w:rsidR="0016515F" w:rsidRDefault="0016515F" w:rsidP="0016515F">
      <w:pPr>
        <w:spacing w:after="0" w:afterAutospacing="0" w:line="480" w:lineRule="auto"/>
        <w:rPr>
          <w:shd w:val="clear" w:color="auto" w:fill="FFFFFF"/>
        </w:rPr>
      </w:pPr>
      <w:r>
        <w:rPr>
          <w:shd w:val="clear" w:color="auto" w:fill="FFFFFF"/>
        </w:rPr>
        <w:lastRenderedPageBreak/>
        <w:t>Information Technology Infrastructure Library (ITIL)</w:t>
      </w:r>
    </w:p>
    <w:p w14:paraId="004D1FEA" w14:textId="77777777" w:rsidR="0016515F" w:rsidRDefault="0016515F" w:rsidP="0016515F">
      <w:pPr>
        <w:spacing w:after="0" w:afterAutospacing="0" w:line="480" w:lineRule="auto"/>
        <w:rPr>
          <w:shd w:val="clear" w:color="auto" w:fill="FFFFFF"/>
        </w:rPr>
      </w:pPr>
      <w:r>
        <w:rPr>
          <w:shd w:val="clear" w:color="auto" w:fill="FFFFFF"/>
        </w:rPr>
        <w:t>Information Technology Services Capability Maturity Model (ITSCMM)</w:t>
      </w:r>
    </w:p>
    <w:p w14:paraId="069679A8" w14:textId="77777777" w:rsidR="0016515F" w:rsidRDefault="0016515F" w:rsidP="0016515F">
      <w:pPr>
        <w:spacing w:after="0" w:afterAutospacing="0" w:line="480" w:lineRule="auto"/>
        <w:rPr>
          <w:bCs/>
        </w:rPr>
      </w:pPr>
    </w:p>
    <w:p w14:paraId="6035AF64" w14:textId="77777777" w:rsidR="0016515F" w:rsidRDefault="0016515F" w:rsidP="0016515F">
      <w:pPr>
        <w:spacing w:after="0" w:afterAutospacing="0" w:line="480" w:lineRule="auto"/>
        <w:rPr>
          <w:bCs/>
        </w:rPr>
      </w:pPr>
      <w:r>
        <w:rPr>
          <w:bCs/>
        </w:rPr>
        <w:t>International Journal of Technology Management publisher: Inderscience Enterprises Ltd, Switzerland Volume 58 Numbers 1-2, 2012 “The Relationship between sustainable business management and competitiveness” pp   34-41</w:t>
      </w:r>
    </w:p>
    <w:p w14:paraId="014CCE0E" w14:textId="77777777" w:rsidR="0016515F" w:rsidRDefault="0016515F" w:rsidP="0016515F">
      <w:pPr>
        <w:spacing w:after="0" w:afterAutospacing="0" w:line="480" w:lineRule="auto"/>
        <w:rPr>
          <w:shd w:val="clear" w:color="auto" w:fill="FFFFFF"/>
        </w:rPr>
      </w:pPr>
    </w:p>
    <w:p w14:paraId="2029DE95" w14:textId="77777777" w:rsidR="0016515F" w:rsidRDefault="0016515F" w:rsidP="0016515F">
      <w:pPr>
        <w:spacing w:after="0" w:afterAutospacing="0" w:line="480" w:lineRule="auto"/>
        <w:rPr>
          <w:shd w:val="clear" w:color="auto" w:fill="FFFFFF"/>
        </w:rPr>
      </w:pPr>
      <w:r>
        <w:rPr>
          <w:shd w:val="clear" w:color="auto" w:fill="FFFFFF"/>
        </w:rPr>
        <w:t>ISO/IEC 20000: Information Technology – Service Management</w:t>
      </w:r>
    </w:p>
    <w:p w14:paraId="5803C571" w14:textId="77777777" w:rsidR="0016515F" w:rsidRDefault="0016515F" w:rsidP="00A2760E">
      <w:pPr>
        <w:spacing w:line="480" w:lineRule="auto"/>
      </w:pPr>
    </w:p>
    <w:p w14:paraId="4E9AF624" w14:textId="77777777" w:rsidR="000C570E" w:rsidRDefault="000C570E" w:rsidP="00A2760E">
      <w:pPr>
        <w:spacing w:line="480" w:lineRule="auto"/>
        <w:rPr>
          <w:lang w:val="en-GB"/>
        </w:rPr>
      </w:pPr>
      <w:r>
        <w:t xml:space="preserve">ITIL, </w:t>
      </w:r>
      <w:r>
        <w:rPr>
          <w:i/>
        </w:rPr>
        <w:t>Welcome to the Official ITIL website</w:t>
      </w:r>
      <w:r>
        <w:t xml:space="preserve"> (Sunday, October 12, 2014) [Online] Available from: </w:t>
      </w:r>
      <w:hyperlink r:id="rId57" w:history="1">
        <w:r w:rsidRPr="002C5014">
          <w:rPr>
            <w:rStyle w:val="Hyperlink"/>
            <w:lang w:val="en-GB"/>
          </w:rPr>
          <w:t>http://www.itil-officialsite.com/</w:t>
        </w:r>
      </w:hyperlink>
      <w:r w:rsidRPr="00671235">
        <w:rPr>
          <w:lang w:val="en-GB"/>
        </w:rPr>
        <w:t xml:space="preserve"> [Accessed </w:t>
      </w:r>
      <w:r w:rsidR="00A2760E">
        <w:rPr>
          <w:lang w:val="en-GB"/>
        </w:rPr>
        <w:t>7</w:t>
      </w:r>
      <w:r w:rsidR="00A2760E" w:rsidRPr="000C570E">
        <w:rPr>
          <w:vertAlign w:val="superscript"/>
          <w:lang w:val="en-GB"/>
        </w:rPr>
        <w:t>th</w:t>
      </w:r>
      <w:r w:rsidR="00A2760E">
        <w:rPr>
          <w:lang w:val="en-GB"/>
        </w:rPr>
        <w:t xml:space="preserve"> February 2016</w:t>
      </w:r>
      <w:r w:rsidRPr="00671235">
        <w:rPr>
          <w:lang w:val="en-GB"/>
        </w:rPr>
        <w:t>]</w:t>
      </w:r>
    </w:p>
    <w:p w14:paraId="29E19C52" w14:textId="77777777" w:rsidR="00A2760E" w:rsidRPr="003A52E8" w:rsidRDefault="00A2760E" w:rsidP="00A2760E">
      <w:pPr>
        <w:spacing w:line="480" w:lineRule="auto"/>
        <w:rPr>
          <w:lang w:val="en-GB"/>
        </w:rPr>
      </w:pPr>
      <w:r>
        <w:rPr>
          <w:lang w:val="en-GB"/>
        </w:rPr>
        <w:t xml:space="preserve">Lemieux, Rick (2008), </w:t>
      </w:r>
      <w:r w:rsidRPr="003A52E8">
        <w:rPr>
          <w:i/>
          <w:shd w:val="clear" w:color="auto" w:fill="FFFFFF"/>
        </w:rPr>
        <w:t>ITIL's IT Service Lifecycle - The Five New Silos of IT</w:t>
      </w:r>
      <w:r>
        <w:rPr>
          <w:shd w:val="clear" w:color="auto" w:fill="FFFFFF"/>
        </w:rPr>
        <w:t xml:space="preserve">  [Online] Available from: </w:t>
      </w:r>
      <w:hyperlink r:id="rId58" w:history="1">
        <w:r w:rsidRPr="003A52E8">
          <w:rPr>
            <w:rStyle w:val="Hyperlink"/>
            <w:lang w:val="en-GB"/>
          </w:rPr>
          <w:t>http://www.itsmsolutions.com/newsletters/DITYvol4iss01.htm</w:t>
        </w:r>
      </w:hyperlink>
      <w:r>
        <w:rPr>
          <w:lang w:val="en-GB"/>
        </w:rPr>
        <w:t xml:space="preserve"> [Accessed 7th February 2016]</w:t>
      </w:r>
    </w:p>
    <w:p w14:paraId="4F36B614" w14:textId="77777777" w:rsidR="00A2760E" w:rsidRPr="002F0CBC" w:rsidRDefault="00A2760E" w:rsidP="00A2760E">
      <w:pPr>
        <w:spacing w:line="480" w:lineRule="auto"/>
        <w:rPr>
          <w:lang w:val="en-GB"/>
        </w:rPr>
      </w:pPr>
      <w:r>
        <w:rPr>
          <w:lang w:val="en-GB"/>
        </w:rPr>
        <w:t xml:space="preserve">McNurlin, Barbara C. and Sprague, Ralph H. Jnr (2006), </w:t>
      </w:r>
      <w:r w:rsidRPr="002F0CBC">
        <w:rPr>
          <w:i/>
          <w:lang w:val="en-GB"/>
        </w:rPr>
        <w:t>Information Systems Management in Practice</w:t>
      </w:r>
      <w:r>
        <w:rPr>
          <w:lang w:val="en-GB"/>
        </w:rPr>
        <w:t>,7th edition.  New Jersey: Pearson Education, Inc.</w:t>
      </w:r>
    </w:p>
    <w:p w14:paraId="00F3F144" w14:textId="77777777" w:rsidR="000C570E" w:rsidRDefault="000C570E" w:rsidP="00A2760E">
      <w:pPr>
        <w:spacing w:line="480" w:lineRule="auto"/>
        <w:rPr>
          <w:lang w:val="en-GB"/>
        </w:rPr>
      </w:pPr>
    </w:p>
    <w:p w14:paraId="297B6292" w14:textId="77777777" w:rsidR="000C570E" w:rsidRDefault="000C570E" w:rsidP="00A2760E">
      <w:pPr>
        <w:spacing w:line="480" w:lineRule="auto"/>
        <w:rPr>
          <w:lang w:val="en-GB"/>
        </w:rPr>
      </w:pPr>
      <w:r>
        <w:rPr>
          <w:lang w:val="en-GB"/>
        </w:rPr>
        <w:t xml:space="preserve">NHS England, </w:t>
      </w:r>
      <w:r>
        <w:rPr>
          <w:i/>
          <w:lang w:val="en-GB"/>
        </w:rPr>
        <w:t>sla</w:t>
      </w:r>
      <w:r>
        <w:rPr>
          <w:lang w:val="en-GB"/>
        </w:rPr>
        <w:t xml:space="preserve"> </w:t>
      </w:r>
      <w:r>
        <w:rPr>
          <w:i/>
          <w:lang w:val="en-GB"/>
        </w:rPr>
        <w:t xml:space="preserve">Template service level agreement (SLA) for CCGs published </w:t>
      </w:r>
      <w:r>
        <w:rPr>
          <w:lang w:val="en-GB"/>
        </w:rPr>
        <w:t>(5</w:t>
      </w:r>
      <w:r w:rsidRPr="00671235">
        <w:rPr>
          <w:vertAlign w:val="superscript"/>
          <w:lang w:val="en-GB"/>
        </w:rPr>
        <w:t>th</w:t>
      </w:r>
      <w:r>
        <w:rPr>
          <w:lang w:val="en-GB"/>
        </w:rPr>
        <w:t xml:space="preserve"> November 2012) [Online] Available from: </w:t>
      </w:r>
      <w:hyperlink r:id="rId59" w:history="1">
        <w:r w:rsidRPr="002C5014">
          <w:rPr>
            <w:rStyle w:val="Hyperlink"/>
            <w:lang w:val="en-GB"/>
          </w:rPr>
          <w:t>https://www.england.nhs.uk/tag/sla/</w:t>
        </w:r>
      </w:hyperlink>
      <w:r>
        <w:rPr>
          <w:lang w:val="en-GB"/>
        </w:rPr>
        <w:t xml:space="preserve"> [Accessed </w:t>
      </w:r>
      <w:r w:rsidR="00A2760E">
        <w:rPr>
          <w:lang w:val="en-GB"/>
        </w:rPr>
        <w:t>7</w:t>
      </w:r>
      <w:r w:rsidR="00A2760E" w:rsidRPr="000C570E">
        <w:rPr>
          <w:vertAlign w:val="superscript"/>
          <w:lang w:val="en-GB"/>
        </w:rPr>
        <w:t>th</w:t>
      </w:r>
      <w:r w:rsidR="00A2760E">
        <w:rPr>
          <w:lang w:val="en-GB"/>
        </w:rPr>
        <w:t xml:space="preserve"> February 2016</w:t>
      </w:r>
      <w:r>
        <w:rPr>
          <w:lang w:val="en-GB"/>
        </w:rPr>
        <w:t>]</w:t>
      </w:r>
    </w:p>
    <w:p w14:paraId="7D813C99" w14:textId="77777777" w:rsidR="00A2760E" w:rsidRDefault="00A2760E" w:rsidP="00A2760E">
      <w:pPr>
        <w:spacing w:line="480" w:lineRule="auto"/>
        <w:rPr>
          <w:lang w:val="en-GB"/>
        </w:rPr>
      </w:pPr>
      <w:r>
        <w:rPr>
          <w:lang w:val="en-GB"/>
        </w:rPr>
        <w:t>NHS SLA (8</w:t>
      </w:r>
      <w:r w:rsidRPr="00052CC5">
        <w:rPr>
          <w:vertAlign w:val="superscript"/>
          <w:lang w:val="en-GB"/>
        </w:rPr>
        <w:t>th</w:t>
      </w:r>
      <w:r>
        <w:rPr>
          <w:lang w:val="en-GB"/>
        </w:rPr>
        <w:t xml:space="preserve"> July 2013) [Online] Available from: </w:t>
      </w:r>
      <w:hyperlink r:id="rId60" w:history="1">
        <w:r w:rsidRPr="002C5014">
          <w:rPr>
            <w:rStyle w:val="Hyperlink"/>
            <w:lang w:val="en-GB"/>
          </w:rPr>
          <w:t>http://www.professionalsecurity.co.uk/news/health/nhs-sla/</w:t>
        </w:r>
      </w:hyperlink>
      <w:r>
        <w:rPr>
          <w:lang w:val="en-GB"/>
        </w:rPr>
        <w:t>[Accessed 7</w:t>
      </w:r>
      <w:r w:rsidRPr="000C570E">
        <w:rPr>
          <w:vertAlign w:val="superscript"/>
          <w:lang w:val="en-GB"/>
        </w:rPr>
        <w:t>th</w:t>
      </w:r>
      <w:r>
        <w:rPr>
          <w:lang w:val="en-GB"/>
        </w:rPr>
        <w:t xml:space="preserve"> February 2016]</w:t>
      </w:r>
    </w:p>
    <w:p w14:paraId="481B1873" w14:textId="77777777" w:rsidR="000C570E" w:rsidRDefault="000C570E" w:rsidP="00A2760E">
      <w:pPr>
        <w:tabs>
          <w:tab w:val="right" w:leader="dot" w:pos="9214"/>
        </w:tabs>
        <w:spacing w:line="480" w:lineRule="auto"/>
      </w:pPr>
      <w:r>
        <w:lastRenderedPageBreak/>
        <w:t xml:space="preserve">Pears, Richard and Shields, Graham (2010), </w:t>
      </w:r>
      <w:r w:rsidRPr="006A0EDB">
        <w:rPr>
          <w:i/>
        </w:rPr>
        <w:t>Cite Them Right</w:t>
      </w:r>
      <w:r>
        <w:rPr>
          <w:i/>
        </w:rPr>
        <w:t xml:space="preserve"> – The Essential Referencing Guide</w:t>
      </w:r>
      <w:r>
        <w:t>.  8</w:t>
      </w:r>
      <w:r w:rsidRPr="006A0EDB">
        <w:rPr>
          <w:vertAlign w:val="superscript"/>
        </w:rPr>
        <w:t>th</w:t>
      </w:r>
      <w:r>
        <w:t xml:space="preserve"> edition. Hampshire:  Pulgrave MacMillan.</w:t>
      </w:r>
    </w:p>
    <w:p w14:paraId="5285D9E7" w14:textId="77777777" w:rsidR="00AB1D2A" w:rsidRDefault="00AB1D2A" w:rsidP="00AB1D2A">
      <w:pPr>
        <w:spacing w:line="480" w:lineRule="auto"/>
      </w:pPr>
      <w:r>
        <w:t xml:space="preserve">Queensland Governement </w:t>
      </w:r>
      <w:r w:rsidRPr="00AB1D2A">
        <w:t>https://www.business.qld.gov.au/business/running/risk-management/risk-management-plan-business-impact-analysis/treat-risks-business</w:t>
      </w:r>
    </w:p>
    <w:p w14:paraId="78E62E7C" w14:textId="77777777" w:rsidR="0016515F" w:rsidRDefault="0016515F" w:rsidP="0016515F">
      <w:pPr>
        <w:spacing w:after="0" w:afterAutospacing="0" w:line="480" w:lineRule="auto"/>
        <w:rPr>
          <w:bCs/>
        </w:rPr>
      </w:pPr>
      <w:r>
        <w:rPr>
          <w:bCs/>
        </w:rPr>
        <w:t>Strategic Management Journal Publisher: Wiley-Blackwell Volume 34 Number 1 January 2013 “The Impact Performance Relative to Analyst Forecasts and Analyst Coverage on Firm R&amp;D Intensity” RJ Gentry and W Shen</w:t>
      </w:r>
    </w:p>
    <w:p w14:paraId="31924AA7" w14:textId="77777777" w:rsidR="0016515F" w:rsidRDefault="0016515F" w:rsidP="0016515F">
      <w:pPr>
        <w:spacing w:after="0" w:afterAutospacing="0" w:line="480" w:lineRule="auto"/>
        <w:rPr>
          <w:bCs/>
        </w:rPr>
      </w:pPr>
    </w:p>
    <w:p w14:paraId="5446A908" w14:textId="77777777" w:rsidR="0016515F" w:rsidRDefault="0016515F" w:rsidP="0016515F">
      <w:pPr>
        <w:spacing w:after="0" w:afterAutospacing="0" w:line="480" w:lineRule="auto"/>
        <w:rPr>
          <w:bCs/>
        </w:rPr>
      </w:pPr>
      <w:r>
        <w:rPr>
          <w:bCs/>
        </w:rPr>
        <w:t>Technology Analysis &amp; Strategic Management Publisher: Routledge Volume 21 Number 8 November 2009 “Special Issue Impacts and implications of future oriented technology analysis (FTA) for policy and decision-making” by Ozcan Saritas, Cristiano Cagnin, Attila Havas and Ian Miles p915</w:t>
      </w:r>
    </w:p>
    <w:p w14:paraId="740562DC" w14:textId="77777777" w:rsidR="00480FD3" w:rsidRDefault="00480FD3" w:rsidP="00AA227A">
      <w:pPr>
        <w:spacing w:line="480" w:lineRule="auto"/>
        <w:rPr>
          <w:lang w:val="en-GB"/>
        </w:rPr>
      </w:pPr>
      <w:r>
        <w:rPr>
          <w:lang w:val="en-GB"/>
        </w:rPr>
        <w:t xml:space="preserve">TechTarget, </w:t>
      </w:r>
      <w:r w:rsidRPr="00480FD3">
        <w:rPr>
          <w:lang w:val="en-GB"/>
        </w:rPr>
        <w:t>http://searchdisasterrecovery.techtarget.com/feature/Using-a-business-impact-analysis-BIA-template-A-free-BIA-template-and-guide</w:t>
      </w:r>
    </w:p>
    <w:p w14:paraId="0DAE7A00" w14:textId="711C8CCE" w:rsidR="0013568A" w:rsidRDefault="000C570E" w:rsidP="00AA227A">
      <w:pPr>
        <w:spacing w:line="480" w:lineRule="auto"/>
        <w:rPr>
          <w:lang w:val="en-GB"/>
        </w:rPr>
      </w:pPr>
      <w:r>
        <w:rPr>
          <w:lang w:val="en-GB"/>
        </w:rPr>
        <w:t xml:space="preserve">Verint (2014) </w:t>
      </w:r>
      <w:r>
        <w:rPr>
          <w:i/>
          <w:lang w:val="en-GB"/>
        </w:rPr>
        <w:t xml:space="preserve">Customer Engagement Optimization </w:t>
      </w:r>
      <w:r>
        <w:rPr>
          <w:lang w:val="en-GB"/>
        </w:rPr>
        <w:t>[Online] Available from:  (</w:t>
      </w:r>
      <w:hyperlink r:id="rId61" w:history="1">
        <w:r w:rsidRPr="00783409">
          <w:rPr>
            <w:rStyle w:val="Hyperlink"/>
            <w:lang w:val="en-GB"/>
          </w:rPr>
          <w:t>http://www.verint.com/solutions/index.html</w:t>
        </w:r>
      </w:hyperlink>
      <w:r>
        <w:rPr>
          <w:lang w:val="en-GB"/>
        </w:rPr>
        <w:t xml:space="preserve">  [Accessed </w:t>
      </w:r>
      <w:r w:rsidR="00A2760E">
        <w:rPr>
          <w:lang w:val="en-GB"/>
        </w:rPr>
        <w:t>7</w:t>
      </w:r>
      <w:r w:rsidR="00A2760E" w:rsidRPr="000C570E">
        <w:rPr>
          <w:vertAlign w:val="superscript"/>
          <w:lang w:val="en-GB"/>
        </w:rPr>
        <w:t>th</w:t>
      </w:r>
      <w:r w:rsidR="00A2760E">
        <w:rPr>
          <w:lang w:val="en-GB"/>
        </w:rPr>
        <w:t xml:space="preserve"> February 2016</w:t>
      </w:r>
      <w:r w:rsidR="00440021">
        <w:rPr>
          <w:lang w:val="en-GB"/>
        </w:rPr>
        <w:t>]</w:t>
      </w:r>
    </w:p>
    <w:p w14:paraId="2C987DBD" w14:textId="77777777" w:rsidR="00440021" w:rsidRDefault="00440021" w:rsidP="00AA227A">
      <w:pPr>
        <w:spacing w:line="480" w:lineRule="auto"/>
        <w:rPr>
          <w:lang w:val="en-GB"/>
        </w:rPr>
      </w:pPr>
    </w:p>
    <w:sectPr w:rsidR="00440021" w:rsidSect="000105F0">
      <w:pgSz w:w="11907" w:h="16840" w:code="9"/>
      <w:pgMar w:top="1134" w:right="567" w:bottom="510" w:left="567" w:header="709" w:footer="709" w:gutter="96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C47B7" w14:textId="77777777" w:rsidR="00E05277" w:rsidRDefault="00E05277" w:rsidP="00730351">
      <w:r>
        <w:separator/>
      </w:r>
    </w:p>
  </w:endnote>
  <w:endnote w:type="continuationSeparator" w:id="0">
    <w:p w14:paraId="74FEAEF1" w14:textId="77777777" w:rsidR="00E05277" w:rsidRDefault="00E05277" w:rsidP="00730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B57A2" w14:textId="232FB8F4" w:rsidR="00893898" w:rsidRDefault="00893898" w:rsidP="00905715">
    <w:pPr>
      <w:pStyle w:val="Footer"/>
      <w:tabs>
        <w:tab w:val="clear" w:pos="8640"/>
        <w:tab w:val="right" w:pos="9072"/>
      </w:tabs>
      <w:ind w:right="28"/>
    </w:pPr>
    <w:r>
      <w:fldChar w:fldCharType="begin"/>
    </w:r>
    <w:r>
      <w:instrText xml:space="preserve"> DATE \@ "dddd, dd MMMM yyyy" </w:instrText>
    </w:r>
    <w:r>
      <w:fldChar w:fldCharType="separate"/>
    </w:r>
    <w:r w:rsidR="00607937">
      <w:rPr>
        <w:noProof/>
      </w:rPr>
      <w:t>Sunday, 04 December 2016</w:t>
    </w:r>
    <w:r>
      <w:fldChar w:fldCharType="end"/>
    </w:r>
    <w:r>
      <w:tab/>
    </w:r>
    <w:r>
      <w:tab/>
      <w:t xml:space="preserve">      Page </w:t>
    </w:r>
    <w:r>
      <w:fldChar w:fldCharType="begin"/>
    </w:r>
    <w:r>
      <w:instrText xml:space="preserve"> PAGE </w:instrText>
    </w:r>
    <w:r>
      <w:fldChar w:fldCharType="separate"/>
    </w:r>
    <w:r w:rsidR="00607937">
      <w:rPr>
        <w:noProof/>
      </w:rPr>
      <w:t>42</w:t>
    </w:r>
    <w:r>
      <w:fldChar w:fldCharType="end"/>
    </w:r>
    <w:r>
      <w:t xml:space="preserve"> of </w:t>
    </w:r>
    <w:fldSimple w:instr=" NUMPAGES ">
      <w:r w:rsidR="00607937">
        <w:rPr>
          <w:noProof/>
        </w:rPr>
        <w:t>75</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17418B" w14:textId="4BF68F52" w:rsidR="00893898" w:rsidRDefault="00893898" w:rsidP="00C77215">
    <w:pPr>
      <w:pStyle w:val="Footer"/>
      <w:tabs>
        <w:tab w:val="clear" w:pos="8640"/>
        <w:tab w:val="right" w:pos="8931"/>
        <w:tab w:val="left" w:pos="9356"/>
      </w:tabs>
      <w:ind w:right="28"/>
    </w:pPr>
    <w:r>
      <w:fldChar w:fldCharType="begin"/>
    </w:r>
    <w:r>
      <w:instrText xml:space="preserve"> DATE \@ "dddd, dd MMMM yyyy" </w:instrText>
    </w:r>
    <w:r>
      <w:fldChar w:fldCharType="separate"/>
    </w:r>
    <w:r w:rsidR="00607937">
      <w:rPr>
        <w:noProof/>
      </w:rPr>
      <w:t>Sunday, 04 December 2016</w:t>
    </w:r>
    <w:r>
      <w:fldChar w:fldCharType="end"/>
    </w:r>
    <w:r>
      <w:tab/>
    </w:r>
    <w:r>
      <w:tab/>
      <w:t xml:space="preserve">      Page </w:t>
    </w:r>
    <w:r>
      <w:fldChar w:fldCharType="begin"/>
    </w:r>
    <w:r>
      <w:instrText xml:space="preserve"> PAGE </w:instrText>
    </w:r>
    <w:r>
      <w:fldChar w:fldCharType="separate"/>
    </w:r>
    <w:r w:rsidR="00607937">
      <w:rPr>
        <w:noProof/>
      </w:rPr>
      <w:t>75</w:t>
    </w:r>
    <w:r>
      <w:fldChar w:fldCharType="end"/>
    </w:r>
    <w:r>
      <w:t xml:space="preserve"> of </w:t>
    </w:r>
    <w:fldSimple w:instr=" NUMPAGES ">
      <w:r w:rsidR="00607937">
        <w:rPr>
          <w:noProof/>
        </w:rPr>
        <w:t>75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C698AD" w14:textId="77777777" w:rsidR="00E05277" w:rsidRDefault="00E05277" w:rsidP="00730351">
      <w:r>
        <w:separator/>
      </w:r>
    </w:p>
  </w:footnote>
  <w:footnote w:type="continuationSeparator" w:id="0">
    <w:p w14:paraId="19B2017F" w14:textId="77777777" w:rsidR="00E05277" w:rsidRDefault="00E05277" w:rsidP="007303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A5B62B" w14:textId="6F5A3A84" w:rsidR="00893898" w:rsidRDefault="00893898" w:rsidP="00905715">
    <w:pPr>
      <w:pStyle w:val="Header"/>
      <w:tabs>
        <w:tab w:val="clear" w:pos="4320"/>
        <w:tab w:val="clear" w:pos="8640"/>
        <w:tab w:val="center" w:pos="4111"/>
        <w:tab w:val="right" w:pos="8931"/>
      </w:tabs>
    </w:pPr>
    <w:r>
      <w:t xml:space="preserve">Ramona Valentine X00114375                   </w:t>
    </w:r>
    <w:r>
      <w:tab/>
      <w:t xml:space="preserve"> </w:t>
    </w:r>
    <w:r>
      <w:tab/>
      <w:t xml:space="preserve">A </w:t>
    </w:r>
    <w:r>
      <w:rPr>
        <w:caps/>
      </w:rPr>
      <w:t>BUSINESS ANALYSIS of Incident</w:t>
    </w:r>
    <w:r w:rsidRPr="004224D5">
      <w:rPr>
        <w:caps/>
      </w:rPr>
      <w:t xml:space="preserve"> Trends</w:t>
    </w:r>
    <w:r>
      <w:t xml:space="preserve"> V1.0 - Final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10EC4" w14:textId="5CA862E8" w:rsidR="00893898" w:rsidRDefault="00893898">
    <w:pPr>
      <w:pStyle w:val="Header"/>
    </w:pPr>
    <w:r>
      <w:t xml:space="preserve">Ramona Valentine X00114375                    </w:t>
    </w:r>
    <w:r>
      <w:tab/>
    </w:r>
    <w:r w:rsidR="00376EE2">
      <w:t xml:space="preserve">A </w:t>
    </w:r>
    <w:r>
      <w:rPr>
        <w:caps/>
      </w:rPr>
      <w:t>BUSINESS ANALYSIS</w:t>
    </w:r>
    <w:r w:rsidR="00376EE2">
      <w:rPr>
        <w:caps/>
      </w:rPr>
      <w:t xml:space="preserve"> of Incident</w:t>
    </w:r>
    <w:r w:rsidRPr="004224D5">
      <w:rPr>
        <w:caps/>
      </w:rPr>
      <w:t xml:space="preserve"> Trends</w:t>
    </w:r>
    <w:r>
      <w:t xml:space="preserve"> V1.0 - Final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CF662AC2"/>
    <w:lvl w:ilvl="0">
      <w:start w:val="1"/>
      <w:numFmt w:val="bullet"/>
      <w:pStyle w:val="ListBullet5"/>
      <w:lvlText w:val=""/>
      <w:lvlJc w:val="left"/>
      <w:pPr>
        <w:tabs>
          <w:tab w:val="num" w:pos="1492"/>
        </w:tabs>
        <w:ind w:left="1492" w:hanging="360"/>
      </w:pPr>
      <w:rPr>
        <w:rFonts w:ascii="Symbol" w:hAnsi="Symbol" w:hint="default"/>
      </w:rPr>
    </w:lvl>
  </w:abstractNum>
  <w:abstractNum w:abstractNumId="1">
    <w:nsid w:val="FFFFFF81"/>
    <w:multiLevelType w:val="singleLevel"/>
    <w:tmpl w:val="A4C0E9EE"/>
    <w:lvl w:ilvl="0">
      <w:start w:val="1"/>
      <w:numFmt w:val="bullet"/>
      <w:pStyle w:val="ListBullet4"/>
      <w:lvlText w:val=""/>
      <w:lvlJc w:val="left"/>
      <w:pPr>
        <w:tabs>
          <w:tab w:val="num" w:pos="1209"/>
        </w:tabs>
        <w:ind w:left="1209" w:hanging="360"/>
      </w:pPr>
      <w:rPr>
        <w:rFonts w:ascii="Symbol" w:hAnsi="Symbol" w:hint="default"/>
      </w:rPr>
    </w:lvl>
  </w:abstractNum>
  <w:abstractNum w:abstractNumId="2">
    <w:nsid w:val="FFFFFF82"/>
    <w:multiLevelType w:val="singleLevel"/>
    <w:tmpl w:val="5E4ACE1A"/>
    <w:lvl w:ilvl="0">
      <w:start w:val="1"/>
      <w:numFmt w:val="bullet"/>
      <w:pStyle w:val="ListBullet3"/>
      <w:lvlText w:val=""/>
      <w:lvlJc w:val="left"/>
      <w:pPr>
        <w:tabs>
          <w:tab w:val="num" w:pos="926"/>
        </w:tabs>
        <w:ind w:left="926" w:hanging="360"/>
      </w:pPr>
      <w:rPr>
        <w:rFonts w:ascii="Symbol" w:hAnsi="Symbol" w:hint="default"/>
      </w:rPr>
    </w:lvl>
  </w:abstractNum>
  <w:abstractNum w:abstractNumId="3">
    <w:nsid w:val="FFFFFF83"/>
    <w:multiLevelType w:val="singleLevel"/>
    <w:tmpl w:val="A612AC0E"/>
    <w:lvl w:ilvl="0">
      <w:start w:val="1"/>
      <w:numFmt w:val="bullet"/>
      <w:pStyle w:val="ListBullet2"/>
      <w:lvlText w:val=""/>
      <w:lvlJc w:val="left"/>
      <w:pPr>
        <w:tabs>
          <w:tab w:val="num" w:pos="643"/>
        </w:tabs>
        <w:ind w:left="643" w:hanging="360"/>
      </w:pPr>
      <w:rPr>
        <w:rFonts w:ascii="Symbol" w:hAnsi="Symbol" w:hint="default"/>
      </w:rPr>
    </w:lvl>
  </w:abstractNum>
  <w:abstractNum w:abstractNumId="4">
    <w:nsid w:val="FFFFFF89"/>
    <w:multiLevelType w:val="singleLevel"/>
    <w:tmpl w:val="2BB64210"/>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2603CEE"/>
    <w:multiLevelType w:val="hybridMultilevel"/>
    <w:tmpl w:val="4DEEF59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03614B8A"/>
    <w:multiLevelType w:val="hybridMultilevel"/>
    <w:tmpl w:val="4A760D32"/>
    <w:lvl w:ilvl="0" w:tplc="18090001">
      <w:start w:val="1"/>
      <w:numFmt w:val="bullet"/>
      <w:lvlText w:val=""/>
      <w:lvlJc w:val="left"/>
      <w:pPr>
        <w:ind w:left="2894" w:hanging="360"/>
      </w:pPr>
      <w:rPr>
        <w:rFonts w:ascii="Symbol" w:hAnsi="Symbol" w:hint="default"/>
      </w:rPr>
    </w:lvl>
    <w:lvl w:ilvl="1" w:tplc="18090003" w:tentative="1">
      <w:start w:val="1"/>
      <w:numFmt w:val="bullet"/>
      <w:lvlText w:val="o"/>
      <w:lvlJc w:val="left"/>
      <w:pPr>
        <w:ind w:left="3614" w:hanging="360"/>
      </w:pPr>
      <w:rPr>
        <w:rFonts w:ascii="Courier New" w:hAnsi="Courier New" w:cs="Courier New" w:hint="default"/>
      </w:rPr>
    </w:lvl>
    <w:lvl w:ilvl="2" w:tplc="18090005" w:tentative="1">
      <w:start w:val="1"/>
      <w:numFmt w:val="bullet"/>
      <w:lvlText w:val=""/>
      <w:lvlJc w:val="left"/>
      <w:pPr>
        <w:ind w:left="4334" w:hanging="360"/>
      </w:pPr>
      <w:rPr>
        <w:rFonts w:ascii="Wingdings" w:hAnsi="Wingdings" w:hint="default"/>
      </w:rPr>
    </w:lvl>
    <w:lvl w:ilvl="3" w:tplc="18090001" w:tentative="1">
      <w:start w:val="1"/>
      <w:numFmt w:val="bullet"/>
      <w:lvlText w:val=""/>
      <w:lvlJc w:val="left"/>
      <w:pPr>
        <w:ind w:left="5054" w:hanging="360"/>
      </w:pPr>
      <w:rPr>
        <w:rFonts w:ascii="Symbol" w:hAnsi="Symbol" w:hint="default"/>
      </w:rPr>
    </w:lvl>
    <w:lvl w:ilvl="4" w:tplc="18090003" w:tentative="1">
      <w:start w:val="1"/>
      <w:numFmt w:val="bullet"/>
      <w:lvlText w:val="o"/>
      <w:lvlJc w:val="left"/>
      <w:pPr>
        <w:ind w:left="5774" w:hanging="360"/>
      </w:pPr>
      <w:rPr>
        <w:rFonts w:ascii="Courier New" w:hAnsi="Courier New" w:cs="Courier New" w:hint="default"/>
      </w:rPr>
    </w:lvl>
    <w:lvl w:ilvl="5" w:tplc="18090005" w:tentative="1">
      <w:start w:val="1"/>
      <w:numFmt w:val="bullet"/>
      <w:lvlText w:val=""/>
      <w:lvlJc w:val="left"/>
      <w:pPr>
        <w:ind w:left="6494" w:hanging="360"/>
      </w:pPr>
      <w:rPr>
        <w:rFonts w:ascii="Wingdings" w:hAnsi="Wingdings" w:hint="default"/>
      </w:rPr>
    </w:lvl>
    <w:lvl w:ilvl="6" w:tplc="18090001" w:tentative="1">
      <w:start w:val="1"/>
      <w:numFmt w:val="bullet"/>
      <w:lvlText w:val=""/>
      <w:lvlJc w:val="left"/>
      <w:pPr>
        <w:ind w:left="7214" w:hanging="360"/>
      </w:pPr>
      <w:rPr>
        <w:rFonts w:ascii="Symbol" w:hAnsi="Symbol" w:hint="default"/>
      </w:rPr>
    </w:lvl>
    <w:lvl w:ilvl="7" w:tplc="18090003" w:tentative="1">
      <w:start w:val="1"/>
      <w:numFmt w:val="bullet"/>
      <w:lvlText w:val="o"/>
      <w:lvlJc w:val="left"/>
      <w:pPr>
        <w:ind w:left="7934" w:hanging="360"/>
      </w:pPr>
      <w:rPr>
        <w:rFonts w:ascii="Courier New" w:hAnsi="Courier New" w:cs="Courier New" w:hint="default"/>
      </w:rPr>
    </w:lvl>
    <w:lvl w:ilvl="8" w:tplc="18090005" w:tentative="1">
      <w:start w:val="1"/>
      <w:numFmt w:val="bullet"/>
      <w:lvlText w:val=""/>
      <w:lvlJc w:val="left"/>
      <w:pPr>
        <w:ind w:left="8654" w:hanging="360"/>
      </w:pPr>
      <w:rPr>
        <w:rFonts w:ascii="Wingdings" w:hAnsi="Wingdings" w:hint="default"/>
      </w:rPr>
    </w:lvl>
  </w:abstractNum>
  <w:abstractNum w:abstractNumId="7">
    <w:nsid w:val="094E14C2"/>
    <w:multiLevelType w:val="hybridMultilevel"/>
    <w:tmpl w:val="F7028C78"/>
    <w:lvl w:ilvl="0" w:tplc="18090001">
      <w:start w:val="1"/>
      <w:numFmt w:val="bullet"/>
      <w:lvlText w:val=""/>
      <w:lvlJc w:val="left"/>
      <w:pPr>
        <w:ind w:left="1267" w:hanging="360"/>
      </w:pPr>
      <w:rPr>
        <w:rFonts w:ascii="Symbol" w:hAnsi="Symbol" w:hint="default"/>
      </w:rPr>
    </w:lvl>
    <w:lvl w:ilvl="1" w:tplc="18090003" w:tentative="1">
      <w:start w:val="1"/>
      <w:numFmt w:val="bullet"/>
      <w:lvlText w:val="o"/>
      <w:lvlJc w:val="left"/>
      <w:pPr>
        <w:ind w:left="1987" w:hanging="360"/>
      </w:pPr>
      <w:rPr>
        <w:rFonts w:ascii="Courier New" w:hAnsi="Courier New" w:cs="Courier New" w:hint="default"/>
      </w:rPr>
    </w:lvl>
    <w:lvl w:ilvl="2" w:tplc="18090005" w:tentative="1">
      <w:start w:val="1"/>
      <w:numFmt w:val="bullet"/>
      <w:lvlText w:val=""/>
      <w:lvlJc w:val="left"/>
      <w:pPr>
        <w:ind w:left="2707" w:hanging="360"/>
      </w:pPr>
      <w:rPr>
        <w:rFonts w:ascii="Wingdings" w:hAnsi="Wingdings" w:hint="default"/>
      </w:rPr>
    </w:lvl>
    <w:lvl w:ilvl="3" w:tplc="18090001" w:tentative="1">
      <w:start w:val="1"/>
      <w:numFmt w:val="bullet"/>
      <w:lvlText w:val=""/>
      <w:lvlJc w:val="left"/>
      <w:pPr>
        <w:ind w:left="3427" w:hanging="360"/>
      </w:pPr>
      <w:rPr>
        <w:rFonts w:ascii="Symbol" w:hAnsi="Symbol" w:hint="default"/>
      </w:rPr>
    </w:lvl>
    <w:lvl w:ilvl="4" w:tplc="18090003" w:tentative="1">
      <w:start w:val="1"/>
      <w:numFmt w:val="bullet"/>
      <w:lvlText w:val="o"/>
      <w:lvlJc w:val="left"/>
      <w:pPr>
        <w:ind w:left="4147" w:hanging="360"/>
      </w:pPr>
      <w:rPr>
        <w:rFonts w:ascii="Courier New" w:hAnsi="Courier New" w:cs="Courier New" w:hint="default"/>
      </w:rPr>
    </w:lvl>
    <w:lvl w:ilvl="5" w:tplc="18090005" w:tentative="1">
      <w:start w:val="1"/>
      <w:numFmt w:val="bullet"/>
      <w:lvlText w:val=""/>
      <w:lvlJc w:val="left"/>
      <w:pPr>
        <w:ind w:left="4867" w:hanging="360"/>
      </w:pPr>
      <w:rPr>
        <w:rFonts w:ascii="Wingdings" w:hAnsi="Wingdings" w:hint="default"/>
      </w:rPr>
    </w:lvl>
    <w:lvl w:ilvl="6" w:tplc="18090001" w:tentative="1">
      <w:start w:val="1"/>
      <w:numFmt w:val="bullet"/>
      <w:lvlText w:val=""/>
      <w:lvlJc w:val="left"/>
      <w:pPr>
        <w:ind w:left="5587" w:hanging="360"/>
      </w:pPr>
      <w:rPr>
        <w:rFonts w:ascii="Symbol" w:hAnsi="Symbol" w:hint="default"/>
      </w:rPr>
    </w:lvl>
    <w:lvl w:ilvl="7" w:tplc="18090003" w:tentative="1">
      <w:start w:val="1"/>
      <w:numFmt w:val="bullet"/>
      <w:lvlText w:val="o"/>
      <w:lvlJc w:val="left"/>
      <w:pPr>
        <w:ind w:left="6307" w:hanging="360"/>
      </w:pPr>
      <w:rPr>
        <w:rFonts w:ascii="Courier New" w:hAnsi="Courier New" w:cs="Courier New" w:hint="default"/>
      </w:rPr>
    </w:lvl>
    <w:lvl w:ilvl="8" w:tplc="18090005" w:tentative="1">
      <w:start w:val="1"/>
      <w:numFmt w:val="bullet"/>
      <w:lvlText w:val=""/>
      <w:lvlJc w:val="left"/>
      <w:pPr>
        <w:ind w:left="7027" w:hanging="360"/>
      </w:pPr>
      <w:rPr>
        <w:rFonts w:ascii="Wingdings" w:hAnsi="Wingdings" w:hint="default"/>
      </w:rPr>
    </w:lvl>
  </w:abstractNum>
  <w:abstractNum w:abstractNumId="8">
    <w:nsid w:val="0D786C8E"/>
    <w:multiLevelType w:val="hybridMultilevel"/>
    <w:tmpl w:val="AE4877CC"/>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13073558"/>
    <w:multiLevelType w:val="hybridMultilevel"/>
    <w:tmpl w:val="8168E1F4"/>
    <w:lvl w:ilvl="0" w:tplc="18090001">
      <w:start w:val="1"/>
      <w:numFmt w:val="bullet"/>
      <w:lvlText w:val=""/>
      <w:lvlJc w:val="left"/>
      <w:pPr>
        <w:ind w:left="1222" w:hanging="360"/>
      </w:pPr>
      <w:rPr>
        <w:rFonts w:ascii="Symbol" w:hAnsi="Symbol" w:hint="default"/>
      </w:rPr>
    </w:lvl>
    <w:lvl w:ilvl="1" w:tplc="18090003" w:tentative="1">
      <w:start w:val="1"/>
      <w:numFmt w:val="bullet"/>
      <w:lvlText w:val="o"/>
      <w:lvlJc w:val="left"/>
      <w:pPr>
        <w:ind w:left="1942" w:hanging="360"/>
      </w:pPr>
      <w:rPr>
        <w:rFonts w:ascii="Courier New" w:hAnsi="Courier New" w:cs="Courier New" w:hint="default"/>
      </w:rPr>
    </w:lvl>
    <w:lvl w:ilvl="2" w:tplc="18090005" w:tentative="1">
      <w:start w:val="1"/>
      <w:numFmt w:val="bullet"/>
      <w:lvlText w:val=""/>
      <w:lvlJc w:val="left"/>
      <w:pPr>
        <w:ind w:left="2662" w:hanging="360"/>
      </w:pPr>
      <w:rPr>
        <w:rFonts w:ascii="Wingdings" w:hAnsi="Wingdings" w:hint="default"/>
      </w:rPr>
    </w:lvl>
    <w:lvl w:ilvl="3" w:tplc="18090001" w:tentative="1">
      <w:start w:val="1"/>
      <w:numFmt w:val="bullet"/>
      <w:lvlText w:val=""/>
      <w:lvlJc w:val="left"/>
      <w:pPr>
        <w:ind w:left="3382" w:hanging="360"/>
      </w:pPr>
      <w:rPr>
        <w:rFonts w:ascii="Symbol" w:hAnsi="Symbol" w:hint="default"/>
      </w:rPr>
    </w:lvl>
    <w:lvl w:ilvl="4" w:tplc="18090003" w:tentative="1">
      <w:start w:val="1"/>
      <w:numFmt w:val="bullet"/>
      <w:lvlText w:val="o"/>
      <w:lvlJc w:val="left"/>
      <w:pPr>
        <w:ind w:left="4102" w:hanging="360"/>
      </w:pPr>
      <w:rPr>
        <w:rFonts w:ascii="Courier New" w:hAnsi="Courier New" w:cs="Courier New" w:hint="default"/>
      </w:rPr>
    </w:lvl>
    <w:lvl w:ilvl="5" w:tplc="18090005" w:tentative="1">
      <w:start w:val="1"/>
      <w:numFmt w:val="bullet"/>
      <w:lvlText w:val=""/>
      <w:lvlJc w:val="left"/>
      <w:pPr>
        <w:ind w:left="4822" w:hanging="360"/>
      </w:pPr>
      <w:rPr>
        <w:rFonts w:ascii="Wingdings" w:hAnsi="Wingdings" w:hint="default"/>
      </w:rPr>
    </w:lvl>
    <w:lvl w:ilvl="6" w:tplc="18090001" w:tentative="1">
      <w:start w:val="1"/>
      <w:numFmt w:val="bullet"/>
      <w:lvlText w:val=""/>
      <w:lvlJc w:val="left"/>
      <w:pPr>
        <w:ind w:left="5542" w:hanging="360"/>
      </w:pPr>
      <w:rPr>
        <w:rFonts w:ascii="Symbol" w:hAnsi="Symbol" w:hint="default"/>
      </w:rPr>
    </w:lvl>
    <w:lvl w:ilvl="7" w:tplc="18090003" w:tentative="1">
      <w:start w:val="1"/>
      <w:numFmt w:val="bullet"/>
      <w:lvlText w:val="o"/>
      <w:lvlJc w:val="left"/>
      <w:pPr>
        <w:ind w:left="6262" w:hanging="360"/>
      </w:pPr>
      <w:rPr>
        <w:rFonts w:ascii="Courier New" w:hAnsi="Courier New" w:cs="Courier New" w:hint="default"/>
      </w:rPr>
    </w:lvl>
    <w:lvl w:ilvl="8" w:tplc="18090005" w:tentative="1">
      <w:start w:val="1"/>
      <w:numFmt w:val="bullet"/>
      <w:lvlText w:val=""/>
      <w:lvlJc w:val="left"/>
      <w:pPr>
        <w:ind w:left="6982" w:hanging="360"/>
      </w:pPr>
      <w:rPr>
        <w:rFonts w:ascii="Wingdings" w:hAnsi="Wingdings" w:hint="default"/>
      </w:rPr>
    </w:lvl>
  </w:abstractNum>
  <w:abstractNum w:abstractNumId="10">
    <w:nsid w:val="1546606A"/>
    <w:multiLevelType w:val="multilevel"/>
    <w:tmpl w:val="CDCEFBFE"/>
    <w:lvl w:ilvl="0">
      <w:start w:val="1"/>
      <w:numFmt w:val="bullet"/>
      <w:pStyle w:val="BlockText"/>
      <w:lvlText w:val="■"/>
      <w:lvlJc w:val="left"/>
      <w:pPr>
        <w:tabs>
          <w:tab w:val="num" w:pos="720"/>
        </w:tabs>
        <w:ind w:left="720" w:hanging="360"/>
      </w:pPr>
      <w:rPr>
        <w:rFonts w:ascii="Times New Roman" w:hAnsi="Times New Roman" w:cs="Times New Roman" w:hint="default"/>
        <w:sz w:val="24"/>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Symbol" w:hAnsi="Symbol" w:hint="default"/>
      </w:rPr>
    </w:lvl>
  </w:abstractNum>
  <w:abstractNum w:abstractNumId="11">
    <w:nsid w:val="1B583C0E"/>
    <w:multiLevelType w:val="hybridMultilevel"/>
    <w:tmpl w:val="5794293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nsid w:val="1E0C584B"/>
    <w:multiLevelType w:val="hybridMultilevel"/>
    <w:tmpl w:val="F1A26D0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21D17AC6"/>
    <w:multiLevelType w:val="hybridMultilevel"/>
    <w:tmpl w:val="B75A773C"/>
    <w:lvl w:ilvl="0" w:tplc="83028290">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4">
    <w:nsid w:val="22F66605"/>
    <w:multiLevelType w:val="multilevel"/>
    <w:tmpl w:val="443297B6"/>
    <w:lvl w:ilvl="0">
      <w:start w:val="3"/>
      <w:numFmt w:val="decimal"/>
      <w:lvlText w:val="%1."/>
      <w:lvlJc w:val="left"/>
      <w:pPr>
        <w:ind w:left="630" w:hanging="630"/>
      </w:pPr>
      <w:rPr>
        <w:rFonts w:hint="default"/>
      </w:rPr>
    </w:lvl>
    <w:lvl w:ilvl="1">
      <w:start w:val="3"/>
      <w:numFmt w:val="decimal"/>
      <w:lvlText w:val="%1.%2."/>
      <w:lvlJc w:val="left"/>
      <w:pPr>
        <w:ind w:left="1261" w:hanging="720"/>
      </w:pPr>
      <w:rPr>
        <w:rFonts w:hint="default"/>
      </w:rPr>
    </w:lvl>
    <w:lvl w:ilvl="2">
      <w:start w:val="2"/>
      <w:numFmt w:val="decimal"/>
      <w:lvlText w:val="%1.%2.%3."/>
      <w:lvlJc w:val="left"/>
      <w:pPr>
        <w:ind w:left="1802" w:hanging="720"/>
      </w:pPr>
      <w:rPr>
        <w:rFonts w:hint="default"/>
      </w:rPr>
    </w:lvl>
    <w:lvl w:ilvl="3">
      <w:start w:val="1"/>
      <w:numFmt w:val="decimal"/>
      <w:lvlText w:val="%1.%2.%3.%4."/>
      <w:lvlJc w:val="left"/>
      <w:pPr>
        <w:ind w:left="2703" w:hanging="1080"/>
      </w:pPr>
      <w:rPr>
        <w:rFonts w:hint="default"/>
      </w:rPr>
    </w:lvl>
    <w:lvl w:ilvl="4">
      <w:start w:val="1"/>
      <w:numFmt w:val="decimal"/>
      <w:lvlText w:val="%1.%2.%3.%4.%5."/>
      <w:lvlJc w:val="left"/>
      <w:pPr>
        <w:ind w:left="3244" w:hanging="1080"/>
      </w:pPr>
      <w:rPr>
        <w:rFonts w:hint="default"/>
      </w:rPr>
    </w:lvl>
    <w:lvl w:ilvl="5">
      <w:start w:val="1"/>
      <w:numFmt w:val="decimal"/>
      <w:lvlText w:val="%1.%2.%3.%4.%5.%6."/>
      <w:lvlJc w:val="left"/>
      <w:pPr>
        <w:ind w:left="4145" w:hanging="1440"/>
      </w:pPr>
      <w:rPr>
        <w:rFonts w:hint="default"/>
      </w:rPr>
    </w:lvl>
    <w:lvl w:ilvl="6">
      <w:start w:val="1"/>
      <w:numFmt w:val="decimal"/>
      <w:lvlText w:val="%1.%2.%3.%4.%5.%6.%7."/>
      <w:lvlJc w:val="left"/>
      <w:pPr>
        <w:ind w:left="5046" w:hanging="1800"/>
      </w:pPr>
      <w:rPr>
        <w:rFonts w:hint="default"/>
      </w:rPr>
    </w:lvl>
    <w:lvl w:ilvl="7">
      <w:start w:val="1"/>
      <w:numFmt w:val="decimal"/>
      <w:lvlText w:val="%1.%2.%3.%4.%5.%6.%7.%8."/>
      <w:lvlJc w:val="left"/>
      <w:pPr>
        <w:ind w:left="5587" w:hanging="1800"/>
      </w:pPr>
      <w:rPr>
        <w:rFonts w:hint="default"/>
      </w:rPr>
    </w:lvl>
    <w:lvl w:ilvl="8">
      <w:start w:val="1"/>
      <w:numFmt w:val="decimal"/>
      <w:lvlText w:val="%1.%2.%3.%4.%5.%6.%7.%8.%9."/>
      <w:lvlJc w:val="left"/>
      <w:pPr>
        <w:ind w:left="6488" w:hanging="2160"/>
      </w:pPr>
      <w:rPr>
        <w:rFonts w:hint="default"/>
      </w:rPr>
    </w:lvl>
  </w:abstractNum>
  <w:abstractNum w:abstractNumId="15">
    <w:nsid w:val="2A245DB2"/>
    <w:multiLevelType w:val="hybridMultilevel"/>
    <w:tmpl w:val="194CC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2A844A69"/>
    <w:multiLevelType w:val="hybridMultilevel"/>
    <w:tmpl w:val="DE308E8C"/>
    <w:lvl w:ilvl="0" w:tplc="18090001">
      <w:start w:val="1"/>
      <w:numFmt w:val="bullet"/>
      <w:lvlText w:val=""/>
      <w:lvlJc w:val="left"/>
      <w:pPr>
        <w:ind w:left="1457" w:hanging="360"/>
      </w:pPr>
      <w:rPr>
        <w:rFonts w:ascii="Symbol" w:hAnsi="Symbol" w:hint="default"/>
      </w:rPr>
    </w:lvl>
    <w:lvl w:ilvl="1" w:tplc="18090003" w:tentative="1">
      <w:start w:val="1"/>
      <w:numFmt w:val="bullet"/>
      <w:lvlText w:val="o"/>
      <w:lvlJc w:val="left"/>
      <w:pPr>
        <w:ind w:left="2177" w:hanging="360"/>
      </w:pPr>
      <w:rPr>
        <w:rFonts w:ascii="Courier New" w:hAnsi="Courier New" w:cs="Courier New" w:hint="default"/>
      </w:rPr>
    </w:lvl>
    <w:lvl w:ilvl="2" w:tplc="18090005" w:tentative="1">
      <w:start w:val="1"/>
      <w:numFmt w:val="bullet"/>
      <w:lvlText w:val=""/>
      <w:lvlJc w:val="left"/>
      <w:pPr>
        <w:ind w:left="2897" w:hanging="360"/>
      </w:pPr>
      <w:rPr>
        <w:rFonts w:ascii="Wingdings" w:hAnsi="Wingdings" w:hint="default"/>
      </w:rPr>
    </w:lvl>
    <w:lvl w:ilvl="3" w:tplc="18090001" w:tentative="1">
      <w:start w:val="1"/>
      <w:numFmt w:val="bullet"/>
      <w:lvlText w:val=""/>
      <w:lvlJc w:val="left"/>
      <w:pPr>
        <w:ind w:left="3617" w:hanging="360"/>
      </w:pPr>
      <w:rPr>
        <w:rFonts w:ascii="Symbol" w:hAnsi="Symbol" w:hint="default"/>
      </w:rPr>
    </w:lvl>
    <w:lvl w:ilvl="4" w:tplc="18090003" w:tentative="1">
      <w:start w:val="1"/>
      <w:numFmt w:val="bullet"/>
      <w:lvlText w:val="o"/>
      <w:lvlJc w:val="left"/>
      <w:pPr>
        <w:ind w:left="4337" w:hanging="360"/>
      </w:pPr>
      <w:rPr>
        <w:rFonts w:ascii="Courier New" w:hAnsi="Courier New" w:cs="Courier New" w:hint="default"/>
      </w:rPr>
    </w:lvl>
    <w:lvl w:ilvl="5" w:tplc="18090005" w:tentative="1">
      <w:start w:val="1"/>
      <w:numFmt w:val="bullet"/>
      <w:lvlText w:val=""/>
      <w:lvlJc w:val="left"/>
      <w:pPr>
        <w:ind w:left="5057" w:hanging="360"/>
      </w:pPr>
      <w:rPr>
        <w:rFonts w:ascii="Wingdings" w:hAnsi="Wingdings" w:hint="default"/>
      </w:rPr>
    </w:lvl>
    <w:lvl w:ilvl="6" w:tplc="18090001" w:tentative="1">
      <w:start w:val="1"/>
      <w:numFmt w:val="bullet"/>
      <w:lvlText w:val=""/>
      <w:lvlJc w:val="left"/>
      <w:pPr>
        <w:ind w:left="5777" w:hanging="360"/>
      </w:pPr>
      <w:rPr>
        <w:rFonts w:ascii="Symbol" w:hAnsi="Symbol" w:hint="default"/>
      </w:rPr>
    </w:lvl>
    <w:lvl w:ilvl="7" w:tplc="18090003" w:tentative="1">
      <w:start w:val="1"/>
      <w:numFmt w:val="bullet"/>
      <w:lvlText w:val="o"/>
      <w:lvlJc w:val="left"/>
      <w:pPr>
        <w:ind w:left="6497" w:hanging="360"/>
      </w:pPr>
      <w:rPr>
        <w:rFonts w:ascii="Courier New" w:hAnsi="Courier New" w:cs="Courier New" w:hint="default"/>
      </w:rPr>
    </w:lvl>
    <w:lvl w:ilvl="8" w:tplc="18090005" w:tentative="1">
      <w:start w:val="1"/>
      <w:numFmt w:val="bullet"/>
      <w:lvlText w:val=""/>
      <w:lvlJc w:val="left"/>
      <w:pPr>
        <w:ind w:left="7217" w:hanging="360"/>
      </w:pPr>
      <w:rPr>
        <w:rFonts w:ascii="Wingdings" w:hAnsi="Wingdings" w:hint="default"/>
      </w:rPr>
    </w:lvl>
  </w:abstractNum>
  <w:abstractNum w:abstractNumId="17">
    <w:nsid w:val="2CAF6250"/>
    <w:multiLevelType w:val="hybridMultilevel"/>
    <w:tmpl w:val="CFF0AF66"/>
    <w:lvl w:ilvl="0" w:tplc="18090001">
      <w:start w:val="1"/>
      <w:numFmt w:val="bullet"/>
      <w:lvlText w:val=""/>
      <w:lvlJc w:val="left"/>
      <w:pPr>
        <w:ind w:left="795" w:hanging="360"/>
      </w:pPr>
      <w:rPr>
        <w:rFonts w:ascii="Symbol" w:hAnsi="Symbol" w:hint="default"/>
      </w:rPr>
    </w:lvl>
    <w:lvl w:ilvl="1" w:tplc="18090003" w:tentative="1">
      <w:start w:val="1"/>
      <w:numFmt w:val="bullet"/>
      <w:lvlText w:val="o"/>
      <w:lvlJc w:val="left"/>
      <w:pPr>
        <w:ind w:left="1515" w:hanging="360"/>
      </w:pPr>
      <w:rPr>
        <w:rFonts w:ascii="Courier New" w:hAnsi="Courier New" w:cs="Courier New" w:hint="default"/>
      </w:rPr>
    </w:lvl>
    <w:lvl w:ilvl="2" w:tplc="18090005" w:tentative="1">
      <w:start w:val="1"/>
      <w:numFmt w:val="bullet"/>
      <w:lvlText w:val=""/>
      <w:lvlJc w:val="left"/>
      <w:pPr>
        <w:ind w:left="2235" w:hanging="360"/>
      </w:pPr>
      <w:rPr>
        <w:rFonts w:ascii="Wingdings" w:hAnsi="Wingdings" w:hint="default"/>
      </w:rPr>
    </w:lvl>
    <w:lvl w:ilvl="3" w:tplc="18090001" w:tentative="1">
      <w:start w:val="1"/>
      <w:numFmt w:val="bullet"/>
      <w:lvlText w:val=""/>
      <w:lvlJc w:val="left"/>
      <w:pPr>
        <w:ind w:left="2955" w:hanging="360"/>
      </w:pPr>
      <w:rPr>
        <w:rFonts w:ascii="Symbol" w:hAnsi="Symbol" w:hint="default"/>
      </w:rPr>
    </w:lvl>
    <w:lvl w:ilvl="4" w:tplc="18090003" w:tentative="1">
      <w:start w:val="1"/>
      <w:numFmt w:val="bullet"/>
      <w:lvlText w:val="o"/>
      <w:lvlJc w:val="left"/>
      <w:pPr>
        <w:ind w:left="3675" w:hanging="360"/>
      </w:pPr>
      <w:rPr>
        <w:rFonts w:ascii="Courier New" w:hAnsi="Courier New" w:cs="Courier New" w:hint="default"/>
      </w:rPr>
    </w:lvl>
    <w:lvl w:ilvl="5" w:tplc="18090005" w:tentative="1">
      <w:start w:val="1"/>
      <w:numFmt w:val="bullet"/>
      <w:lvlText w:val=""/>
      <w:lvlJc w:val="left"/>
      <w:pPr>
        <w:ind w:left="4395" w:hanging="360"/>
      </w:pPr>
      <w:rPr>
        <w:rFonts w:ascii="Wingdings" w:hAnsi="Wingdings" w:hint="default"/>
      </w:rPr>
    </w:lvl>
    <w:lvl w:ilvl="6" w:tplc="18090001" w:tentative="1">
      <w:start w:val="1"/>
      <w:numFmt w:val="bullet"/>
      <w:lvlText w:val=""/>
      <w:lvlJc w:val="left"/>
      <w:pPr>
        <w:ind w:left="5115" w:hanging="360"/>
      </w:pPr>
      <w:rPr>
        <w:rFonts w:ascii="Symbol" w:hAnsi="Symbol" w:hint="default"/>
      </w:rPr>
    </w:lvl>
    <w:lvl w:ilvl="7" w:tplc="18090003" w:tentative="1">
      <w:start w:val="1"/>
      <w:numFmt w:val="bullet"/>
      <w:lvlText w:val="o"/>
      <w:lvlJc w:val="left"/>
      <w:pPr>
        <w:ind w:left="5835" w:hanging="360"/>
      </w:pPr>
      <w:rPr>
        <w:rFonts w:ascii="Courier New" w:hAnsi="Courier New" w:cs="Courier New" w:hint="default"/>
      </w:rPr>
    </w:lvl>
    <w:lvl w:ilvl="8" w:tplc="18090005" w:tentative="1">
      <w:start w:val="1"/>
      <w:numFmt w:val="bullet"/>
      <w:lvlText w:val=""/>
      <w:lvlJc w:val="left"/>
      <w:pPr>
        <w:ind w:left="6555" w:hanging="360"/>
      </w:pPr>
      <w:rPr>
        <w:rFonts w:ascii="Wingdings" w:hAnsi="Wingdings" w:hint="default"/>
      </w:rPr>
    </w:lvl>
  </w:abstractNum>
  <w:abstractNum w:abstractNumId="18">
    <w:nsid w:val="2E75748B"/>
    <w:multiLevelType w:val="hybridMultilevel"/>
    <w:tmpl w:val="AFCCCF1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nsid w:val="30206844"/>
    <w:multiLevelType w:val="multilevel"/>
    <w:tmpl w:val="0409001F"/>
    <w:lvl w:ilvl="0">
      <w:start w:val="1"/>
      <w:numFmt w:val="decimal"/>
      <w:lvlText w:val="%1."/>
      <w:lvlJc w:val="left"/>
      <w:pPr>
        <w:tabs>
          <w:tab w:val="num" w:pos="720"/>
        </w:tabs>
        <w:ind w:left="720" w:hanging="360"/>
      </w:pPr>
      <w:rPr>
        <w:sz w:val="24"/>
      </w:r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20">
    <w:nsid w:val="30C954E8"/>
    <w:multiLevelType w:val="multilevel"/>
    <w:tmpl w:val="CE66AC8C"/>
    <w:lvl w:ilvl="0">
      <w:start w:val="1"/>
      <w:numFmt w:val="decimal"/>
      <w:lvlText w:val="%1."/>
      <w:lvlJc w:val="left"/>
      <w:pPr>
        <w:tabs>
          <w:tab w:val="num" w:pos="720"/>
        </w:tabs>
        <w:ind w:left="720" w:hanging="360"/>
      </w:pPr>
      <w:rPr>
        <w:rFonts w:hint="default"/>
        <w:sz w:val="24"/>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1">
    <w:nsid w:val="318863CB"/>
    <w:multiLevelType w:val="hybridMultilevel"/>
    <w:tmpl w:val="83D622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34130D1F"/>
    <w:multiLevelType w:val="hybridMultilevel"/>
    <w:tmpl w:val="19BA4E0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3">
    <w:nsid w:val="35CB7403"/>
    <w:multiLevelType w:val="hybridMultilevel"/>
    <w:tmpl w:val="F5CC49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3B932991"/>
    <w:multiLevelType w:val="hybridMultilevel"/>
    <w:tmpl w:val="9B6AAFB4"/>
    <w:lvl w:ilvl="0" w:tplc="18090001">
      <w:start w:val="1"/>
      <w:numFmt w:val="bullet"/>
      <w:lvlText w:val=""/>
      <w:lvlJc w:val="left"/>
      <w:pPr>
        <w:ind w:left="1364" w:hanging="360"/>
      </w:pPr>
      <w:rPr>
        <w:rFonts w:ascii="Symbol" w:hAnsi="Symbol" w:hint="default"/>
      </w:rPr>
    </w:lvl>
    <w:lvl w:ilvl="1" w:tplc="18090003" w:tentative="1">
      <w:start w:val="1"/>
      <w:numFmt w:val="bullet"/>
      <w:lvlText w:val="o"/>
      <w:lvlJc w:val="left"/>
      <w:pPr>
        <w:ind w:left="2084" w:hanging="360"/>
      </w:pPr>
      <w:rPr>
        <w:rFonts w:ascii="Courier New" w:hAnsi="Courier New" w:cs="Courier New" w:hint="default"/>
      </w:rPr>
    </w:lvl>
    <w:lvl w:ilvl="2" w:tplc="18090005" w:tentative="1">
      <w:start w:val="1"/>
      <w:numFmt w:val="bullet"/>
      <w:lvlText w:val=""/>
      <w:lvlJc w:val="left"/>
      <w:pPr>
        <w:ind w:left="2804" w:hanging="360"/>
      </w:pPr>
      <w:rPr>
        <w:rFonts w:ascii="Wingdings" w:hAnsi="Wingdings" w:hint="default"/>
      </w:rPr>
    </w:lvl>
    <w:lvl w:ilvl="3" w:tplc="18090001" w:tentative="1">
      <w:start w:val="1"/>
      <w:numFmt w:val="bullet"/>
      <w:lvlText w:val=""/>
      <w:lvlJc w:val="left"/>
      <w:pPr>
        <w:ind w:left="3524" w:hanging="360"/>
      </w:pPr>
      <w:rPr>
        <w:rFonts w:ascii="Symbol" w:hAnsi="Symbol" w:hint="default"/>
      </w:rPr>
    </w:lvl>
    <w:lvl w:ilvl="4" w:tplc="18090003" w:tentative="1">
      <w:start w:val="1"/>
      <w:numFmt w:val="bullet"/>
      <w:lvlText w:val="o"/>
      <w:lvlJc w:val="left"/>
      <w:pPr>
        <w:ind w:left="4244" w:hanging="360"/>
      </w:pPr>
      <w:rPr>
        <w:rFonts w:ascii="Courier New" w:hAnsi="Courier New" w:cs="Courier New" w:hint="default"/>
      </w:rPr>
    </w:lvl>
    <w:lvl w:ilvl="5" w:tplc="18090005" w:tentative="1">
      <w:start w:val="1"/>
      <w:numFmt w:val="bullet"/>
      <w:lvlText w:val=""/>
      <w:lvlJc w:val="left"/>
      <w:pPr>
        <w:ind w:left="4964" w:hanging="360"/>
      </w:pPr>
      <w:rPr>
        <w:rFonts w:ascii="Wingdings" w:hAnsi="Wingdings" w:hint="default"/>
      </w:rPr>
    </w:lvl>
    <w:lvl w:ilvl="6" w:tplc="18090001" w:tentative="1">
      <w:start w:val="1"/>
      <w:numFmt w:val="bullet"/>
      <w:lvlText w:val=""/>
      <w:lvlJc w:val="left"/>
      <w:pPr>
        <w:ind w:left="5684" w:hanging="360"/>
      </w:pPr>
      <w:rPr>
        <w:rFonts w:ascii="Symbol" w:hAnsi="Symbol" w:hint="default"/>
      </w:rPr>
    </w:lvl>
    <w:lvl w:ilvl="7" w:tplc="18090003" w:tentative="1">
      <w:start w:val="1"/>
      <w:numFmt w:val="bullet"/>
      <w:lvlText w:val="o"/>
      <w:lvlJc w:val="left"/>
      <w:pPr>
        <w:ind w:left="6404" w:hanging="360"/>
      </w:pPr>
      <w:rPr>
        <w:rFonts w:ascii="Courier New" w:hAnsi="Courier New" w:cs="Courier New" w:hint="default"/>
      </w:rPr>
    </w:lvl>
    <w:lvl w:ilvl="8" w:tplc="18090005" w:tentative="1">
      <w:start w:val="1"/>
      <w:numFmt w:val="bullet"/>
      <w:lvlText w:val=""/>
      <w:lvlJc w:val="left"/>
      <w:pPr>
        <w:ind w:left="7124" w:hanging="360"/>
      </w:pPr>
      <w:rPr>
        <w:rFonts w:ascii="Wingdings" w:hAnsi="Wingdings" w:hint="default"/>
      </w:rPr>
    </w:lvl>
  </w:abstractNum>
  <w:abstractNum w:abstractNumId="25">
    <w:nsid w:val="3CCC29D6"/>
    <w:multiLevelType w:val="hybridMultilevel"/>
    <w:tmpl w:val="2D66306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6">
    <w:nsid w:val="440B1CEF"/>
    <w:multiLevelType w:val="hybridMultilevel"/>
    <w:tmpl w:val="CF1AD43A"/>
    <w:lvl w:ilvl="0" w:tplc="18090001">
      <w:start w:val="1"/>
      <w:numFmt w:val="bullet"/>
      <w:lvlText w:val=""/>
      <w:lvlJc w:val="left"/>
      <w:pPr>
        <w:ind w:left="5658" w:hanging="360"/>
      </w:pPr>
      <w:rPr>
        <w:rFonts w:ascii="Symbol" w:hAnsi="Symbol" w:hint="default"/>
      </w:rPr>
    </w:lvl>
    <w:lvl w:ilvl="1" w:tplc="18090003" w:tentative="1">
      <w:start w:val="1"/>
      <w:numFmt w:val="bullet"/>
      <w:lvlText w:val="o"/>
      <w:lvlJc w:val="left"/>
      <w:pPr>
        <w:ind w:left="6378" w:hanging="360"/>
      </w:pPr>
      <w:rPr>
        <w:rFonts w:ascii="Courier New" w:hAnsi="Courier New" w:cs="Courier New" w:hint="default"/>
      </w:rPr>
    </w:lvl>
    <w:lvl w:ilvl="2" w:tplc="18090005" w:tentative="1">
      <w:start w:val="1"/>
      <w:numFmt w:val="bullet"/>
      <w:lvlText w:val=""/>
      <w:lvlJc w:val="left"/>
      <w:pPr>
        <w:ind w:left="7098" w:hanging="360"/>
      </w:pPr>
      <w:rPr>
        <w:rFonts w:ascii="Wingdings" w:hAnsi="Wingdings" w:hint="default"/>
      </w:rPr>
    </w:lvl>
    <w:lvl w:ilvl="3" w:tplc="18090001" w:tentative="1">
      <w:start w:val="1"/>
      <w:numFmt w:val="bullet"/>
      <w:lvlText w:val=""/>
      <w:lvlJc w:val="left"/>
      <w:pPr>
        <w:ind w:left="7818" w:hanging="360"/>
      </w:pPr>
      <w:rPr>
        <w:rFonts w:ascii="Symbol" w:hAnsi="Symbol" w:hint="default"/>
      </w:rPr>
    </w:lvl>
    <w:lvl w:ilvl="4" w:tplc="18090003" w:tentative="1">
      <w:start w:val="1"/>
      <w:numFmt w:val="bullet"/>
      <w:lvlText w:val="o"/>
      <w:lvlJc w:val="left"/>
      <w:pPr>
        <w:ind w:left="8538" w:hanging="360"/>
      </w:pPr>
      <w:rPr>
        <w:rFonts w:ascii="Courier New" w:hAnsi="Courier New" w:cs="Courier New" w:hint="default"/>
      </w:rPr>
    </w:lvl>
    <w:lvl w:ilvl="5" w:tplc="18090005" w:tentative="1">
      <w:start w:val="1"/>
      <w:numFmt w:val="bullet"/>
      <w:lvlText w:val=""/>
      <w:lvlJc w:val="left"/>
      <w:pPr>
        <w:ind w:left="9258" w:hanging="360"/>
      </w:pPr>
      <w:rPr>
        <w:rFonts w:ascii="Wingdings" w:hAnsi="Wingdings" w:hint="default"/>
      </w:rPr>
    </w:lvl>
    <w:lvl w:ilvl="6" w:tplc="18090001" w:tentative="1">
      <w:start w:val="1"/>
      <w:numFmt w:val="bullet"/>
      <w:lvlText w:val=""/>
      <w:lvlJc w:val="left"/>
      <w:pPr>
        <w:ind w:left="9978" w:hanging="360"/>
      </w:pPr>
      <w:rPr>
        <w:rFonts w:ascii="Symbol" w:hAnsi="Symbol" w:hint="default"/>
      </w:rPr>
    </w:lvl>
    <w:lvl w:ilvl="7" w:tplc="18090003" w:tentative="1">
      <w:start w:val="1"/>
      <w:numFmt w:val="bullet"/>
      <w:lvlText w:val="o"/>
      <w:lvlJc w:val="left"/>
      <w:pPr>
        <w:ind w:left="10698" w:hanging="360"/>
      </w:pPr>
      <w:rPr>
        <w:rFonts w:ascii="Courier New" w:hAnsi="Courier New" w:cs="Courier New" w:hint="default"/>
      </w:rPr>
    </w:lvl>
    <w:lvl w:ilvl="8" w:tplc="18090005" w:tentative="1">
      <w:start w:val="1"/>
      <w:numFmt w:val="bullet"/>
      <w:lvlText w:val=""/>
      <w:lvlJc w:val="left"/>
      <w:pPr>
        <w:ind w:left="11418" w:hanging="360"/>
      </w:pPr>
      <w:rPr>
        <w:rFonts w:ascii="Wingdings" w:hAnsi="Wingdings" w:hint="default"/>
      </w:rPr>
    </w:lvl>
  </w:abstractNum>
  <w:abstractNum w:abstractNumId="27">
    <w:nsid w:val="46643CF9"/>
    <w:multiLevelType w:val="multilevel"/>
    <w:tmpl w:val="96DAADA2"/>
    <w:lvl w:ilvl="0">
      <w:start w:val="1"/>
      <w:numFmt w:val="lowerRoman"/>
      <w:lvlText w:val="%1."/>
      <w:lvlJc w:val="left"/>
      <w:pPr>
        <w:tabs>
          <w:tab w:val="num" w:pos="720"/>
        </w:tabs>
        <w:ind w:left="720" w:hanging="360"/>
      </w:pPr>
      <w:rPr>
        <w:rFonts w:hint="default"/>
        <w:sz w:val="24"/>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8">
    <w:nsid w:val="47A129DA"/>
    <w:multiLevelType w:val="hybridMultilevel"/>
    <w:tmpl w:val="A8B0F592"/>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nsid w:val="503E1B76"/>
    <w:multiLevelType w:val="hybridMultilevel"/>
    <w:tmpl w:val="608AF4D6"/>
    <w:lvl w:ilvl="0" w:tplc="18090001">
      <w:start w:val="1"/>
      <w:numFmt w:val="bullet"/>
      <w:lvlText w:val=""/>
      <w:lvlJc w:val="left"/>
      <w:pPr>
        <w:ind w:left="1267" w:hanging="360"/>
      </w:pPr>
      <w:rPr>
        <w:rFonts w:ascii="Symbol" w:hAnsi="Symbol" w:hint="default"/>
      </w:rPr>
    </w:lvl>
    <w:lvl w:ilvl="1" w:tplc="18090019" w:tentative="1">
      <w:start w:val="1"/>
      <w:numFmt w:val="lowerLetter"/>
      <w:lvlText w:val="%2."/>
      <w:lvlJc w:val="left"/>
      <w:pPr>
        <w:ind w:left="1987" w:hanging="360"/>
      </w:pPr>
    </w:lvl>
    <w:lvl w:ilvl="2" w:tplc="1809001B" w:tentative="1">
      <w:start w:val="1"/>
      <w:numFmt w:val="lowerRoman"/>
      <w:lvlText w:val="%3."/>
      <w:lvlJc w:val="right"/>
      <w:pPr>
        <w:ind w:left="2707" w:hanging="180"/>
      </w:pPr>
    </w:lvl>
    <w:lvl w:ilvl="3" w:tplc="1809000F" w:tentative="1">
      <w:start w:val="1"/>
      <w:numFmt w:val="decimal"/>
      <w:lvlText w:val="%4."/>
      <w:lvlJc w:val="left"/>
      <w:pPr>
        <w:ind w:left="3427" w:hanging="360"/>
      </w:pPr>
    </w:lvl>
    <w:lvl w:ilvl="4" w:tplc="18090019" w:tentative="1">
      <w:start w:val="1"/>
      <w:numFmt w:val="lowerLetter"/>
      <w:lvlText w:val="%5."/>
      <w:lvlJc w:val="left"/>
      <w:pPr>
        <w:ind w:left="4147" w:hanging="360"/>
      </w:pPr>
    </w:lvl>
    <w:lvl w:ilvl="5" w:tplc="1809001B" w:tentative="1">
      <w:start w:val="1"/>
      <w:numFmt w:val="lowerRoman"/>
      <w:lvlText w:val="%6."/>
      <w:lvlJc w:val="right"/>
      <w:pPr>
        <w:ind w:left="4867" w:hanging="180"/>
      </w:pPr>
    </w:lvl>
    <w:lvl w:ilvl="6" w:tplc="1809000F" w:tentative="1">
      <w:start w:val="1"/>
      <w:numFmt w:val="decimal"/>
      <w:lvlText w:val="%7."/>
      <w:lvlJc w:val="left"/>
      <w:pPr>
        <w:ind w:left="5587" w:hanging="360"/>
      </w:pPr>
    </w:lvl>
    <w:lvl w:ilvl="7" w:tplc="18090019" w:tentative="1">
      <w:start w:val="1"/>
      <w:numFmt w:val="lowerLetter"/>
      <w:lvlText w:val="%8."/>
      <w:lvlJc w:val="left"/>
      <w:pPr>
        <w:ind w:left="6307" w:hanging="360"/>
      </w:pPr>
    </w:lvl>
    <w:lvl w:ilvl="8" w:tplc="1809001B" w:tentative="1">
      <w:start w:val="1"/>
      <w:numFmt w:val="lowerRoman"/>
      <w:lvlText w:val="%9."/>
      <w:lvlJc w:val="right"/>
      <w:pPr>
        <w:ind w:left="7027" w:hanging="180"/>
      </w:pPr>
    </w:lvl>
  </w:abstractNum>
  <w:abstractNum w:abstractNumId="30">
    <w:nsid w:val="538E3384"/>
    <w:multiLevelType w:val="hybridMultilevel"/>
    <w:tmpl w:val="F20E8226"/>
    <w:lvl w:ilvl="0" w:tplc="01D47E26">
      <w:start w:val="1"/>
      <w:numFmt w:val="bullet"/>
      <w:lvlText w:val="◦"/>
      <w:lvlJc w:val="left"/>
      <w:pPr>
        <w:tabs>
          <w:tab w:val="num" w:pos="720"/>
        </w:tabs>
        <w:ind w:left="720" w:hanging="360"/>
      </w:pPr>
      <w:rPr>
        <w:rFonts w:ascii="Verdana" w:hAnsi="Verdana" w:hint="default"/>
      </w:rPr>
    </w:lvl>
    <w:lvl w:ilvl="1" w:tplc="18090001">
      <w:start w:val="1"/>
      <w:numFmt w:val="bullet"/>
      <w:lvlText w:val=""/>
      <w:lvlJc w:val="left"/>
      <w:pPr>
        <w:tabs>
          <w:tab w:val="num" w:pos="1440"/>
        </w:tabs>
        <w:ind w:left="1440" w:hanging="360"/>
      </w:pPr>
      <w:rPr>
        <w:rFonts w:ascii="Symbol" w:hAnsi="Symbol" w:hint="default"/>
      </w:rPr>
    </w:lvl>
    <w:lvl w:ilvl="2" w:tplc="57AE10D2" w:tentative="1">
      <w:start w:val="1"/>
      <w:numFmt w:val="bullet"/>
      <w:lvlText w:val="◦"/>
      <w:lvlJc w:val="left"/>
      <w:pPr>
        <w:tabs>
          <w:tab w:val="num" w:pos="2160"/>
        </w:tabs>
        <w:ind w:left="2160" w:hanging="360"/>
      </w:pPr>
      <w:rPr>
        <w:rFonts w:ascii="Verdana" w:hAnsi="Verdana" w:hint="default"/>
      </w:rPr>
    </w:lvl>
    <w:lvl w:ilvl="3" w:tplc="CEA8776A" w:tentative="1">
      <w:start w:val="1"/>
      <w:numFmt w:val="bullet"/>
      <w:lvlText w:val="◦"/>
      <w:lvlJc w:val="left"/>
      <w:pPr>
        <w:tabs>
          <w:tab w:val="num" w:pos="2880"/>
        </w:tabs>
        <w:ind w:left="2880" w:hanging="360"/>
      </w:pPr>
      <w:rPr>
        <w:rFonts w:ascii="Verdana" w:hAnsi="Verdana" w:hint="default"/>
      </w:rPr>
    </w:lvl>
    <w:lvl w:ilvl="4" w:tplc="9D52DAF8" w:tentative="1">
      <w:start w:val="1"/>
      <w:numFmt w:val="bullet"/>
      <w:lvlText w:val="◦"/>
      <w:lvlJc w:val="left"/>
      <w:pPr>
        <w:tabs>
          <w:tab w:val="num" w:pos="3600"/>
        </w:tabs>
        <w:ind w:left="3600" w:hanging="360"/>
      </w:pPr>
      <w:rPr>
        <w:rFonts w:ascii="Verdana" w:hAnsi="Verdana" w:hint="default"/>
      </w:rPr>
    </w:lvl>
    <w:lvl w:ilvl="5" w:tplc="FBB865D0" w:tentative="1">
      <w:start w:val="1"/>
      <w:numFmt w:val="bullet"/>
      <w:lvlText w:val="◦"/>
      <w:lvlJc w:val="left"/>
      <w:pPr>
        <w:tabs>
          <w:tab w:val="num" w:pos="4320"/>
        </w:tabs>
        <w:ind w:left="4320" w:hanging="360"/>
      </w:pPr>
      <w:rPr>
        <w:rFonts w:ascii="Verdana" w:hAnsi="Verdana" w:hint="default"/>
      </w:rPr>
    </w:lvl>
    <w:lvl w:ilvl="6" w:tplc="725E05E4" w:tentative="1">
      <w:start w:val="1"/>
      <w:numFmt w:val="bullet"/>
      <w:lvlText w:val="◦"/>
      <w:lvlJc w:val="left"/>
      <w:pPr>
        <w:tabs>
          <w:tab w:val="num" w:pos="5040"/>
        </w:tabs>
        <w:ind w:left="5040" w:hanging="360"/>
      </w:pPr>
      <w:rPr>
        <w:rFonts w:ascii="Verdana" w:hAnsi="Verdana" w:hint="default"/>
      </w:rPr>
    </w:lvl>
    <w:lvl w:ilvl="7" w:tplc="3BCC8198" w:tentative="1">
      <w:start w:val="1"/>
      <w:numFmt w:val="bullet"/>
      <w:lvlText w:val="◦"/>
      <w:lvlJc w:val="left"/>
      <w:pPr>
        <w:tabs>
          <w:tab w:val="num" w:pos="5760"/>
        </w:tabs>
        <w:ind w:left="5760" w:hanging="360"/>
      </w:pPr>
      <w:rPr>
        <w:rFonts w:ascii="Verdana" w:hAnsi="Verdana" w:hint="default"/>
      </w:rPr>
    </w:lvl>
    <w:lvl w:ilvl="8" w:tplc="014063EE" w:tentative="1">
      <w:start w:val="1"/>
      <w:numFmt w:val="bullet"/>
      <w:lvlText w:val="◦"/>
      <w:lvlJc w:val="left"/>
      <w:pPr>
        <w:tabs>
          <w:tab w:val="num" w:pos="6480"/>
        </w:tabs>
        <w:ind w:left="6480" w:hanging="360"/>
      </w:pPr>
      <w:rPr>
        <w:rFonts w:ascii="Verdana" w:hAnsi="Verdana" w:hint="default"/>
      </w:rPr>
    </w:lvl>
  </w:abstractNum>
  <w:abstractNum w:abstractNumId="31">
    <w:nsid w:val="579B0D23"/>
    <w:multiLevelType w:val="hybridMultilevel"/>
    <w:tmpl w:val="4BCAFEB6"/>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2">
    <w:nsid w:val="58201D27"/>
    <w:multiLevelType w:val="hybridMultilevel"/>
    <w:tmpl w:val="15549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nsid w:val="5CC82D74"/>
    <w:multiLevelType w:val="hybridMultilevel"/>
    <w:tmpl w:val="EFBEF2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nsid w:val="62B34541"/>
    <w:multiLevelType w:val="multilevel"/>
    <w:tmpl w:val="18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3C00304"/>
    <w:multiLevelType w:val="hybridMultilevel"/>
    <w:tmpl w:val="DC30BCAA"/>
    <w:lvl w:ilvl="0" w:tplc="1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nsid w:val="64DB6B51"/>
    <w:multiLevelType w:val="multilevel"/>
    <w:tmpl w:val="1809001D"/>
    <w:numStyleLink w:val="Style1"/>
  </w:abstractNum>
  <w:abstractNum w:abstractNumId="37">
    <w:nsid w:val="657467AC"/>
    <w:multiLevelType w:val="hybridMultilevel"/>
    <w:tmpl w:val="07A23FE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nsid w:val="67C06E8B"/>
    <w:multiLevelType w:val="hybridMultilevel"/>
    <w:tmpl w:val="3A52D3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nsid w:val="6B654323"/>
    <w:multiLevelType w:val="hybridMultilevel"/>
    <w:tmpl w:val="BBC6293C"/>
    <w:lvl w:ilvl="0" w:tplc="83028290">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nsid w:val="74326FF3"/>
    <w:multiLevelType w:val="multilevel"/>
    <w:tmpl w:val="CE66AC8C"/>
    <w:lvl w:ilvl="0">
      <w:start w:val="1"/>
      <w:numFmt w:val="decimal"/>
      <w:lvlText w:val="%1."/>
      <w:lvlJc w:val="left"/>
      <w:pPr>
        <w:tabs>
          <w:tab w:val="num" w:pos="720"/>
        </w:tabs>
        <w:ind w:left="720" w:hanging="360"/>
      </w:pPr>
      <w:rPr>
        <w:rFonts w:hint="default"/>
        <w:sz w:val="24"/>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1">
    <w:nsid w:val="746A5C72"/>
    <w:multiLevelType w:val="hybridMultilevel"/>
    <w:tmpl w:val="59580D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nsid w:val="791D2D52"/>
    <w:multiLevelType w:val="multilevel"/>
    <w:tmpl w:val="7C46F7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EF26B8B"/>
    <w:multiLevelType w:val="hybridMultilevel"/>
    <w:tmpl w:val="13E0F41A"/>
    <w:lvl w:ilvl="0" w:tplc="18090011">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abstractNumId w:val="10"/>
  </w:num>
  <w:num w:numId="2">
    <w:abstractNumId w:val="4"/>
  </w:num>
  <w:num w:numId="3">
    <w:abstractNumId w:val="3"/>
  </w:num>
  <w:num w:numId="4">
    <w:abstractNumId w:val="2"/>
  </w:num>
  <w:num w:numId="5">
    <w:abstractNumId w:val="1"/>
  </w:num>
  <w:num w:numId="6">
    <w:abstractNumId w:val="0"/>
  </w:num>
  <w:num w:numId="7">
    <w:abstractNumId w:val="5"/>
  </w:num>
  <w:num w:numId="8">
    <w:abstractNumId w:val="25"/>
  </w:num>
  <w:num w:numId="9">
    <w:abstractNumId w:val="19"/>
  </w:num>
  <w:num w:numId="10">
    <w:abstractNumId w:val="40"/>
  </w:num>
  <w:num w:numId="11">
    <w:abstractNumId w:val="20"/>
  </w:num>
  <w:num w:numId="12">
    <w:abstractNumId w:val="27"/>
  </w:num>
  <w:num w:numId="13">
    <w:abstractNumId w:val="36"/>
    <w:lvlOverride w:ilvl="0">
      <w:lvl w:ilvl="0">
        <w:start w:val="1"/>
        <w:numFmt w:val="upperRoman"/>
        <w:lvlText w:val="%1)"/>
        <w:lvlJc w:val="left"/>
        <w:pPr>
          <w:ind w:left="927" w:hanging="360"/>
        </w:pPr>
      </w:lvl>
    </w:lvlOverride>
  </w:num>
  <w:num w:numId="14">
    <w:abstractNumId w:val="34"/>
  </w:num>
  <w:num w:numId="15">
    <w:abstractNumId w:val="42"/>
  </w:num>
  <w:num w:numId="16">
    <w:abstractNumId w:val="41"/>
  </w:num>
  <w:num w:numId="17">
    <w:abstractNumId w:val="18"/>
  </w:num>
  <w:num w:numId="18">
    <w:abstractNumId w:val="39"/>
  </w:num>
  <w:num w:numId="19">
    <w:abstractNumId w:val="13"/>
  </w:num>
  <w:num w:numId="20">
    <w:abstractNumId w:val="26"/>
  </w:num>
  <w:num w:numId="21">
    <w:abstractNumId w:val="16"/>
  </w:num>
  <w:num w:numId="22">
    <w:abstractNumId w:val="30"/>
  </w:num>
  <w:num w:numId="23">
    <w:abstractNumId w:val="43"/>
  </w:num>
  <w:num w:numId="24">
    <w:abstractNumId w:val="28"/>
  </w:num>
  <w:num w:numId="25">
    <w:abstractNumId w:val="8"/>
  </w:num>
  <w:num w:numId="26">
    <w:abstractNumId w:val="33"/>
  </w:num>
  <w:num w:numId="27">
    <w:abstractNumId w:val="15"/>
  </w:num>
  <w:num w:numId="28">
    <w:abstractNumId w:val="9"/>
  </w:num>
  <w:num w:numId="29">
    <w:abstractNumId w:val="31"/>
  </w:num>
  <w:num w:numId="30">
    <w:abstractNumId w:val="17"/>
  </w:num>
  <w:num w:numId="31">
    <w:abstractNumId w:val="22"/>
  </w:num>
  <w:num w:numId="32">
    <w:abstractNumId w:val="6"/>
  </w:num>
  <w:num w:numId="33">
    <w:abstractNumId w:val="37"/>
  </w:num>
  <w:num w:numId="34">
    <w:abstractNumId w:val="32"/>
  </w:num>
  <w:num w:numId="35">
    <w:abstractNumId w:val="14"/>
  </w:num>
  <w:num w:numId="36">
    <w:abstractNumId w:val="23"/>
  </w:num>
  <w:num w:numId="37">
    <w:abstractNumId w:val="11"/>
  </w:num>
  <w:num w:numId="38">
    <w:abstractNumId w:val="21"/>
  </w:num>
  <w:num w:numId="39">
    <w:abstractNumId w:val="35"/>
  </w:num>
  <w:num w:numId="40">
    <w:abstractNumId w:val="24"/>
  </w:num>
  <w:num w:numId="41">
    <w:abstractNumId w:val="38"/>
  </w:num>
  <w:num w:numId="42">
    <w:abstractNumId w:val="29"/>
  </w:num>
  <w:num w:numId="43">
    <w:abstractNumId w:val="7"/>
  </w:num>
  <w:num w:numId="44">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07"/>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351"/>
    <w:rsid w:val="000047DE"/>
    <w:rsid w:val="000057AB"/>
    <w:rsid w:val="000105F0"/>
    <w:rsid w:val="00014810"/>
    <w:rsid w:val="00020978"/>
    <w:rsid w:val="000227E6"/>
    <w:rsid w:val="00022FBE"/>
    <w:rsid w:val="000338C1"/>
    <w:rsid w:val="00035E92"/>
    <w:rsid w:val="00037698"/>
    <w:rsid w:val="00042A6C"/>
    <w:rsid w:val="00045229"/>
    <w:rsid w:val="00054BAA"/>
    <w:rsid w:val="0006464F"/>
    <w:rsid w:val="00067A83"/>
    <w:rsid w:val="0007159A"/>
    <w:rsid w:val="0007579C"/>
    <w:rsid w:val="000776F4"/>
    <w:rsid w:val="00081966"/>
    <w:rsid w:val="00081C04"/>
    <w:rsid w:val="000846C9"/>
    <w:rsid w:val="0008657D"/>
    <w:rsid w:val="000C05DF"/>
    <w:rsid w:val="000C133D"/>
    <w:rsid w:val="000C2603"/>
    <w:rsid w:val="000C3ABD"/>
    <w:rsid w:val="000C570E"/>
    <w:rsid w:val="000C7C0B"/>
    <w:rsid w:val="000D4A95"/>
    <w:rsid w:val="000E6AFA"/>
    <w:rsid w:val="00101FD4"/>
    <w:rsid w:val="001140C9"/>
    <w:rsid w:val="001153BF"/>
    <w:rsid w:val="00127E13"/>
    <w:rsid w:val="001327BD"/>
    <w:rsid w:val="0013568A"/>
    <w:rsid w:val="001357A7"/>
    <w:rsid w:val="00136657"/>
    <w:rsid w:val="00142525"/>
    <w:rsid w:val="00143845"/>
    <w:rsid w:val="001452C9"/>
    <w:rsid w:val="001468E4"/>
    <w:rsid w:val="001474FD"/>
    <w:rsid w:val="001510BC"/>
    <w:rsid w:val="0015240D"/>
    <w:rsid w:val="0016515F"/>
    <w:rsid w:val="00170AA9"/>
    <w:rsid w:val="00171577"/>
    <w:rsid w:val="00176351"/>
    <w:rsid w:val="00177B17"/>
    <w:rsid w:val="001963F6"/>
    <w:rsid w:val="001A267F"/>
    <w:rsid w:val="001B0021"/>
    <w:rsid w:val="001B1460"/>
    <w:rsid w:val="001B2EA8"/>
    <w:rsid w:val="001B4756"/>
    <w:rsid w:val="001C6AAD"/>
    <w:rsid w:val="001C7BE2"/>
    <w:rsid w:val="001D150D"/>
    <w:rsid w:val="001E0FCF"/>
    <w:rsid w:val="001E2BF1"/>
    <w:rsid w:val="001E30A1"/>
    <w:rsid w:val="001F0DAA"/>
    <w:rsid w:val="001F17E1"/>
    <w:rsid w:val="001F23F4"/>
    <w:rsid w:val="001F2948"/>
    <w:rsid w:val="001F305D"/>
    <w:rsid w:val="001F3C60"/>
    <w:rsid w:val="00205855"/>
    <w:rsid w:val="00207E5A"/>
    <w:rsid w:val="00210933"/>
    <w:rsid w:val="00210A75"/>
    <w:rsid w:val="0021192D"/>
    <w:rsid w:val="00213EA5"/>
    <w:rsid w:val="002141A7"/>
    <w:rsid w:val="00214E4F"/>
    <w:rsid w:val="002222A9"/>
    <w:rsid w:val="0022294A"/>
    <w:rsid w:val="002253FF"/>
    <w:rsid w:val="00225775"/>
    <w:rsid w:val="002257A5"/>
    <w:rsid w:val="00247DB9"/>
    <w:rsid w:val="002600FB"/>
    <w:rsid w:val="00263ED8"/>
    <w:rsid w:val="0027706C"/>
    <w:rsid w:val="002817A6"/>
    <w:rsid w:val="00282DDE"/>
    <w:rsid w:val="002A0DA2"/>
    <w:rsid w:val="002D640B"/>
    <w:rsid w:val="002E0E21"/>
    <w:rsid w:val="00303597"/>
    <w:rsid w:val="00304D25"/>
    <w:rsid w:val="00306458"/>
    <w:rsid w:val="00313B05"/>
    <w:rsid w:val="003155A0"/>
    <w:rsid w:val="00317831"/>
    <w:rsid w:val="00333B06"/>
    <w:rsid w:val="0033570F"/>
    <w:rsid w:val="0034196C"/>
    <w:rsid w:val="00341BC0"/>
    <w:rsid w:val="00350E6A"/>
    <w:rsid w:val="00353AED"/>
    <w:rsid w:val="00354211"/>
    <w:rsid w:val="00365F24"/>
    <w:rsid w:val="00366461"/>
    <w:rsid w:val="00375665"/>
    <w:rsid w:val="00376EE2"/>
    <w:rsid w:val="0037707C"/>
    <w:rsid w:val="00393629"/>
    <w:rsid w:val="003936DA"/>
    <w:rsid w:val="00397E58"/>
    <w:rsid w:val="003B0A4F"/>
    <w:rsid w:val="003C1E29"/>
    <w:rsid w:val="003C635B"/>
    <w:rsid w:val="003C6B96"/>
    <w:rsid w:val="003D2402"/>
    <w:rsid w:val="003D6DD8"/>
    <w:rsid w:val="003E66F1"/>
    <w:rsid w:val="003F0A01"/>
    <w:rsid w:val="003F4DB1"/>
    <w:rsid w:val="003F51B4"/>
    <w:rsid w:val="003F5B1E"/>
    <w:rsid w:val="003F6661"/>
    <w:rsid w:val="003F6D79"/>
    <w:rsid w:val="003F72ED"/>
    <w:rsid w:val="003F7F5E"/>
    <w:rsid w:val="00405E93"/>
    <w:rsid w:val="004102A2"/>
    <w:rsid w:val="00414724"/>
    <w:rsid w:val="0042031F"/>
    <w:rsid w:val="004224D5"/>
    <w:rsid w:val="004239CD"/>
    <w:rsid w:val="00424092"/>
    <w:rsid w:val="004256C5"/>
    <w:rsid w:val="00437688"/>
    <w:rsid w:val="00440021"/>
    <w:rsid w:val="00440973"/>
    <w:rsid w:val="00443D1C"/>
    <w:rsid w:val="00444901"/>
    <w:rsid w:val="00450ECF"/>
    <w:rsid w:val="00451F78"/>
    <w:rsid w:val="00455066"/>
    <w:rsid w:val="004613B1"/>
    <w:rsid w:val="004639B0"/>
    <w:rsid w:val="00480FD3"/>
    <w:rsid w:val="00485389"/>
    <w:rsid w:val="00492DF2"/>
    <w:rsid w:val="00492F8E"/>
    <w:rsid w:val="00495FD5"/>
    <w:rsid w:val="004966C2"/>
    <w:rsid w:val="004B5D05"/>
    <w:rsid w:val="004D1582"/>
    <w:rsid w:val="004D1B46"/>
    <w:rsid w:val="004D3F10"/>
    <w:rsid w:val="004D47FF"/>
    <w:rsid w:val="004D59C7"/>
    <w:rsid w:val="004D71D1"/>
    <w:rsid w:val="00500994"/>
    <w:rsid w:val="00505B55"/>
    <w:rsid w:val="00511665"/>
    <w:rsid w:val="0051375A"/>
    <w:rsid w:val="005225B3"/>
    <w:rsid w:val="00525A66"/>
    <w:rsid w:val="005316F1"/>
    <w:rsid w:val="00541509"/>
    <w:rsid w:val="005452D8"/>
    <w:rsid w:val="00545975"/>
    <w:rsid w:val="00546749"/>
    <w:rsid w:val="00552BA2"/>
    <w:rsid w:val="00564A76"/>
    <w:rsid w:val="005756E7"/>
    <w:rsid w:val="00576DA7"/>
    <w:rsid w:val="00587E1A"/>
    <w:rsid w:val="00592A92"/>
    <w:rsid w:val="005964A1"/>
    <w:rsid w:val="005A6C89"/>
    <w:rsid w:val="005B26AB"/>
    <w:rsid w:val="005B2B7F"/>
    <w:rsid w:val="005B2CEF"/>
    <w:rsid w:val="005B6042"/>
    <w:rsid w:val="005D11F9"/>
    <w:rsid w:val="005D408B"/>
    <w:rsid w:val="005D6C85"/>
    <w:rsid w:val="005E11A7"/>
    <w:rsid w:val="005E2F89"/>
    <w:rsid w:val="005F02A8"/>
    <w:rsid w:val="005F2C63"/>
    <w:rsid w:val="005F3DCB"/>
    <w:rsid w:val="005F73F0"/>
    <w:rsid w:val="00603445"/>
    <w:rsid w:val="00607937"/>
    <w:rsid w:val="006168EC"/>
    <w:rsid w:val="0062077C"/>
    <w:rsid w:val="00632007"/>
    <w:rsid w:val="0063447A"/>
    <w:rsid w:val="0063584C"/>
    <w:rsid w:val="00642E5E"/>
    <w:rsid w:val="00654559"/>
    <w:rsid w:val="00654F92"/>
    <w:rsid w:val="00660FBA"/>
    <w:rsid w:val="00661FCC"/>
    <w:rsid w:val="00675CF2"/>
    <w:rsid w:val="0067626B"/>
    <w:rsid w:val="0068593B"/>
    <w:rsid w:val="006906F7"/>
    <w:rsid w:val="00695D42"/>
    <w:rsid w:val="00696B87"/>
    <w:rsid w:val="00697EEB"/>
    <w:rsid w:val="006A0297"/>
    <w:rsid w:val="006A369E"/>
    <w:rsid w:val="006B1CA4"/>
    <w:rsid w:val="006B3B4C"/>
    <w:rsid w:val="006C069C"/>
    <w:rsid w:val="006C2B8A"/>
    <w:rsid w:val="006C3728"/>
    <w:rsid w:val="006C7796"/>
    <w:rsid w:val="006D0749"/>
    <w:rsid w:val="006D2F07"/>
    <w:rsid w:val="006D425E"/>
    <w:rsid w:val="006D64B6"/>
    <w:rsid w:val="006E3DDA"/>
    <w:rsid w:val="00703EB7"/>
    <w:rsid w:val="00704D8B"/>
    <w:rsid w:val="00714174"/>
    <w:rsid w:val="00714929"/>
    <w:rsid w:val="007260D9"/>
    <w:rsid w:val="0073011F"/>
    <w:rsid w:val="00730351"/>
    <w:rsid w:val="00736F7F"/>
    <w:rsid w:val="00750294"/>
    <w:rsid w:val="00753BF7"/>
    <w:rsid w:val="00755789"/>
    <w:rsid w:val="00756D28"/>
    <w:rsid w:val="007614B0"/>
    <w:rsid w:val="00761EC2"/>
    <w:rsid w:val="00763201"/>
    <w:rsid w:val="00772611"/>
    <w:rsid w:val="00784E0B"/>
    <w:rsid w:val="00795B45"/>
    <w:rsid w:val="007A3117"/>
    <w:rsid w:val="007A689C"/>
    <w:rsid w:val="007B1170"/>
    <w:rsid w:val="007B7C03"/>
    <w:rsid w:val="007D17C0"/>
    <w:rsid w:val="007D64BD"/>
    <w:rsid w:val="007F2B84"/>
    <w:rsid w:val="007F39FB"/>
    <w:rsid w:val="007F7CA5"/>
    <w:rsid w:val="008064AC"/>
    <w:rsid w:val="00810192"/>
    <w:rsid w:val="00811072"/>
    <w:rsid w:val="00813A32"/>
    <w:rsid w:val="00816229"/>
    <w:rsid w:val="0082117D"/>
    <w:rsid w:val="0082567B"/>
    <w:rsid w:val="0083457F"/>
    <w:rsid w:val="00842136"/>
    <w:rsid w:val="008449F6"/>
    <w:rsid w:val="008474F7"/>
    <w:rsid w:val="00855F40"/>
    <w:rsid w:val="008643E4"/>
    <w:rsid w:val="00867E15"/>
    <w:rsid w:val="00892C57"/>
    <w:rsid w:val="00893898"/>
    <w:rsid w:val="008944ED"/>
    <w:rsid w:val="008A0A96"/>
    <w:rsid w:val="008A3009"/>
    <w:rsid w:val="008A5A86"/>
    <w:rsid w:val="008B4885"/>
    <w:rsid w:val="008B5F14"/>
    <w:rsid w:val="008B6382"/>
    <w:rsid w:val="008B66E1"/>
    <w:rsid w:val="008C17BA"/>
    <w:rsid w:val="008C1D8B"/>
    <w:rsid w:val="008C234F"/>
    <w:rsid w:val="008D0AAE"/>
    <w:rsid w:val="008D39DE"/>
    <w:rsid w:val="008D63D4"/>
    <w:rsid w:val="008E43DA"/>
    <w:rsid w:val="008E53CF"/>
    <w:rsid w:val="008E6D23"/>
    <w:rsid w:val="008E7048"/>
    <w:rsid w:val="008F6537"/>
    <w:rsid w:val="009046F1"/>
    <w:rsid w:val="00905715"/>
    <w:rsid w:val="00910DD9"/>
    <w:rsid w:val="00910F5E"/>
    <w:rsid w:val="00914488"/>
    <w:rsid w:val="00923D6C"/>
    <w:rsid w:val="00925B0A"/>
    <w:rsid w:val="00925D84"/>
    <w:rsid w:val="00926D2D"/>
    <w:rsid w:val="0093283F"/>
    <w:rsid w:val="009342B6"/>
    <w:rsid w:val="00940C03"/>
    <w:rsid w:val="00944C9A"/>
    <w:rsid w:val="009453EB"/>
    <w:rsid w:val="009531B3"/>
    <w:rsid w:val="009573CE"/>
    <w:rsid w:val="00960446"/>
    <w:rsid w:val="00960603"/>
    <w:rsid w:val="0096364C"/>
    <w:rsid w:val="00965E4E"/>
    <w:rsid w:val="009706D2"/>
    <w:rsid w:val="00975388"/>
    <w:rsid w:val="00984D45"/>
    <w:rsid w:val="009851C0"/>
    <w:rsid w:val="00987B46"/>
    <w:rsid w:val="00991F18"/>
    <w:rsid w:val="00992AF2"/>
    <w:rsid w:val="009979B7"/>
    <w:rsid w:val="009A1D52"/>
    <w:rsid w:val="009B0E90"/>
    <w:rsid w:val="009B4610"/>
    <w:rsid w:val="009B6A05"/>
    <w:rsid w:val="009B7074"/>
    <w:rsid w:val="009C37EB"/>
    <w:rsid w:val="009C549E"/>
    <w:rsid w:val="009D1BFE"/>
    <w:rsid w:val="009D2214"/>
    <w:rsid w:val="009D230C"/>
    <w:rsid w:val="009E4658"/>
    <w:rsid w:val="009E6E48"/>
    <w:rsid w:val="009F38FA"/>
    <w:rsid w:val="00A036B1"/>
    <w:rsid w:val="00A04815"/>
    <w:rsid w:val="00A05FC3"/>
    <w:rsid w:val="00A13B83"/>
    <w:rsid w:val="00A14C8E"/>
    <w:rsid w:val="00A161F0"/>
    <w:rsid w:val="00A23DD4"/>
    <w:rsid w:val="00A2722E"/>
    <w:rsid w:val="00A2760E"/>
    <w:rsid w:val="00A31AA7"/>
    <w:rsid w:val="00A40FAF"/>
    <w:rsid w:val="00A461A5"/>
    <w:rsid w:val="00A538F4"/>
    <w:rsid w:val="00A57455"/>
    <w:rsid w:val="00A5797B"/>
    <w:rsid w:val="00A620DA"/>
    <w:rsid w:val="00A72519"/>
    <w:rsid w:val="00A7329C"/>
    <w:rsid w:val="00A77B23"/>
    <w:rsid w:val="00A77F79"/>
    <w:rsid w:val="00A8009D"/>
    <w:rsid w:val="00A8196D"/>
    <w:rsid w:val="00A82A62"/>
    <w:rsid w:val="00A84252"/>
    <w:rsid w:val="00A84D0C"/>
    <w:rsid w:val="00A875B2"/>
    <w:rsid w:val="00A91ACF"/>
    <w:rsid w:val="00A92C8A"/>
    <w:rsid w:val="00A93645"/>
    <w:rsid w:val="00AA227A"/>
    <w:rsid w:val="00AA6CFF"/>
    <w:rsid w:val="00AA6E58"/>
    <w:rsid w:val="00AB1D2A"/>
    <w:rsid w:val="00AC1580"/>
    <w:rsid w:val="00AC2794"/>
    <w:rsid w:val="00AC335B"/>
    <w:rsid w:val="00AC5409"/>
    <w:rsid w:val="00AD314E"/>
    <w:rsid w:val="00AD3B14"/>
    <w:rsid w:val="00AE252C"/>
    <w:rsid w:val="00AE7166"/>
    <w:rsid w:val="00AF2DC4"/>
    <w:rsid w:val="00AF68A3"/>
    <w:rsid w:val="00AF7E71"/>
    <w:rsid w:val="00B16423"/>
    <w:rsid w:val="00B17FFC"/>
    <w:rsid w:val="00B20399"/>
    <w:rsid w:val="00B27FA2"/>
    <w:rsid w:val="00B32CF9"/>
    <w:rsid w:val="00B36D15"/>
    <w:rsid w:val="00B475A2"/>
    <w:rsid w:val="00B52785"/>
    <w:rsid w:val="00B561CC"/>
    <w:rsid w:val="00B578D9"/>
    <w:rsid w:val="00B57E33"/>
    <w:rsid w:val="00B62B3C"/>
    <w:rsid w:val="00B64B60"/>
    <w:rsid w:val="00B73B58"/>
    <w:rsid w:val="00B74716"/>
    <w:rsid w:val="00B84E3D"/>
    <w:rsid w:val="00B8649C"/>
    <w:rsid w:val="00B86615"/>
    <w:rsid w:val="00B931F4"/>
    <w:rsid w:val="00B96CC1"/>
    <w:rsid w:val="00BA44A9"/>
    <w:rsid w:val="00BA56A4"/>
    <w:rsid w:val="00BA6F6E"/>
    <w:rsid w:val="00BC2019"/>
    <w:rsid w:val="00BC44E7"/>
    <w:rsid w:val="00BD0535"/>
    <w:rsid w:val="00BD0BF3"/>
    <w:rsid w:val="00BD2B07"/>
    <w:rsid w:val="00BD6472"/>
    <w:rsid w:val="00BD6E03"/>
    <w:rsid w:val="00BE5358"/>
    <w:rsid w:val="00BF4A76"/>
    <w:rsid w:val="00BF501B"/>
    <w:rsid w:val="00C112B4"/>
    <w:rsid w:val="00C146F2"/>
    <w:rsid w:val="00C17ED9"/>
    <w:rsid w:val="00C20B62"/>
    <w:rsid w:val="00C2136E"/>
    <w:rsid w:val="00C22B6F"/>
    <w:rsid w:val="00C35D39"/>
    <w:rsid w:val="00C36A1E"/>
    <w:rsid w:val="00C43C93"/>
    <w:rsid w:val="00C530A4"/>
    <w:rsid w:val="00C535FB"/>
    <w:rsid w:val="00C545B1"/>
    <w:rsid w:val="00C55A25"/>
    <w:rsid w:val="00C70A0A"/>
    <w:rsid w:val="00C716B1"/>
    <w:rsid w:val="00C75AB4"/>
    <w:rsid w:val="00C77215"/>
    <w:rsid w:val="00C811CA"/>
    <w:rsid w:val="00C83509"/>
    <w:rsid w:val="00C9709B"/>
    <w:rsid w:val="00CA7902"/>
    <w:rsid w:val="00CB4B23"/>
    <w:rsid w:val="00CC2201"/>
    <w:rsid w:val="00CD6904"/>
    <w:rsid w:val="00CF11B4"/>
    <w:rsid w:val="00CF33F4"/>
    <w:rsid w:val="00CF7CA3"/>
    <w:rsid w:val="00D0478F"/>
    <w:rsid w:val="00D21552"/>
    <w:rsid w:val="00D3428C"/>
    <w:rsid w:val="00D504F9"/>
    <w:rsid w:val="00D539C0"/>
    <w:rsid w:val="00D53F0F"/>
    <w:rsid w:val="00D56B07"/>
    <w:rsid w:val="00D5727F"/>
    <w:rsid w:val="00D60E4D"/>
    <w:rsid w:val="00D6126B"/>
    <w:rsid w:val="00D669D8"/>
    <w:rsid w:val="00D814B1"/>
    <w:rsid w:val="00D834D7"/>
    <w:rsid w:val="00DA1777"/>
    <w:rsid w:val="00DA369E"/>
    <w:rsid w:val="00DA5E2F"/>
    <w:rsid w:val="00DB26DD"/>
    <w:rsid w:val="00DB34BE"/>
    <w:rsid w:val="00DB361F"/>
    <w:rsid w:val="00DB479E"/>
    <w:rsid w:val="00DB5F35"/>
    <w:rsid w:val="00DC5412"/>
    <w:rsid w:val="00DD332E"/>
    <w:rsid w:val="00DE4035"/>
    <w:rsid w:val="00DE4412"/>
    <w:rsid w:val="00DF0E45"/>
    <w:rsid w:val="00DF3133"/>
    <w:rsid w:val="00DF4291"/>
    <w:rsid w:val="00E0066B"/>
    <w:rsid w:val="00E00AB8"/>
    <w:rsid w:val="00E032A2"/>
    <w:rsid w:val="00E03641"/>
    <w:rsid w:val="00E04F1B"/>
    <w:rsid w:val="00E051AE"/>
    <w:rsid w:val="00E05277"/>
    <w:rsid w:val="00E06E30"/>
    <w:rsid w:val="00E0731B"/>
    <w:rsid w:val="00E17888"/>
    <w:rsid w:val="00E3542C"/>
    <w:rsid w:val="00E541B8"/>
    <w:rsid w:val="00E5488F"/>
    <w:rsid w:val="00E561BB"/>
    <w:rsid w:val="00E62CCA"/>
    <w:rsid w:val="00E67A89"/>
    <w:rsid w:val="00E67BC6"/>
    <w:rsid w:val="00E74345"/>
    <w:rsid w:val="00E86357"/>
    <w:rsid w:val="00E91554"/>
    <w:rsid w:val="00E9436F"/>
    <w:rsid w:val="00EA227F"/>
    <w:rsid w:val="00EA35FE"/>
    <w:rsid w:val="00EC162D"/>
    <w:rsid w:val="00EC1F85"/>
    <w:rsid w:val="00EC6571"/>
    <w:rsid w:val="00ED1A84"/>
    <w:rsid w:val="00ED34B6"/>
    <w:rsid w:val="00ED5CFB"/>
    <w:rsid w:val="00EE4C2F"/>
    <w:rsid w:val="00EF0F8D"/>
    <w:rsid w:val="00F14D27"/>
    <w:rsid w:val="00F154F3"/>
    <w:rsid w:val="00F160F0"/>
    <w:rsid w:val="00F23A93"/>
    <w:rsid w:val="00F27D56"/>
    <w:rsid w:val="00F3480E"/>
    <w:rsid w:val="00F445B4"/>
    <w:rsid w:val="00F47DA4"/>
    <w:rsid w:val="00F60CC9"/>
    <w:rsid w:val="00F612D9"/>
    <w:rsid w:val="00F621E4"/>
    <w:rsid w:val="00F74BED"/>
    <w:rsid w:val="00F801E5"/>
    <w:rsid w:val="00F83A3A"/>
    <w:rsid w:val="00F90114"/>
    <w:rsid w:val="00F97709"/>
    <w:rsid w:val="00F97CDA"/>
    <w:rsid w:val="00FA547D"/>
    <w:rsid w:val="00FB06B6"/>
    <w:rsid w:val="00FC0568"/>
    <w:rsid w:val="00FD3DFE"/>
    <w:rsid w:val="00FE24B2"/>
    <w:rsid w:val="00FE2CE5"/>
    <w:rsid w:val="00FE4A29"/>
    <w:rsid w:val="00FF6FA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171A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afterAutospacing="1"/>
      <w:jc w:val="both"/>
    </w:pPr>
    <w:rPr>
      <w:rFonts w:ascii="Trebuchet MS" w:hAnsi="Trebuchet MS"/>
      <w:sz w:val="24"/>
      <w:szCs w:val="24"/>
      <w:lang w:eastAsia="en-US"/>
    </w:rPr>
  </w:style>
  <w:style w:type="paragraph" w:styleId="Heading1">
    <w:name w:val="heading 1"/>
    <w:basedOn w:val="Normal"/>
    <w:next w:val="Normal"/>
    <w:qFormat/>
    <w:pPr>
      <w:keepNext/>
      <w:spacing w:before="120"/>
      <w:jc w:val="left"/>
      <w:outlineLvl w:val="0"/>
    </w:pPr>
    <w:rPr>
      <w:rFonts w:cs="Arial"/>
      <w:bCs/>
      <w:kern w:val="32"/>
      <w:sz w:val="32"/>
      <w:szCs w:val="32"/>
    </w:rPr>
  </w:style>
  <w:style w:type="paragraph" w:styleId="Heading2">
    <w:name w:val="heading 2"/>
    <w:basedOn w:val="Normal"/>
    <w:next w:val="Normal"/>
    <w:qFormat/>
    <w:pPr>
      <w:keepNext/>
      <w:spacing w:before="60"/>
      <w:outlineLvl w:val="1"/>
    </w:pPr>
    <w:rPr>
      <w:rFonts w:cs="Arial"/>
      <w:bCs/>
      <w:iCs/>
      <w:sz w:val="28"/>
      <w:szCs w:val="28"/>
    </w:rPr>
  </w:style>
  <w:style w:type="paragraph" w:styleId="Heading3">
    <w:name w:val="heading 3"/>
    <w:basedOn w:val="Normal"/>
    <w:next w:val="Normal"/>
    <w:qFormat/>
    <w:pPr>
      <w:keepNext/>
      <w:jc w:val="left"/>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dotted" w:sz="4" w:space="1" w:color="auto"/>
      </w:pBdr>
      <w:tabs>
        <w:tab w:val="center" w:pos="4320"/>
        <w:tab w:val="right" w:pos="8640"/>
      </w:tabs>
    </w:pPr>
    <w:rPr>
      <w:sz w:val="20"/>
      <w:szCs w:val="20"/>
    </w:rPr>
  </w:style>
  <w:style w:type="paragraph" w:styleId="Footer">
    <w:name w:val="footer"/>
    <w:basedOn w:val="Normal"/>
    <w:link w:val="FooterChar"/>
    <w:uiPriority w:val="99"/>
    <w:pPr>
      <w:pBdr>
        <w:top w:val="dotted" w:sz="4" w:space="1" w:color="auto"/>
      </w:pBdr>
      <w:tabs>
        <w:tab w:val="center" w:pos="4320"/>
        <w:tab w:val="right" w:pos="8640"/>
      </w:tabs>
      <w:spacing w:before="100" w:beforeAutospacing="1" w:after="0" w:afterAutospacing="0"/>
    </w:pPr>
    <w:rPr>
      <w:sz w:val="20"/>
      <w:szCs w:val="20"/>
    </w:rPr>
  </w:style>
  <w:style w:type="paragraph" w:styleId="BalloonText">
    <w:name w:val="Balloon Text"/>
    <w:basedOn w:val="Normal"/>
    <w:link w:val="BalloonTextChar"/>
    <w:rsid w:val="00696B87"/>
    <w:pPr>
      <w:spacing w:after="0"/>
    </w:pPr>
    <w:rPr>
      <w:rFonts w:ascii="Tahoma" w:hAnsi="Tahoma" w:cs="Tahoma"/>
      <w:sz w:val="16"/>
      <w:szCs w:val="16"/>
    </w:rPr>
  </w:style>
  <w:style w:type="paragraph" w:styleId="Title">
    <w:name w:val="Title"/>
    <w:basedOn w:val="Normal"/>
    <w:link w:val="TitleChar"/>
    <w:qFormat/>
    <w:pPr>
      <w:spacing w:before="120"/>
      <w:jc w:val="center"/>
      <w:outlineLvl w:val="0"/>
    </w:pPr>
    <w:rPr>
      <w:rFonts w:cs="Arial"/>
      <w:b/>
      <w:bCs/>
      <w:kern w:val="28"/>
      <w:sz w:val="32"/>
      <w:szCs w:val="32"/>
    </w:rPr>
  </w:style>
  <w:style w:type="paragraph" w:styleId="ListBullet">
    <w:name w:val="List Bullet"/>
    <w:basedOn w:val="Normal"/>
    <w:pPr>
      <w:numPr>
        <w:numId w:val="2"/>
      </w:numPr>
    </w:pPr>
  </w:style>
  <w:style w:type="paragraph" w:styleId="ListBullet2">
    <w:name w:val="List Bullet 2"/>
    <w:basedOn w:val="Normal"/>
    <w:pPr>
      <w:numPr>
        <w:numId w:val="3"/>
      </w:numPr>
    </w:pPr>
  </w:style>
  <w:style w:type="paragraph" w:styleId="BlockText">
    <w:name w:val="Block Text"/>
    <w:basedOn w:val="Normal"/>
    <w:pPr>
      <w:numPr>
        <w:numId w:val="1"/>
      </w:numPr>
      <w:spacing w:after="120"/>
      <w:ind w:right="1440"/>
    </w:pPr>
  </w:style>
  <w:style w:type="paragraph" w:styleId="ListBullet3">
    <w:name w:val="List Bullet 3"/>
    <w:basedOn w:val="Normal"/>
    <w:pPr>
      <w:numPr>
        <w:numId w:val="4"/>
      </w:numPr>
    </w:pPr>
  </w:style>
  <w:style w:type="paragraph" w:styleId="ListBullet4">
    <w:name w:val="List Bullet 4"/>
    <w:basedOn w:val="Normal"/>
    <w:pPr>
      <w:numPr>
        <w:numId w:val="5"/>
      </w:numPr>
    </w:pPr>
  </w:style>
  <w:style w:type="paragraph" w:styleId="ListBullet5">
    <w:name w:val="List Bullet 5"/>
    <w:basedOn w:val="Normal"/>
    <w:pPr>
      <w:numPr>
        <w:numId w:val="6"/>
      </w:numPr>
    </w:pPr>
  </w:style>
  <w:style w:type="character" w:customStyle="1" w:styleId="BalloonTextChar">
    <w:name w:val="Balloon Text Char"/>
    <w:link w:val="BalloonText"/>
    <w:rsid w:val="00696B87"/>
    <w:rPr>
      <w:rFonts w:ascii="Tahoma" w:hAnsi="Tahoma" w:cs="Tahoma"/>
      <w:sz w:val="16"/>
      <w:szCs w:val="16"/>
      <w:lang w:eastAsia="en-US"/>
    </w:rPr>
  </w:style>
  <w:style w:type="paragraph" w:styleId="NormalWeb">
    <w:name w:val="Normal (Web)"/>
    <w:basedOn w:val="Normal"/>
    <w:rsid w:val="00DE4035"/>
    <w:pPr>
      <w:spacing w:before="100" w:beforeAutospacing="1"/>
      <w:jc w:val="left"/>
    </w:pPr>
    <w:rPr>
      <w:rFonts w:ascii="Times New Roman" w:hAnsi="Times New Roman"/>
      <w:lang w:val="en-GB" w:eastAsia="en-GB"/>
    </w:rPr>
  </w:style>
  <w:style w:type="character" w:styleId="Hyperlink">
    <w:name w:val="Hyperlink"/>
    <w:uiPriority w:val="99"/>
    <w:unhideWhenUsed/>
    <w:rsid w:val="006D425E"/>
    <w:rPr>
      <w:color w:val="0000FF"/>
      <w:u w:val="single"/>
    </w:rPr>
  </w:style>
  <w:style w:type="paragraph" w:styleId="ListParagraph">
    <w:name w:val="List Paragraph"/>
    <w:basedOn w:val="Normal"/>
    <w:uiPriority w:val="34"/>
    <w:qFormat/>
    <w:rsid w:val="006D425E"/>
    <w:pPr>
      <w:spacing w:after="0" w:afterAutospacing="0"/>
      <w:ind w:left="720"/>
      <w:contextualSpacing/>
      <w:jc w:val="left"/>
    </w:pPr>
    <w:rPr>
      <w:rFonts w:ascii="Times New Roman" w:hAnsi="Times New Roman"/>
      <w:lang w:eastAsia="en-IE"/>
    </w:rPr>
  </w:style>
  <w:style w:type="character" w:styleId="FollowedHyperlink">
    <w:name w:val="FollowedHyperlink"/>
    <w:rsid w:val="000C570E"/>
    <w:rPr>
      <w:color w:val="800080"/>
      <w:u w:val="single"/>
    </w:rPr>
  </w:style>
  <w:style w:type="table" w:styleId="TableGrid">
    <w:name w:val="Table Grid"/>
    <w:basedOn w:val="TableNormal"/>
    <w:rsid w:val="00985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link w:val="Title"/>
    <w:rsid w:val="000105F0"/>
    <w:rPr>
      <w:rFonts w:ascii="Trebuchet MS" w:hAnsi="Trebuchet MS" w:cs="Arial"/>
      <w:b/>
      <w:bCs/>
      <w:kern w:val="28"/>
      <w:sz w:val="32"/>
      <w:szCs w:val="32"/>
      <w:lang w:eastAsia="en-US"/>
    </w:rPr>
  </w:style>
  <w:style w:type="numbering" w:customStyle="1" w:styleId="Style1">
    <w:name w:val="Style1"/>
    <w:rsid w:val="00405E93"/>
    <w:pPr>
      <w:numPr>
        <w:numId w:val="14"/>
      </w:numPr>
    </w:pPr>
  </w:style>
  <w:style w:type="character" w:customStyle="1" w:styleId="FooterChar">
    <w:name w:val="Footer Char"/>
    <w:basedOn w:val="DefaultParagraphFont"/>
    <w:link w:val="Footer"/>
    <w:uiPriority w:val="99"/>
    <w:rsid w:val="00CF7CA3"/>
    <w:rPr>
      <w:rFonts w:ascii="Trebuchet MS" w:hAnsi="Trebuchet MS"/>
      <w:lang w:eastAsia="en-US"/>
    </w:rPr>
  </w:style>
  <w:style w:type="character" w:customStyle="1" w:styleId="apple-converted-space">
    <w:name w:val="apple-converted-space"/>
    <w:basedOn w:val="DefaultParagraphFont"/>
    <w:rsid w:val="006D07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afterAutospacing="1"/>
      <w:jc w:val="both"/>
    </w:pPr>
    <w:rPr>
      <w:rFonts w:ascii="Trebuchet MS" w:hAnsi="Trebuchet MS"/>
      <w:sz w:val="24"/>
      <w:szCs w:val="24"/>
      <w:lang w:eastAsia="en-US"/>
    </w:rPr>
  </w:style>
  <w:style w:type="paragraph" w:styleId="Heading1">
    <w:name w:val="heading 1"/>
    <w:basedOn w:val="Normal"/>
    <w:next w:val="Normal"/>
    <w:qFormat/>
    <w:pPr>
      <w:keepNext/>
      <w:spacing w:before="120"/>
      <w:jc w:val="left"/>
      <w:outlineLvl w:val="0"/>
    </w:pPr>
    <w:rPr>
      <w:rFonts w:cs="Arial"/>
      <w:bCs/>
      <w:kern w:val="32"/>
      <w:sz w:val="32"/>
      <w:szCs w:val="32"/>
    </w:rPr>
  </w:style>
  <w:style w:type="paragraph" w:styleId="Heading2">
    <w:name w:val="heading 2"/>
    <w:basedOn w:val="Normal"/>
    <w:next w:val="Normal"/>
    <w:qFormat/>
    <w:pPr>
      <w:keepNext/>
      <w:spacing w:before="60"/>
      <w:outlineLvl w:val="1"/>
    </w:pPr>
    <w:rPr>
      <w:rFonts w:cs="Arial"/>
      <w:bCs/>
      <w:iCs/>
      <w:sz w:val="28"/>
      <w:szCs w:val="28"/>
    </w:rPr>
  </w:style>
  <w:style w:type="paragraph" w:styleId="Heading3">
    <w:name w:val="heading 3"/>
    <w:basedOn w:val="Normal"/>
    <w:next w:val="Normal"/>
    <w:qFormat/>
    <w:pPr>
      <w:keepNext/>
      <w:jc w:val="left"/>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dotted" w:sz="4" w:space="1" w:color="auto"/>
      </w:pBdr>
      <w:tabs>
        <w:tab w:val="center" w:pos="4320"/>
        <w:tab w:val="right" w:pos="8640"/>
      </w:tabs>
    </w:pPr>
    <w:rPr>
      <w:sz w:val="20"/>
      <w:szCs w:val="20"/>
    </w:rPr>
  </w:style>
  <w:style w:type="paragraph" w:styleId="Footer">
    <w:name w:val="footer"/>
    <w:basedOn w:val="Normal"/>
    <w:link w:val="FooterChar"/>
    <w:uiPriority w:val="99"/>
    <w:pPr>
      <w:pBdr>
        <w:top w:val="dotted" w:sz="4" w:space="1" w:color="auto"/>
      </w:pBdr>
      <w:tabs>
        <w:tab w:val="center" w:pos="4320"/>
        <w:tab w:val="right" w:pos="8640"/>
      </w:tabs>
      <w:spacing w:before="100" w:beforeAutospacing="1" w:after="0" w:afterAutospacing="0"/>
    </w:pPr>
    <w:rPr>
      <w:sz w:val="20"/>
      <w:szCs w:val="20"/>
    </w:rPr>
  </w:style>
  <w:style w:type="paragraph" w:styleId="BalloonText">
    <w:name w:val="Balloon Text"/>
    <w:basedOn w:val="Normal"/>
    <w:link w:val="BalloonTextChar"/>
    <w:rsid w:val="00696B87"/>
    <w:pPr>
      <w:spacing w:after="0"/>
    </w:pPr>
    <w:rPr>
      <w:rFonts w:ascii="Tahoma" w:hAnsi="Tahoma" w:cs="Tahoma"/>
      <w:sz w:val="16"/>
      <w:szCs w:val="16"/>
    </w:rPr>
  </w:style>
  <w:style w:type="paragraph" w:styleId="Title">
    <w:name w:val="Title"/>
    <w:basedOn w:val="Normal"/>
    <w:link w:val="TitleChar"/>
    <w:qFormat/>
    <w:pPr>
      <w:spacing w:before="120"/>
      <w:jc w:val="center"/>
      <w:outlineLvl w:val="0"/>
    </w:pPr>
    <w:rPr>
      <w:rFonts w:cs="Arial"/>
      <w:b/>
      <w:bCs/>
      <w:kern w:val="28"/>
      <w:sz w:val="32"/>
      <w:szCs w:val="32"/>
    </w:rPr>
  </w:style>
  <w:style w:type="paragraph" w:styleId="ListBullet">
    <w:name w:val="List Bullet"/>
    <w:basedOn w:val="Normal"/>
    <w:pPr>
      <w:numPr>
        <w:numId w:val="2"/>
      </w:numPr>
    </w:pPr>
  </w:style>
  <w:style w:type="paragraph" w:styleId="ListBullet2">
    <w:name w:val="List Bullet 2"/>
    <w:basedOn w:val="Normal"/>
    <w:pPr>
      <w:numPr>
        <w:numId w:val="3"/>
      </w:numPr>
    </w:pPr>
  </w:style>
  <w:style w:type="paragraph" w:styleId="BlockText">
    <w:name w:val="Block Text"/>
    <w:basedOn w:val="Normal"/>
    <w:pPr>
      <w:numPr>
        <w:numId w:val="1"/>
      </w:numPr>
      <w:spacing w:after="120"/>
      <w:ind w:right="1440"/>
    </w:pPr>
  </w:style>
  <w:style w:type="paragraph" w:styleId="ListBullet3">
    <w:name w:val="List Bullet 3"/>
    <w:basedOn w:val="Normal"/>
    <w:pPr>
      <w:numPr>
        <w:numId w:val="4"/>
      </w:numPr>
    </w:pPr>
  </w:style>
  <w:style w:type="paragraph" w:styleId="ListBullet4">
    <w:name w:val="List Bullet 4"/>
    <w:basedOn w:val="Normal"/>
    <w:pPr>
      <w:numPr>
        <w:numId w:val="5"/>
      </w:numPr>
    </w:pPr>
  </w:style>
  <w:style w:type="paragraph" w:styleId="ListBullet5">
    <w:name w:val="List Bullet 5"/>
    <w:basedOn w:val="Normal"/>
    <w:pPr>
      <w:numPr>
        <w:numId w:val="6"/>
      </w:numPr>
    </w:pPr>
  </w:style>
  <w:style w:type="character" w:customStyle="1" w:styleId="BalloonTextChar">
    <w:name w:val="Balloon Text Char"/>
    <w:link w:val="BalloonText"/>
    <w:rsid w:val="00696B87"/>
    <w:rPr>
      <w:rFonts w:ascii="Tahoma" w:hAnsi="Tahoma" w:cs="Tahoma"/>
      <w:sz w:val="16"/>
      <w:szCs w:val="16"/>
      <w:lang w:eastAsia="en-US"/>
    </w:rPr>
  </w:style>
  <w:style w:type="paragraph" w:styleId="NormalWeb">
    <w:name w:val="Normal (Web)"/>
    <w:basedOn w:val="Normal"/>
    <w:rsid w:val="00DE4035"/>
    <w:pPr>
      <w:spacing w:before="100" w:beforeAutospacing="1"/>
      <w:jc w:val="left"/>
    </w:pPr>
    <w:rPr>
      <w:rFonts w:ascii="Times New Roman" w:hAnsi="Times New Roman"/>
      <w:lang w:val="en-GB" w:eastAsia="en-GB"/>
    </w:rPr>
  </w:style>
  <w:style w:type="character" w:styleId="Hyperlink">
    <w:name w:val="Hyperlink"/>
    <w:uiPriority w:val="99"/>
    <w:unhideWhenUsed/>
    <w:rsid w:val="006D425E"/>
    <w:rPr>
      <w:color w:val="0000FF"/>
      <w:u w:val="single"/>
    </w:rPr>
  </w:style>
  <w:style w:type="paragraph" w:styleId="ListParagraph">
    <w:name w:val="List Paragraph"/>
    <w:basedOn w:val="Normal"/>
    <w:uiPriority w:val="34"/>
    <w:qFormat/>
    <w:rsid w:val="006D425E"/>
    <w:pPr>
      <w:spacing w:after="0" w:afterAutospacing="0"/>
      <w:ind w:left="720"/>
      <w:contextualSpacing/>
      <w:jc w:val="left"/>
    </w:pPr>
    <w:rPr>
      <w:rFonts w:ascii="Times New Roman" w:hAnsi="Times New Roman"/>
      <w:lang w:eastAsia="en-IE"/>
    </w:rPr>
  </w:style>
  <w:style w:type="character" w:styleId="FollowedHyperlink">
    <w:name w:val="FollowedHyperlink"/>
    <w:rsid w:val="000C570E"/>
    <w:rPr>
      <w:color w:val="800080"/>
      <w:u w:val="single"/>
    </w:rPr>
  </w:style>
  <w:style w:type="table" w:styleId="TableGrid">
    <w:name w:val="Table Grid"/>
    <w:basedOn w:val="TableNormal"/>
    <w:rsid w:val="00985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link w:val="Title"/>
    <w:rsid w:val="000105F0"/>
    <w:rPr>
      <w:rFonts w:ascii="Trebuchet MS" w:hAnsi="Trebuchet MS" w:cs="Arial"/>
      <w:b/>
      <w:bCs/>
      <w:kern w:val="28"/>
      <w:sz w:val="32"/>
      <w:szCs w:val="32"/>
      <w:lang w:eastAsia="en-US"/>
    </w:rPr>
  </w:style>
  <w:style w:type="numbering" w:customStyle="1" w:styleId="Style1">
    <w:name w:val="Style1"/>
    <w:rsid w:val="00405E93"/>
    <w:pPr>
      <w:numPr>
        <w:numId w:val="14"/>
      </w:numPr>
    </w:pPr>
  </w:style>
  <w:style w:type="character" w:customStyle="1" w:styleId="FooterChar">
    <w:name w:val="Footer Char"/>
    <w:basedOn w:val="DefaultParagraphFont"/>
    <w:link w:val="Footer"/>
    <w:uiPriority w:val="99"/>
    <w:rsid w:val="00CF7CA3"/>
    <w:rPr>
      <w:rFonts w:ascii="Trebuchet MS" w:hAnsi="Trebuchet MS"/>
      <w:lang w:eastAsia="en-US"/>
    </w:rPr>
  </w:style>
  <w:style w:type="character" w:customStyle="1" w:styleId="apple-converted-space">
    <w:name w:val="apple-converted-space"/>
    <w:basedOn w:val="DefaultParagraphFont"/>
    <w:rsid w:val="006D0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Data" Target="diagrams/data1.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diagramColors" Target="diagrams/colors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2.xml"/><Relationship Id="rId50" Type="http://schemas.openxmlformats.org/officeDocument/2006/relationships/hyperlink" Target="http://www.careworks.co.uk/company" TargetMode="External"/><Relationship Id="rId55" Type="http://schemas.openxmlformats.org/officeDocument/2006/relationships/hyperlink" Target="http://www.fineos.com/about/why-fineo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QuickStyle" Target="diagrams/quickStyle1.xml"/><Relationship Id="rId29" Type="http://schemas.openxmlformats.org/officeDocument/2006/relationships/header" Target="header1.xml"/><Relationship Id="rId41" Type="http://schemas.openxmlformats.org/officeDocument/2006/relationships/image" Target="media/image24.png"/><Relationship Id="rId54" Type="http://schemas.openxmlformats.org/officeDocument/2006/relationships/hyperlink" Target="http://www.efqm.org/the-efqm-excellence-mode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optimizesmart.com/how-to-become-champion-in-data-reporting/" TargetMode="External"/><Relationship Id="rId24" Type="http://schemas.openxmlformats.org/officeDocument/2006/relationships/hyperlink" Target="https://www.optimizesmart.com/how-to-become-champion-in-data-reporting/"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sas.cmmiinstitute.com/pars/" TargetMode="External"/><Relationship Id="rId58" Type="http://schemas.openxmlformats.org/officeDocument/2006/relationships/hyperlink" Target="http://www.itsmsolutions.com/newsletters/DITYvol4iss01.ht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yperlink" Target="http://www.itil-officialsite.com/" TargetMode="External"/><Relationship Id="rId61" Type="http://schemas.openxmlformats.org/officeDocument/2006/relationships/hyperlink" Target="http://www.verint.com/solutions/index.html" TargetMode="External"/><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www.axelos.com/IT-Service-Management-ITIL/" TargetMode="External"/><Relationship Id="rId60" Type="http://schemas.openxmlformats.org/officeDocument/2006/relationships/hyperlink" Target="http://www.professionalsecurity.co.uk/news/health/nhs-sla/"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footer" Target="footer1.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2.xml"/><Relationship Id="rId56" Type="http://schemas.openxmlformats.org/officeDocument/2006/relationships/hyperlink" Target="http://www.brighthubpm.com/monitoring-projects/72298-differences-in-cmmi-vs-itil/" TargetMode="External"/><Relationship Id="rId8" Type="http://schemas.openxmlformats.org/officeDocument/2006/relationships/endnotes" Target="endnotes.xml"/><Relationship Id="rId51" Type="http://schemas.openxmlformats.org/officeDocument/2006/relationships/hyperlink" Target="https://www.optimizesmart.com/analyze-interpret-report-data-trends-google-analyti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england.nhs.uk/tag/sl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O:\Subjects\Fourth_Year\Project\documentation\ProjectTemplat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322699-E42D-4123-ACCA-F5ED01A4799C}" type="doc">
      <dgm:prSet loTypeId="urn:microsoft.com/office/officeart/2005/8/layout/chevron1" loCatId="process" qsTypeId="urn:microsoft.com/office/officeart/2005/8/quickstyle/simple1" qsCatId="simple" csTypeId="urn:microsoft.com/office/officeart/2005/8/colors/accent1_2" csCatId="accent1" phldr="1"/>
      <dgm:spPr/>
    </dgm:pt>
    <dgm:pt modelId="{AF9F5593-2BB9-486F-ACED-2560DD8DCBEC}">
      <dgm:prSet phldrT="[Text]" custT="1"/>
      <dgm:spPr>
        <a:solidFill>
          <a:srgbClr val="A856B6"/>
        </a:solidFill>
      </dgm:spPr>
      <dgm:t>
        <a:bodyPr/>
        <a:lstStyle/>
        <a:p>
          <a:r>
            <a:rPr lang="en-IE" sz="1200">
              <a:solidFill>
                <a:sysClr val="windowText" lastClr="000000"/>
              </a:solidFill>
            </a:rPr>
            <a:t>Analysis</a:t>
          </a:r>
        </a:p>
      </dgm:t>
    </dgm:pt>
    <dgm:pt modelId="{055DAE8E-19CA-4A55-BF5E-90D1424C5629}" type="parTrans" cxnId="{03B2A208-44AD-40E9-8DE5-6C3EDF83E5FC}">
      <dgm:prSet/>
      <dgm:spPr/>
      <dgm:t>
        <a:bodyPr/>
        <a:lstStyle/>
        <a:p>
          <a:endParaRPr lang="en-IE"/>
        </a:p>
      </dgm:t>
    </dgm:pt>
    <dgm:pt modelId="{F333A8ED-ACA3-4CC7-96A9-092A5D053E47}" type="sibTrans" cxnId="{03B2A208-44AD-40E9-8DE5-6C3EDF83E5FC}">
      <dgm:prSet/>
      <dgm:spPr/>
      <dgm:t>
        <a:bodyPr/>
        <a:lstStyle/>
        <a:p>
          <a:endParaRPr lang="en-IE"/>
        </a:p>
      </dgm:t>
    </dgm:pt>
    <dgm:pt modelId="{04002278-29F6-43CC-821D-962521C0B0D1}">
      <dgm:prSet phldrT="[Text]" custT="1"/>
      <dgm:spPr>
        <a:solidFill>
          <a:srgbClr val="4C4CC0"/>
        </a:solidFill>
      </dgm:spPr>
      <dgm:t>
        <a:bodyPr/>
        <a:lstStyle/>
        <a:p>
          <a:r>
            <a:rPr lang="en-IE" sz="1200">
              <a:solidFill>
                <a:sysClr val="windowText" lastClr="000000"/>
              </a:solidFill>
            </a:rPr>
            <a:t>Clean up incidents</a:t>
          </a:r>
        </a:p>
      </dgm:t>
    </dgm:pt>
    <dgm:pt modelId="{DA65B8FA-3340-4D73-BF6A-4D60870F9053}" type="parTrans" cxnId="{AC2A77AC-2E44-474B-82B6-BC2890D21F64}">
      <dgm:prSet/>
      <dgm:spPr/>
      <dgm:t>
        <a:bodyPr/>
        <a:lstStyle/>
        <a:p>
          <a:endParaRPr lang="en-IE"/>
        </a:p>
      </dgm:t>
    </dgm:pt>
    <dgm:pt modelId="{563C166D-81D8-406A-811F-48C4C599F4D4}" type="sibTrans" cxnId="{AC2A77AC-2E44-474B-82B6-BC2890D21F64}">
      <dgm:prSet/>
      <dgm:spPr/>
      <dgm:t>
        <a:bodyPr/>
        <a:lstStyle/>
        <a:p>
          <a:endParaRPr lang="en-IE"/>
        </a:p>
      </dgm:t>
    </dgm:pt>
    <dgm:pt modelId="{AF47D6C0-CCE6-412B-B34E-4C021BD42AA7}">
      <dgm:prSet phldrT="[Text]" custT="1"/>
      <dgm:spPr>
        <a:solidFill>
          <a:srgbClr val="47C55C"/>
        </a:solidFill>
      </dgm:spPr>
      <dgm:t>
        <a:bodyPr/>
        <a:lstStyle/>
        <a:p>
          <a:r>
            <a:rPr lang="en-IE" sz="1200">
              <a:solidFill>
                <a:sysClr val="windowText" lastClr="000000"/>
              </a:solidFill>
            </a:rPr>
            <a:t>Ongoing work</a:t>
          </a:r>
        </a:p>
      </dgm:t>
    </dgm:pt>
    <dgm:pt modelId="{07E61875-A00E-487C-80C5-D2CA0189073F}" type="parTrans" cxnId="{5ECDD3D4-B3A7-4002-82E1-F71DA512390C}">
      <dgm:prSet/>
      <dgm:spPr/>
      <dgm:t>
        <a:bodyPr/>
        <a:lstStyle/>
        <a:p>
          <a:endParaRPr lang="en-IE"/>
        </a:p>
      </dgm:t>
    </dgm:pt>
    <dgm:pt modelId="{656D7CD5-2435-43DE-A83E-388A0062EBA9}" type="sibTrans" cxnId="{5ECDD3D4-B3A7-4002-82E1-F71DA512390C}">
      <dgm:prSet/>
      <dgm:spPr/>
      <dgm:t>
        <a:bodyPr/>
        <a:lstStyle/>
        <a:p>
          <a:endParaRPr lang="en-IE"/>
        </a:p>
      </dgm:t>
    </dgm:pt>
    <dgm:pt modelId="{3AA79D0E-4D2E-4B25-9CA8-F671385781A4}">
      <dgm:prSet custT="1"/>
      <dgm:spPr>
        <a:solidFill>
          <a:srgbClr val="EA6922"/>
        </a:solidFill>
      </dgm:spPr>
      <dgm:t>
        <a:bodyPr/>
        <a:lstStyle/>
        <a:p>
          <a:r>
            <a:rPr lang="en-IE" sz="1200">
              <a:solidFill>
                <a:sysClr val="windowText" lastClr="000000"/>
              </a:solidFill>
            </a:rPr>
            <a:t>Projections </a:t>
          </a:r>
        </a:p>
      </dgm:t>
    </dgm:pt>
    <dgm:pt modelId="{19724F96-4792-4595-9C0C-126EA8549628}" type="parTrans" cxnId="{998493AF-BFE3-4F5F-8DF1-F9269D2FD5C1}">
      <dgm:prSet/>
      <dgm:spPr/>
      <dgm:t>
        <a:bodyPr/>
        <a:lstStyle/>
        <a:p>
          <a:endParaRPr lang="en-IE"/>
        </a:p>
      </dgm:t>
    </dgm:pt>
    <dgm:pt modelId="{D3252EED-EE0C-46C7-BBE3-31E15CB340BA}" type="sibTrans" cxnId="{998493AF-BFE3-4F5F-8DF1-F9269D2FD5C1}">
      <dgm:prSet/>
      <dgm:spPr/>
      <dgm:t>
        <a:bodyPr/>
        <a:lstStyle/>
        <a:p>
          <a:endParaRPr lang="en-IE"/>
        </a:p>
      </dgm:t>
    </dgm:pt>
    <dgm:pt modelId="{A5266DD1-C2BB-4E41-9520-5733E7EB68E8}">
      <dgm:prSet custT="1"/>
      <dgm:spPr>
        <a:solidFill>
          <a:srgbClr val="CAEC20"/>
        </a:solidFill>
      </dgm:spPr>
      <dgm:t>
        <a:bodyPr/>
        <a:lstStyle/>
        <a:p>
          <a:r>
            <a:rPr lang="en-IE" sz="1200">
              <a:solidFill>
                <a:sysClr val="windowText" lastClr="000000"/>
              </a:solidFill>
            </a:rPr>
            <a:t>Recommendations</a:t>
          </a:r>
        </a:p>
      </dgm:t>
    </dgm:pt>
    <dgm:pt modelId="{67922A4B-2613-4DCD-81E1-CE76FC58EA91}" type="parTrans" cxnId="{3D8C255E-F0C4-4E14-9865-6573766C1F00}">
      <dgm:prSet/>
      <dgm:spPr/>
      <dgm:t>
        <a:bodyPr/>
        <a:lstStyle/>
        <a:p>
          <a:endParaRPr lang="en-IE"/>
        </a:p>
      </dgm:t>
    </dgm:pt>
    <dgm:pt modelId="{067FE99F-9439-4D22-A5CF-AD04F1EA7811}" type="sibTrans" cxnId="{3D8C255E-F0C4-4E14-9865-6573766C1F00}">
      <dgm:prSet/>
      <dgm:spPr/>
      <dgm:t>
        <a:bodyPr/>
        <a:lstStyle/>
        <a:p>
          <a:endParaRPr lang="en-IE"/>
        </a:p>
      </dgm:t>
    </dgm:pt>
    <dgm:pt modelId="{C34BC527-AA93-44DB-BA71-6C7618AD956B}" type="pres">
      <dgm:prSet presAssocID="{A0322699-E42D-4123-ACCA-F5ED01A4799C}" presName="Name0" presStyleCnt="0">
        <dgm:presLayoutVars>
          <dgm:dir/>
          <dgm:animLvl val="lvl"/>
          <dgm:resizeHandles val="exact"/>
        </dgm:presLayoutVars>
      </dgm:prSet>
      <dgm:spPr/>
    </dgm:pt>
    <dgm:pt modelId="{F5CEE979-E360-4F7C-8EE4-8480D7F6D138}" type="pres">
      <dgm:prSet presAssocID="{AF9F5593-2BB9-486F-ACED-2560DD8DCBEC}" presName="parTxOnly" presStyleLbl="node1" presStyleIdx="0" presStyleCnt="5" custAng="0" custFlipVert="0" custScaleX="118828" custScaleY="138617" custLinFactY="-146048" custLinFactNeighborX="9533" custLinFactNeighborY="-200000">
        <dgm:presLayoutVars>
          <dgm:chMax val="0"/>
          <dgm:chPref val="0"/>
          <dgm:bulletEnabled val="1"/>
        </dgm:presLayoutVars>
      </dgm:prSet>
      <dgm:spPr/>
      <dgm:t>
        <a:bodyPr/>
        <a:lstStyle/>
        <a:p>
          <a:endParaRPr lang="en-IE"/>
        </a:p>
      </dgm:t>
    </dgm:pt>
    <dgm:pt modelId="{438E6029-C1E5-4218-884D-9C93BF83D8EC}" type="pres">
      <dgm:prSet presAssocID="{F333A8ED-ACA3-4CC7-96A9-092A5D053E47}" presName="parTxOnlySpace" presStyleCnt="0"/>
      <dgm:spPr/>
    </dgm:pt>
    <dgm:pt modelId="{1901CEAD-F496-4835-8263-4B878CCB90C7}" type="pres">
      <dgm:prSet presAssocID="{04002278-29F6-43CC-821D-962521C0B0D1}" presName="parTxOnly" presStyleLbl="node1" presStyleIdx="1" presStyleCnt="5" custAng="0" custFlipVert="0" custScaleX="139245" custScaleY="138617" custLinFactX="-28324" custLinFactY="-100000" custLinFactNeighborX="-100000" custLinFactNeighborY="-102157">
        <dgm:presLayoutVars>
          <dgm:chMax val="0"/>
          <dgm:chPref val="0"/>
          <dgm:bulletEnabled val="1"/>
        </dgm:presLayoutVars>
      </dgm:prSet>
      <dgm:spPr/>
      <dgm:t>
        <a:bodyPr/>
        <a:lstStyle/>
        <a:p>
          <a:endParaRPr lang="en-IE"/>
        </a:p>
      </dgm:t>
    </dgm:pt>
    <dgm:pt modelId="{794BC8B9-32B7-492C-866B-C980C5CD333A}" type="pres">
      <dgm:prSet presAssocID="{563C166D-81D8-406A-811F-48C4C599F4D4}" presName="parTxOnlySpace" presStyleCnt="0"/>
      <dgm:spPr/>
    </dgm:pt>
    <dgm:pt modelId="{30B6CE6D-AB1D-486A-9ABE-39531988D47D}" type="pres">
      <dgm:prSet presAssocID="{AF47D6C0-CCE6-412B-B34E-4C021BD42AA7}" presName="parTxOnly" presStyleLbl="node1" presStyleIdx="2" presStyleCnt="5" custAng="0" custFlipVert="0" custScaleX="145966" custScaleY="138617" custLinFactX="-70044" custLinFactNeighborX="-100000" custLinFactNeighborY="-46823">
        <dgm:presLayoutVars>
          <dgm:chMax val="0"/>
          <dgm:chPref val="0"/>
          <dgm:bulletEnabled val="1"/>
        </dgm:presLayoutVars>
      </dgm:prSet>
      <dgm:spPr/>
      <dgm:t>
        <a:bodyPr/>
        <a:lstStyle/>
        <a:p>
          <a:endParaRPr lang="en-IE"/>
        </a:p>
      </dgm:t>
    </dgm:pt>
    <dgm:pt modelId="{90F7815C-AE7C-4FC1-B559-1498AE666E5B}" type="pres">
      <dgm:prSet presAssocID="{656D7CD5-2435-43DE-A83E-388A0062EBA9}" presName="parTxOnlySpace" presStyleCnt="0"/>
      <dgm:spPr/>
    </dgm:pt>
    <dgm:pt modelId="{7F5BB039-4AA8-4D73-B7E4-DB147F4DAF42}" type="pres">
      <dgm:prSet presAssocID="{A5266DD1-C2BB-4E41-9520-5733E7EB68E8}" presName="parTxOnly" presStyleLbl="node1" presStyleIdx="3" presStyleCnt="5" custAng="0" custFlipVert="0" custScaleX="216414" custScaleY="138617" custLinFactX="-129982" custLinFactY="13107" custLinFactNeighborX="-200000" custLinFactNeighborY="100000">
        <dgm:presLayoutVars>
          <dgm:chMax val="0"/>
          <dgm:chPref val="0"/>
          <dgm:bulletEnabled val="1"/>
        </dgm:presLayoutVars>
      </dgm:prSet>
      <dgm:spPr/>
      <dgm:t>
        <a:bodyPr/>
        <a:lstStyle/>
        <a:p>
          <a:endParaRPr lang="en-IE"/>
        </a:p>
      </dgm:t>
    </dgm:pt>
    <dgm:pt modelId="{FCA75603-1054-4469-A147-B7E5AB7F4F85}" type="pres">
      <dgm:prSet presAssocID="{067FE99F-9439-4D22-A5CF-AD04F1EA7811}" presName="parTxOnlySpace" presStyleCnt="0"/>
      <dgm:spPr/>
    </dgm:pt>
    <dgm:pt modelId="{B4BE279A-BA75-431E-97B5-DC6B5487C067}" type="pres">
      <dgm:prSet presAssocID="{3AA79D0E-4D2E-4B25-9CA8-F671385781A4}" presName="parTxOnly" presStyleLbl="node1" presStyleIdx="4" presStyleCnt="5" custAng="0" custFlipVert="0" custScaleX="142656" custScaleY="138617" custLinFactX="-176325" custLinFactY="100000" custLinFactNeighborX="-200000" custLinFactNeighborY="169429">
        <dgm:presLayoutVars>
          <dgm:chMax val="0"/>
          <dgm:chPref val="0"/>
          <dgm:bulletEnabled val="1"/>
        </dgm:presLayoutVars>
      </dgm:prSet>
      <dgm:spPr/>
      <dgm:t>
        <a:bodyPr/>
        <a:lstStyle/>
        <a:p>
          <a:endParaRPr lang="en-IE"/>
        </a:p>
      </dgm:t>
    </dgm:pt>
  </dgm:ptLst>
  <dgm:cxnLst>
    <dgm:cxn modelId="{998493AF-BFE3-4F5F-8DF1-F9269D2FD5C1}" srcId="{A0322699-E42D-4123-ACCA-F5ED01A4799C}" destId="{3AA79D0E-4D2E-4B25-9CA8-F671385781A4}" srcOrd="4" destOrd="0" parTransId="{19724F96-4792-4595-9C0C-126EA8549628}" sibTransId="{D3252EED-EE0C-46C7-BBE3-31E15CB340BA}"/>
    <dgm:cxn modelId="{3D8C255E-F0C4-4E14-9865-6573766C1F00}" srcId="{A0322699-E42D-4123-ACCA-F5ED01A4799C}" destId="{A5266DD1-C2BB-4E41-9520-5733E7EB68E8}" srcOrd="3" destOrd="0" parTransId="{67922A4B-2613-4DCD-81E1-CE76FC58EA91}" sibTransId="{067FE99F-9439-4D22-A5CF-AD04F1EA7811}"/>
    <dgm:cxn modelId="{A05CBE35-A090-44A3-AA4C-94F8BBC30C34}" type="presOf" srcId="{AF9F5593-2BB9-486F-ACED-2560DD8DCBEC}" destId="{F5CEE979-E360-4F7C-8EE4-8480D7F6D138}" srcOrd="0" destOrd="0" presId="urn:microsoft.com/office/officeart/2005/8/layout/chevron1"/>
    <dgm:cxn modelId="{648A7AC8-2FB8-48CB-AC21-120566A5BEF9}" type="presOf" srcId="{AF47D6C0-CCE6-412B-B34E-4C021BD42AA7}" destId="{30B6CE6D-AB1D-486A-9ABE-39531988D47D}" srcOrd="0" destOrd="0" presId="urn:microsoft.com/office/officeart/2005/8/layout/chevron1"/>
    <dgm:cxn modelId="{AC2A77AC-2E44-474B-82B6-BC2890D21F64}" srcId="{A0322699-E42D-4123-ACCA-F5ED01A4799C}" destId="{04002278-29F6-43CC-821D-962521C0B0D1}" srcOrd="1" destOrd="0" parTransId="{DA65B8FA-3340-4D73-BF6A-4D60870F9053}" sibTransId="{563C166D-81D8-406A-811F-48C4C599F4D4}"/>
    <dgm:cxn modelId="{95648505-2B53-4C5D-BEC0-F314EADFF0F1}" type="presOf" srcId="{A5266DD1-C2BB-4E41-9520-5733E7EB68E8}" destId="{7F5BB039-4AA8-4D73-B7E4-DB147F4DAF42}" srcOrd="0" destOrd="0" presId="urn:microsoft.com/office/officeart/2005/8/layout/chevron1"/>
    <dgm:cxn modelId="{03B2A208-44AD-40E9-8DE5-6C3EDF83E5FC}" srcId="{A0322699-E42D-4123-ACCA-F5ED01A4799C}" destId="{AF9F5593-2BB9-486F-ACED-2560DD8DCBEC}" srcOrd="0" destOrd="0" parTransId="{055DAE8E-19CA-4A55-BF5E-90D1424C5629}" sibTransId="{F333A8ED-ACA3-4CC7-96A9-092A5D053E47}"/>
    <dgm:cxn modelId="{5ECDD3D4-B3A7-4002-82E1-F71DA512390C}" srcId="{A0322699-E42D-4123-ACCA-F5ED01A4799C}" destId="{AF47D6C0-CCE6-412B-B34E-4C021BD42AA7}" srcOrd="2" destOrd="0" parTransId="{07E61875-A00E-487C-80C5-D2CA0189073F}" sibTransId="{656D7CD5-2435-43DE-A83E-388A0062EBA9}"/>
    <dgm:cxn modelId="{2E9F0D5C-F833-45D8-B780-EA10E83658A7}" type="presOf" srcId="{04002278-29F6-43CC-821D-962521C0B0D1}" destId="{1901CEAD-F496-4835-8263-4B878CCB90C7}" srcOrd="0" destOrd="0" presId="urn:microsoft.com/office/officeart/2005/8/layout/chevron1"/>
    <dgm:cxn modelId="{3F3C315E-E6AD-4C2A-AF3C-A2DC4E5100D1}" type="presOf" srcId="{A0322699-E42D-4123-ACCA-F5ED01A4799C}" destId="{C34BC527-AA93-44DB-BA71-6C7618AD956B}" srcOrd="0" destOrd="0" presId="urn:microsoft.com/office/officeart/2005/8/layout/chevron1"/>
    <dgm:cxn modelId="{4DA0FF5D-C7B5-4AEA-8890-2B53940B81AA}" type="presOf" srcId="{3AA79D0E-4D2E-4B25-9CA8-F671385781A4}" destId="{B4BE279A-BA75-431E-97B5-DC6B5487C067}" srcOrd="0" destOrd="0" presId="urn:microsoft.com/office/officeart/2005/8/layout/chevron1"/>
    <dgm:cxn modelId="{7FA4F586-6DB8-435F-8EAC-9D843C894BB2}" type="presParOf" srcId="{C34BC527-AA93-44DB-BA71-6C7618AD956B}" destId="{F5CEE979-E360-4F7C-8EE4-8480D7F6D138}" srcOrd="0" destOrd="0" presId="urn:microsoft.com/office/officeart/2005/8/layout/chevron1"/>
    <dgm:cxn modelId="{AD2B8CF0-7AEC-4EFA-812C-F93A5A31EAEC}" type="presParOf" srcId="{C34BC527-AA93-44DB-BA71-6C7618AD956B}" destId="{438E6029-C1E5-4218-884D-9C93BF83D8EC}" srcOrd="1" destOrd="0" presId="urn:microsoft.com/office/officeart/2005/8/layout/chevron1"/>
    <dgm:cxn modelId="{D317161C-B320-4B79-82EB-399F3EB5DE2E}" type="presParOf" srcId="{C34BC527-AA93-44DB-BA71-6C7618AD956B}" destId="{1901CEAD-F496-4835-8263-4B878CCB90C7}" srcOrd="2" destOrd="0" presId="urn:microsoft.com/office/officeart/2005/8/layout/chevron1"/>
    <dgm:cxn modelId="{997BA115-1F1F-473E-81B9-427BB457D4FA}" type="presParOf" srcId="{C34BC527-AA93-44DB-BA71-6C7618AD956B}" destId="{794BC8B9-32B7-492C-866B-C980C5CD333A}" srcOrd="3" destOrd="0" presId="urn:microsoft.com/office/officeart/2005/8/layout/chevron1"/>
    <dgm:cxn modelId="{3109C991-7143-4C6C-BB40-99B46EBCD547}" type="presParOf" srcId="{C34BC527-AA93-44DB-BA71-6C7618AD956B}" destId="{30B6CE6D-AB1D-486A-9ABE-39531988D47D}" srcOrd="4" destOrd="0" presId="urn:microsoft.com/office/officeart/2005/8/layout/chevron1"/>
    <dgm:cxn modelId="{0E885282-D7DB-4167-89E5-5647005A643B}" type="presParOf" srcId="{C34BC527-AA93-44DB-BA71-6C7618AD956B}" destId="{90F7815C-AE7C-4FC1-B559-1498AE666E5B}" srcOrd="5" destOrd="0" presId="urn:microsoft.com/office/officeart/2005/8/layout/chevron1"/>
    <dgm:cxn modelId="{4F7FAFD6-BE06-4FE7-B677-272FB5B231C5}" type="presParOf" srcId="{C34BC527-AA93-44DB-BA71-6C7618AD956B}" destId="{7F5BB039-4AA8-4D73-B7E4-DB147F4DAF42}" srcOrd="6" destOrd="0" presId="urn:microsoft.com/office/officeart/2005/8/layout/chevron1"/>
    <dgm:cxn modelId="{EEF46B6D-43F1-471A-83EC-D340ADDC0743}" type="presParOf" srcId="{C34BC527-AA93-44DB-BA71-6C7618AD956B}" destId="{FCA75603-1054-4469-A147-B7E5AB7F4F85}" srcOrd="7" destOrd="0" presId="urn:microsoft.com/office/officeart/2005/8/layout/chevron1"/>
    <dgm:cxn modelId="{F21CDB47-B63B-4F82-82B2-B67BD8DC86A8}" type="presParOf" srcId="{C34BC527-AA93-44DB-BA71-6C7618AD956B}" destId="{B4BE279A-BA75-431E-97B5-DC6B5487C067}" srcOrd="8"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CEE979-E360-4F7C-8EE4-8480D7F6D138}">
      <dsp:nvSpPr>
        <dsp:cNvPr id="0" name=""/>
        <dsp:cNvSpPr/>
      </dsp:nvSpPr>
      <dsp:spPr>
        <a:xfrm>
          <a:off x="11129" y="180651"/>
          <a:ext cx="1069784" cy="499176"/>
        </a:xfrm>
        <a:prstGeom prst="chevron">
          <a:avLst/>
        </a:prstGeom>
        <a:solidFill>
          <a:srgbClr val="A856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IE" sz="1200" kern="1200">
              <a:solidFill>
                <a:sysClr val="windowText" lastClr="000000"/>
              </a:solidFill>
            </a:rPr>
            <a:t>Analysis</a:t>
          </a:r>
        </a:p>
      </dsp:txBody>
      <dsp:txXfrm>
        <a:off x="260717" y="180651"/>
        <a:ext cx="570608" cy="499176"/>
      </dsp:txXfrm>
    </dsp:sp>
    <dsp:sp modelId="{1901CEAD-F496-4835-8263-4B878CCB90C7}">
      <dsp:nvSpPr>
        <dsp:cNvPr id="0" name=""/>
        <dsp:cNvSpPr/>
      </dsp:nvSpPr>
      <dsp:spPr>
        <a:xfrm>
          <a:off x="637280" y="698820"/>
          <a:ext cx="1253594" cy="499176"/>
        </a:xfrm>
        <a:prstGeom prst="chevron">
          <a:avLst/>
        </a:prstGeom>
        <a:solidFill>
          <a:srgbClr val="4C4C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IE" sz="1200" kern="1200">
              <a:solidFill>
                <a:sysClr val="windowText" lastClr="000000"/>
              </a:solidFill>
            </a:rPr>
            <a:t>Clean up incidents</a:t>
          </a:r>
        </a:p>
      </dsp:txBody>
      <dsp:txXfrm>
        <a:off x="886868" y="698820"/>
        <a:ext cx="754418" cy="499176"/>
      </dsp:txXfrm>
    </dsp:sp>
    <dsp:sp modelId="{30B6CE6D-AB1D-486A-9ABE-39531988D47D}">
      <dsp:nvSpPr>
        <dsp:cNvPr id="0" name=""/>
        <dsp:cNvSpPr/>
      </dsp:nvSpPr>
      <dsp:spPr>
        <a:xfrm>
          <a:off x="1425250" y="1258196"/>
          <a:ext cx="1314102" cy="499176"/>
        </a:xfrm>
        <a:prstGeom prst="chevron">
          <a:avLst/>
        </a:prstGeom>
        <a:solidFill>
          <a:srgbClr val="47C55C"/>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IE" sz="1200" kern="1200">
              <a:solidFill>
                <a:sysClr val="windowText" lastClr="000000"/>
              </a:solidFill>
            </a:rPr>
            <a:t>Ongoing work</a:t>
          </a:r>
        </a:p>
      </dsp:txBody>
      <dsp:txXfrm>
        <a:off x="1674838" y="1258196"/>
        <a:ext cx="814926" cy="499176"/>
      </dsp:txXfrm>
    </dsp:sp>
    <dsp:sp modelId="{7F5BB039-4AA8-4D73-B7E4-DB147F4DAF42}">
      <dsp:nvSpPr>
        <dsp:cNvPr id="0" name=""/>
        <dsp:cNvSpPr/>
      </dsp:nvSpPr>
      <dsp:spPr>
        <a:xfrm>
          <a:off x="2019687" y="1834123"/>
          <a:ext cx="1948331" cy="499176"/>
        </a:xfrm>
        <a:prstGeom prst="chevron">
          <a:avLst/>
        </a:prstGeom>
        <a:solidFill>
          <a:srgbClr val="CAEC2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IE" sz="1200" kern="1200">
              <a:solidFill>
                <a:sysClr val="windowText" lastClr="000000"/>
              </a:solidFill>
            </a:rPr>
            <a:t>Recommendations</a:t>
          </a:r>
        </a:p>
      </dsp:txBody>
      <dsp:txXfrm>
        <a:off x="2269275" y="1834123"/>
        <a:ext cx="1449155" cy="499176"/>
      </dsp:txXfrm>
    </dsp:sp>
    <dsp:sp modelId="{B4BE279A-BA75-431E-97B5-DC6B5487C067}">
      <dsp:nvSpPr>
        <dsp:cNvPr id="0" name=""/>
        <dsp:cNvSpPr/>
      </dsp:nvSpPr>
      <dsp:spPr>
        <a:xfrm>
          <a:off x="3460774" y="2397057"/>
          <a:ext cx="1284303" cy="499176"/>
        </a:xfrm>
        <a:prstGeom prst="chevron">
          <a:avLst/>
        </a:prstGeom>
        <a:solidFill>
          <a:srgbClr val="EA692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IE" sz="1200" kern="1200">
              <a:solidFill>
                <a:sysClr val="windowText" lastClr="000000"/>
              </a:solidFill>
            </a:rPr>
            <a:t>Projections </a:t>
          </a:r>
        </a:p>
      </dsp:txBody>
      <dsp:txXfrm>
        <a:off x="3710362" y="2397057"/>
        <a:ext cx="785127" cy="49917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E7E80C-884E-45F1-BAA7-88059C5F5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ProjectTemplate</Template>
  <TotalTime>1</TotalTime>
  <Pages>75</Pages>
  <Words>11443</Words>
  <Characters>65227</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Adsddas</vt:lpstr>
    </vt:vector>
  </TitlesOfParts>
  <Company>.</Company>
  <LinksUpToDate>false</LinksUpToDate>
  <CharactersWithSpaces>76517</CharactersWithSpaces>
  <SharedDoc>false</SharedDoc>
  <HLinks>
    <vt:vector size="78" baseType="variant">
      <vt:variant>
        <vt:i4>2097185</vt:i4>
      </vt:variant>
      <vt:variant>
        <vt:i4>36</vt:i4>
      </vt:variant>
      <vt:variant>
        <vt:i4>0</vt:i4>
      </vt:variant>
      <vt:variant>
        <vt:i4>5</vt:i4>
      </vt:variant>
      <vt:variant>
        <vt:lpwstr>http://www.verint.com/solutions/index.html</vt:lpwstr>
      </vt:variant>
      <vt:variant>
        <vt:lpwstr/>
      </vt:variant>
      <vt:variant>
        <vt:i4>1376346</vt:i4>
      </vt:variant>
      <vt:variant>
        <vt:i4>33</vt:i4>
      </vt:variant>
      <vt:variant>
        <vt:i4>0</vt:i4>
      </vt:variant>
      <vt:variant>
        <vt:i4>5</vt:i4>
      </vt:variant>
      <vt:variant>
        <vt:lpwstr>https://www.optimizesmart.com/analyze-interpret-report-data-trends-google-analytics/</vt:lpwstr>
      </vt:variant>
      <vt:variant>
        <vt:lpwstr/>
      </vt:variant>
      <vt:variant>
        <vt:i4>6488098</vt:i4>
      </vt:variant>
      <vt:variant>
        <vt:i4>30</vt:i4>
      </vt:variant>
      <vt:variant>
        <vt:i4>0</vt:i4>
      </vt:variant>
      <vt:variant>
        <vt:i4>5</vt:i4>
      </vt:variant>
      <vt:variant>
        <vt:lpwstr>http://www.professionalsecurity.co.uk/news/health/nhs-sla/</vt:lpwstr>
      </vt:variant>
      <vt:variant>
        <vt:lpwstr/>
      </vt:variant>
      <vt:variant>
        <vt:i4>2490402</vt:i4>
      </vt:variant>
      <vt:variant>
        <vt:i4>27</vt:i4>
      </vt:variant>
      <vt:variant>
        <vt:i4>0</vt:i4>
      </vt:variant>
      <vt:variant>
        <vt:i4>5</vt:i4>
      </vt:variant>
      <vt:variant>
        <vt:lpwstr>https://www.england.nhs.uk/tag/sla/</vt:lpwstr>
      </vt:variant>
      <vt:variant>
        <vt:lpwstr/>
      </vt:variant>
      <vt:variant>
        <vt:i4>8060978</vt:i4>
      </vt:variant>
      <vt:variant>
        <vt:i4>24</vt:i4>
      </vt:variant>
      <vt:variant>
        <vt:i4>0</vt:i4>
      </vt:variant>
      <vt:variant>
        <vt:i4>5</vt:i4>
      </vt:variant>
      <vt:variant>
        <vt:lpwstr>http://www.itsmsolutions.com/newsletters/DITYvol4iss01.htm</vt:lpwstr>
      </vt:variant>
      <vt:variant>
        <vt:lpwstr/>
      </vt:variant>
      <vt:variant>
        <vt:i4>917509</vt:i4>
      </vt:variant>
      <vt:variant>
        <vt:i4>21</vt:i4>
      </vt:variant>
      <vt:variant>
        <vt:i4>0</vt:i4>
      </vt:variant>
      <vt:variant>
        <vt:i4>5</vt:i4>
      </vt:variant>
      <vt:variant>
        <vt:lpwstr>http://www.itil-officialsite.com/</vt:lpwstr>
      </vt:variant>
      <vt:variant>
        <vt:lpwstr/>
      </vt:variant>
      <vt:variant>
        <vt:i4>4391007</vt:i4>
      </vt:variant>
      <vt:variant>
        <vt:i4>18</vt:i4>
      </vt:variant>
      <vt:variant>
        <vt:i4>0</vt:i4>
      </vt:variant>
      <vt:variant>
        <vt:i4>5</vt:i4>
      </vt:variant>
      <vt:variant>
        <vt:lpwstr>http://www.brighthubpm.com/monitoring-projects/72298-differences-in-cmmi-vs-itil/</vt:lpwstr>
      </vt:variant>
      <vt:variant>
        <vt:lpwstr/>
      </vt:variant>
      <vt:variant>
        <vt:i4>2097202</vt:i4>
      </vt:variant>
      <vt:variant>
        <vt:i4>15</vt:i4>
      </vt:variant>
      <vt:variant>
        <vt:i4>0</vt:i4>
      </vt:variant>
      <vt:variant>
        <vt:i4>5</vt:i4>
      </vt:variant>
      <vt:variant>
        <vt:lpwstr>http://www.fineos.com/about/why-fineos/</vt:lpwstr>
      </vt:variant>
      <vt:variant>
        <vt:lpwstr/>
      </vt:variant>
      <vt:variant>
        <vt:i4>4784136</vt:i4>
      </vt:variant>
      <vt:variant>
        <vt:i4>12</vt:i4>
      </vt:variant>
      <vt:variant>
        <vt:i4>0</vt:i4>
      </vt:variant>
      <vt:variant>
        <vt:i4>5</vt:i4>
      </vt:variant>
      <vt:variant>
        <vt:lpwstr>http://www.efqm.org/the-efqm-excellence-model</vt:lpwstr>
      </vt:variant>
      <vt:variant>
        <vt:lpwstr/>
      </vt:variant>
      <vt:variant>
        <vt:i4>3932193</vt:i4>
      </vt:variant>
      <vt:variant>
        <vt:i4>9</vt:i4>
      </vt:variant>
      <vt:variant>
        <vt:i4>0</vt:i4>
      </vt:variant>
      <vt:variant>
        <vt:i4>5</vt:i4>
      </vt:variant>
      <vt:variant>
        <vt:lpwstr>https://sas.cmmiinstitute.com/pars/</vt:lpwstr>
      </vt:variant>
      <vt:variant>
        <vt:lpwstr/>
      </vt:variant>
      <vt:variant>
        <vt:i4>327764</vt:i4>
      </vt:variant>
      <vt:variant>
        <vt:i4>6</vt:i4>
      </vt:variant>
      <vt:variant>
        <vt:i4>0</vt:i4>
      </vt:variant>
      <vt:variant>
        <vt:i4>5</vt:i4>
      </vt:variant>
      <vt:variant>
        <vt:lpwstr>http://www.axelos.com/IT-Service-Management-ITIL/</vt:lpwstr>
      </vt:variant>
      <vt:variant>
        <vt:lpwstr/>
      </vt:variant>
      <vt:variant>
        <vt:i4>6815786</vt:i4>
      </vt:variant>
      <vt:variant>
        <vt:i4>3</vt:i4>
      </vt:variant>
      <vt:variant>
        <vt:i4>0</vt:i4>
      </vt:variant>
      <vt:variant>
        <vt:i4>5</vt:i4>
      </vt:variant>
      <vt:variant>
        <vt:lpwstr>http://www.friendsfirst.ie/</vt:lpwstr>
      </vt:variant>
      <vt:variant>
        <vt:lpwstr/>
      </vt:variant>
      <vt:variant>
        <vt:i4>8126522</vt:i4>
      </vt:variant>
      <vt:variant>
        <vt:i4>0</vt:i4>
      </vt:variant>
      <vt:variant>
        <vt:i4>0</vt:i4>
      </vt:variant>
      <vt:variant>
        <vt:i4>5</vt:i4>
      </vt:variant>
      <vt:variant>
        <vt:lpwstr>http://www.careworks.co.uk/company</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Adsddas</dc:title>
  <dc:creator>Enda Lee</dc:creator>
  <cp:lastModifiedBy>Ramona</cp:lastModifiedBy>
  <cp:revision>2</cp:revision>
  <cp:lastPrinted>1901-01-01T00:00:00Z</cp:lastPrinted>
  <dcterms:created xsi:type="dcterms:W3CDTF">2016-12-04T05:46:00Z</dcterms:created>
  <dcterms:modified xsi:type="dcterms:W3CDTF">2016-12-04T05:46:00Z</dcterms:modified>
</cp:coreProperties>
</file>